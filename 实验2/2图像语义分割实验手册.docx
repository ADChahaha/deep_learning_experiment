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EC071" w14:textId="77777777" w:rsidR="00890468" w:rsidRPr="00A91556" w:rsidRDefault="00890468">
      <w:pPr>
        <w:topLinePunct w:val="0"/>
        <w:adjustRightInd/>
        <w:snapToGrid/>
        <w:spacing w:before="0" w:after="0" w:line="240" w:lineRule="auto"/>
        <w:ind w:left="0"/>
        <w:rPr>
          <w:rFonts w:ascii="Huawei Sans" w:hAnsi="Huawei Sans" w:cs="Huawei Sans"/>
        </w:rPr>
      </w:pPr>
    </w:p>
    <w:p w14:paraId="15297DE1" w14:textId="77777777" w:rsidR="00890468" w:rsidRPr="00A91556" w:rsidRDefault="00890468">
      <w:pPr>
        <w:topLinePunct w:val="0"/>
        <w:adjustRightInd/>
        <w:snapToGrid/>
        <w:spacing w:before="0" w:after="0" w:line="240" w:lineRule="auto"/>
        <w:ind w:left="0"/>
        <w:rPr>
          <w:rFonts w:ascii="Huawei Sans" w:hAnsi="Huawei Sans" w:cs="Huawei Sans"/>
        </w:rPr>
      </w:pPr>
    </w:p>
    <w:p w14:paraId="73CED782" w14:textId="77777777" w:rsidR="00E628C6" w:rsidRPr="00A91556" w:rsidRDefault="00E628C6" w:rsidP="00E628C6">
      <w:pPr>
        <w:topLinePunct w:val="0"/>
        <w:adjustRightInd/>
        <w:snapToGrid/>
        <w:spacing w:before="0" w:after="0" w:line="240" w:lineRule="auto"/>
        <w:ind w:left="0"/>
        <w:jc w:val="center"/>
        <w:rPr>
          <w:rFonts w:ascii="Huawei Sans" w:hAnsi="Huawei Sans" w:cs="Huawei Sans"/>
        </w:rPr>
      </w:pPr>
      <w:r w:rsidRPr="00A91556">
        <w:rPr>
          <w:rFonts w:ascii="Huawei Sans" w:hAnsi="Huawei Sans" w:cs="Huawei Sans"/>
        </w:rPr>
        <w:t>华为</w:t>
      </w:r>
      <w:r w:rsidRPr="00A91556">
        <w:rPr>
          <w:rFonts w:ascii="Huawei Sans" w:hAnsi="Huawei Sans" w:cs="Huawei Sans"/>
        </w:rPr>
        <w:t>“</w:t>
      </w:r>
      <w:r w:rsidRPr="00A91556">
        <w:rPr>
          <w:rFonts w:ascii="Huawei Sans" w:hAnsi="Huawei Sans" w:cs="Huawei Sans"/>
        </w:rPr>
        <w:t>智能基座</w:t>
      </w:r>
      <w:r w:rsidRPr="00A91556">
        <w:rPr>
          <w:rFonts w:ascii="Huawei Sans" w:hAnsi="Huawei Sans" w:cs="Huawei Sans"/>
        </w:rPr>
        <w:t>”</w:t>
      </w:r>
      <w:r w:rsidRPr="00A91556">
        <w:rPr>
          <w:rFonts w:ascii="Huawei Sans" w:hAnsi="Huawei Sans" w:cs="Huawei Sans"/>
        </w:rPr>
        <w:t>系列课程</w:t>
      </w:r>
    </w:p>
    <w:p w14:paraId="612E8DF6" w14:textId="77777777" w:rsidR="00890468" w:rsidRPr="00A91556" w:rsidRDefault="00890468">
      <w:pPr>
        <w:topLinePunct w:val="0"/>
        <w:adjustRightInd/>
        <w:snapToGrid/>
        <w:spacing w:before="0" w:after="0" w:line="240" w:lineRule="auto"/>
        <w:ind w:left="0"/>
        <w:rPr>
          <w:rFonts w:ascii="Huawei Sans" w:hAnsi="Huawei Sans" w:cs="Huawei Sans"/>
        </w:rPr>
      </w:pPr>
    </w:p>
    <w:p w14:paraId="5208FA65" w14:textId="77777777" w:rsidR="00890468" w:rsidRPr="00A91556" w:rsidRDefault="00890468">
      <w:pPr>
        <w:ind w:left="0"/>
        <w:rPr>
          <w:rFonts w:ascii="Huawei Sans" w:hAnsi="Huawei Sans" w:cs="Huawei Sans"/>
        </w:rPr>
      </w:pPr>
    </w:p>
    <w:p w14:paraId="3D7AE157" w14:textId="77777777" w:rsidR="00890468" w:rsidRPr="00A91556" w:rsidRDefault="00D366EB">
      <w:pPr>
        <w:pStyle w:val="Cover2"/>
        <w:rPr>
          <w:rFonts w:ascii="Huawei Sans" w:eastAsia="方正兰亭黑简体" w:hAnsi="Huawei Sans" w:cs="Huawei Sans"/>
          <w:sz w:val="72"/>
          <w:szCs w:val="72"/>
          <w:lang w:eastAsia="zh-CN"/>
        </w:rPr>
      </w:pPr>
      <w:r w:rsidRPr="00A91556">
        <w:rPr>
          <w:rFonts w:ascii="Huawei Sans" w:eastAsia="方正兰亭黑简体" w:hAnsi="Huawei Sans" w:cs="Huawei Sans"/>
          <w:sz w:val="72"/>
          <w:szCs w:val="72"/>
          <w:lang w:eastAsia="zh-CN"/>
        </w:rPr>
        <w:t>《深度学习》</w:t>
      </w:r>
    </w:p>
    <w:p w14:paraId="2E23889E" w14:textId="77777777" w:rsidR="00890468" w:rsidRPr="00A91556" w:rsidRDefault="00D366EB">
      <w:pPr>
        <w:pStyle w:val="Cover2"/>
        <w:rPr>
          <w:rFonts w:ascii="Huawei Sans" w:eastAsia="方正兰亭黑简体" w:hAnsi="Huawei Sans" w:cs="Huawei Sans"/>
          <w:sz w:val="72"/>
          <w:szCs w:val="72"/>
          <w:lang w:eastAsia="zh-CN"/>
        </w:rPr>
      </w:pPr>
      <w:r w:rsidRPr="00A91556">
        <w:rPr>
          <w:rFonts w:ascii="Huawei Sans" w:eastAsia="方正兰亭黑简体" w:hAnsi="Huawei Sans" w:cs="Huawei Sans"/>
          <w:sz w:val="72"/>
          <w:szCs w:val="72"/>
          <w:lang w:eastAsia="zh-CN"/>
        </w:rPr>
        <w:t>卷积网络</w:t>
      </w:r>
    </w:p>
    <w:p w14:paraId="243CF037" w14:textId="77777777" w:rsidR="00890468" w:rsidRPr="00A91556" w:rsidRDefault="00890468">
      <w:pPr>
        <w:pStyle w:val="Cover2"/>
        <w:rPr>
          <w:rFonts w:ascii="Huawei Sans" w:eastAsia="方正兰亭黑简体" w:hAnsi="Huawei Sans" w:cs="Huawei Sans"/>
          <w:lang w:eastAsia="zh-CN"/>
        </w:rPr>
      </w:pPr>
    </w:p>
    <w:p w14:paraId="50D82726" w14:textId="54424B2B" w:rsidR="00E628C6" w:rsidRPr="00A91556" w:rsidRDefault="00E628C6" w:rsidP="00E628C6">
      <w:pPr>
        <w:pStyle w:val="Cover2"/>
        <w:rPr>
          <w:rFonts w:ascii="Huawei Sans" w:eastAsia="方正兰亭黑简体" w:hAnsi="Huawei Sans" w:cs="Huawei Sans"/>
          <w:lang w:eastAsia="zh-CN"/>
        </w:rPr>
      </w:pPr>
      <w:r w:rsidRPr="00A91556">
        <w:rPr>
          <w:rFonts w:ascii="Huawei Sans" w:eastAsia="方正兰亭黑简体" w:hAnsi="Huawei Sans" w:cs="Huawei Sans"/>
          <w:lang w:eastAsia="zh-CN"/>
        </w:rPr>
        <w:t>版本：</w:t>
      </w:r>
      <w:r w:rsidRPr="00A91556">
        <w:rPr>
          <w:rFonts w:ascii="Huawei Sans" w:eastAsia="方正兰亭黑简体" w:hAnsi="Huawei Sans" w:cs="Huawei Sans"/>
          <w:lang w:eastAsia="zh-CN"/>
        </w:rPr>
        <w:t>2.</w:t>
      </w:r>
      <w:r w:rsidR="004526C9">
        <w:rPr>
          <w:rFonts w:ascii="Huawei Sans" w:eastAsia="方正兰亭黑简体" w:hAnsi="Huawei Sans" w:cs="Huawei Sans"/>
          <w:lang w:eastAsia="zh-CN"/>
        </w:rPr>
        <w:t>2</w:t>
      </w:r>
    </w:p>
    <w:p w14:paraId="0F62CD5A" w14:textId="77777777" w:rsidR="00890468" w:rsidRPr="00A91556" w:rsidRDefault="00890468">
      <w:pPr>
        <w:pStyle w:val="Cover2"/>
        <w:rPr>
          <w:rFonts w:ascii="Huawei Sans" w:eastAsia="方正兰亭黑简体" w:hAnsi="Huawei Sans" w:cs="Huawei Sans"/>
          <w:lang w:eastAsia="zh-CN"/>
        </w:rPr>
      </w:pPr>
    </w:p>
    <w:p w14:paraId="5C6CA26D" w14:textId="77777777" w:rsidR="00890468" w:rsidRPr="00A91556" w:rsidRDefault="00890468">
      <w:pPr>
        <w:pStyle w:val="Cover2"/>
        <w:rPr>
          <w:rFonts w:ascii="Huawei Sans" w:eastAsia="方正兰亭黑简体" w:hAnsi="Huawei Sans" w:cs="Huawei Sans"/>
          <w:lang w:eastAsia="zh-CN"/>
        </w:rPr>
      </w:pPr>
    </w:p>
    <w:p w14:paraId="4EA01A4C" w14:textId="77777777" w:rsidR="00890468" w:rsidRPr="00A91556" w:rsidRDefault="00890468">
      <w:pPr>
        <w:pStyle w:val="Cover2"/>
        <w:rPr>
          <w:rFonts w:ascii="Huawei Sans" w:eastAsia="方正兰亭黑简体" w:hAnsi="Huawei Sans" w:cs="Huawei Sans"/>
          <w:lang w:eastAsia="zh-CN"/>
        </w:rPr>
      </w:pPr>
    </w:p>
    <w:p w14:paraId="6F1DA242" w14:textId="77777777" w:rsidR="00890468" w:rsidRPr="00A91556" w:rsidRDefault="00890468">
      <w:pPr>
        <w:pStyle w:val="Cover2"/>
        <w:rPr>
          <w:rFonts w:ascii="Huawei Sans" w:eastAsia="方正兰亭黑简体" w:hAnsi="Huawei Sans" w:cs="Huawei Sans"/>
          <w:lang w:eastAsia="zh-CN"/>
        </w:rPr>
      </w:pPr>
    </w:p>
    <w:p w14:paraId="5EE6B736" w14:textId="77777777" w:rsidR="00890468" w:rsidRPr="00A91556" w:rsidRDefault="00890468">
      <w:pPr>
        <w:pStyle w:val="Cover2"/>
        <w:rPr>
          <w:rFonts w:ascii="Huawei Sans" w:eastAsia="方正兰亭黑简体" w:hAnsi="Huawei Sans" w:cs="Huawei Sans"/>
          <w:lang w:eastAsia="zh-CN"/>
        </w:rPr>
      </w:pPr>
    </w:p>
    <w:p w14:paraId="540F688F" w14:textId="77777777" w:rsidR="00890468" w:rsidRPr="00A91556" w:rsidRDefault="00890468">
      <w:pPr>
        <w:pStyle w:val="Cover2"/>
        <w:rPr>
          <w:rFonts w:ascii="Huawei Sans" w:eastAsia="方正兰亭黑简体" w:hAnsi="Huawei Sans" w:cs="Huawei Sans"/>
          <w:lang w:eastAsia="zh-CN"/>
        </w:rPr>
      </w:pPr>
    </w:p>
    <w:p w14:paraId="6E2B1CE6" w14:textId="77777777" w:rsidR="00890468" w:rsidRPr="00A91556" w:rsidRDefault="00890468">
      <w:pPr>
        <w:pStyle w:val="Cover2"/>
        <w:jc w:val="left"/>
        <w:rPr>
          <w:rFonts w:ascii="Huawei Sans" w:eastAsia="方正兰亭黑简体" w:hAnsi="Huawei Sans" w:cs="Huawei Sans"/>
          <w:lang w:eastAsia="zh-CN"/>
        </w:rPr>
      </w:pPr>
    </w:p>
    <w:p w14:paraId="0700936D" w14:textId="77777777" w:rsidR="00890468" w:rsidRPr="00A91556" w:rsidRDefault="00890468">
      <w:pPr>
        <w:pStyle w:val="Cover2"/>
        <w:jc w:val="left"/>
        <w:rPr>
          <w:rFonts w:ascii="Huawei Sans" w:eastAsia="方正兰亭黑简体" w:hAnsi="Huawei Sans" w:cs="Huawei Sans"/>
          <w:lang w:eastAsia="zh-CN"/>
        </w:rPr>
      </w:pPr>
    </w:p>
    <w:p w14:paraId="3C24776B" w14:textId="77777777" w:rsidR="00890468" w:rsidRPr="00A91556" w:rsidRDefault="00D366EB">
      <w:pPr>
        <w:pStyle w:val="cover--"/>
        <w:rPr>
          <w:rFonts w:ascii="Huawei Sans" w:eastAsia="方正兰亭黑简体" w:hAnsi="Huawei Sans" w:cs="Huawei Sans"/>
        </w:rPr>
      </w:pPr>
      <w:r w:rsidRPr="00A91556">
        <w:rPr>
          <w:rFonts w:ascii="Huawei Sans" w:eastAsia="方正兰亭黑简体" w:hAnsi="Huawei Sans" w:cs="Huawei Sans"/>
          <w:noProof/>
        </w:rPr>
        <w:drawing>
          <wp:inline distT="0" distB="0" distL="0" distR="0" wp14:anchorId="17D22446" wp14:editId="73C660C7">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AppData\Local\Microsoft\Windows\INetCache\Content.Word\HW_POS_RBG_Vertical-150pp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5E060DE6" w14:textId="77777777" w:rsidR="00890468" w:rsidRPr="00A91556" w:rsidRDefault="00D366EB">
      <w:pPr>
        <w:rPr>
          <w:rFonts w:ascii="Huawei Sans" w:hAnsi="Huawei Sans" w:cs="Huawei Sans"/>
        </w:rPr>
      </w:pPr>
      <w:r w:rsidRPr="00A91556">
        <w:rPr>
          <w:rFonts w:ascii="Huawei Sans" w:hAnsi="Huawei Sans" w:cs="Huawei Sans"/>
          <w:caps/>
        </w:rPr>
        <w:fldChar w:fldCharType="begin"/>
      </w:r>
      <w:r w:rsidRPr="00A91556">
        <w:rPr>
          <w:rFonts w:ascii="Huawei Sans" w:hAnsi="Huawei Sans" w:cs="Huawei Sans"/>
          <w:caps/>
        </w:rPr>
        <w:instrText xml:space="preserve"> DOCPROPERTY  Confidential </w:instrText>
      </w:r>
      <w:r w:rsidRPr="00A91556">
        <w:rPr>
          <w:rFonts w:ascii="Huawei Sans" w:hAnsi="Huawei Sans" w:cs="Huawei Sans"/>
          <w:caps/>
        </w:rPr>
        <w:fldChar w:fldCharType="end"/>
      </w:r>
    </w:p>
    <w:p w14:paraId="29501C14" w14:textId="77777777" w:rsidR="0051098B" w:rsidRPr="00A91556" w:rsidRDefault="00D366EB">
      <w:pPr>
        <w:pStyle w:val="Cover2"/>
        <w:rPr>
          <w:rFonts w:ascii="Huawei Sans" w:eastAsia="方正兰亭黑简体" w:hAnsi="Huawei Sans" w:cs="Huawei Sans"/>
          <w:lang w:eastAsia="zh-CN"/>
        </w:rPr>
      </w:pPr>
      <w:r w:rsidRPr="00A91556">
        <w:rPr>
          <w:rFonts w:ascii="Huawei Sans" w:eastAsia="方正兰亭黑简体" w:hAnsi="Huawei Sans" w:cs="Huawei Sans"/>
          <w:lang w:eastAsia="zh-CN"/>
        </w:rPr>
        <w:t>华为技术有限公司</w:t>
      </w:r>
    </w:p>
    <w:p w14:paraId="0151F7D9" w14:textId="77777777" w:rsidR="0051098B" w:rsidRPr="00A91556" w:rsidRDefault="0051098B">
      <w:pPr>
        <w:topLinePunct w:val="0"/>
        <w:adjustRightInd/>
        <w:snapToGrid/>
        <w:spacing w:before="0" w:after="0" w:line="240" w:lineRule="auto"/>
        <w:ind w:left="0"/>
        <w:rPr>
          <w:rFonts w:ascii="Huawei Sans" w:hAnsi="Huawei Sans" w:cs="Huawei Sans"/>
          <w:noProof/>
        </w:rPr>
      </w:pPr>
      <w:r w:rsidRPr="00A91556">
        <w:rPr>
          <w:rFonts w:ascii="Huawei Sans" w:hAnsi="Huawei Sans" w:cs="Huawei Sans"/>
        </w:rPr>
        <w:br w:type="page"/>
      </w:r>
    </w:p>
    <w:p w14:paraId="409DE55F" w14:textId="77777777" w:rsidR="003A193F" w:rsidRPr="00A91556" w:rsidRDefault="003A193F" w:rsidP="003A193F">
      <w:pPr>
        <w:ind w:left="0"/>
        <w:rPr>
          <w:rFonts w:ascii="Huawei Sans" w:hAnsi="Huawei Sans" w:cs="Huawei Sans"/>
        </w:rPr>
      </w:pPr>
    </w:p>
    <w:tbl>
      <w:tblPr>
        <w:tblStyle w:val="1f6"/>
        <w:tblW w:w="0" w:type="auto"/>
        <w:tblInd w:w="0" w:type="dxa"/>
        <w:tblLook w:val="01E0" w:firstRow="1" w:lastRow="1" w:firstColumn="1" w:lastColumn="1" w:noHBand="0" w:noVBand="0"/>
      </w:tblPr>
      <w:tblGrid>
        <w:gridCol w:w="9638"/>
      </w:tblGrid>
      <w:tr w:rsidR="003A193F" w:rsidRPr="00A91556" w14:paraId="1B7FA4C6" w14:textId="77777777" w:rsidTr="00115A53">
        <w:trPr>
          <w:trHeight w:val="4799"/>
        </w:trPr>
        <w:tc>
          <w:tcPr>
            <w:tcW w:w="9639" w:type="dxa"/>
          </w:tcPr>
          <w:p w14:paraId="0475476E" w14:textId="77777777" w:rsidR="003A193F" w:rsidRPr="00A91556" w:rsidRDefault="003A193F" w:rsidP="003A193F">
            <w:pPr>
              <w:topLinePunct w:val="0"/>
              <w:spacing w:before="0" w:after="0" w:line="240" w:lineRule="auto"/>
              <w:ind w:left="0"/>
              <w:rPr>
                <w:rFonts w:ascii="Huawei Sans" w:hAnsi="Huawei Sans" w:cs="Huawei Sans"/>
                <w:b/>
                <w:bCs/>
                <w:spacing w:val="-4"/>
                <w:sz w:val="22"/>
                <w:szCs w:val="21"/>
              </w:rPr>
            </w:pPr>
            <w:r w:rsidRPr="00A91556">
              <w:rPr>
                <w:rFonts w:ascii="Huawei Sans" w:hAnsi="Huawei Sans" w:cs="Huawei Sans"/>
                <w:b/>
                <w:bCs/>
                <w:spacing w:val="-4"/>
                <w:sz w:val="22"/>
                <w:szCs w:val="21"/>
              </w:rPr>
              <w:t>版权所有</w:t>
            </w:r>
            <w:r w:rsidRPr="00A91556">
              <w:rPr>
                <w:rFonts w:ascii="Huawei Sans" w:hAnsi="Huawei Sans" w:cs="Huawei Sans"/>
                <w:b/>
                <w:bCs/>
                <w:spacing w:val="-4"/>
                <w:sz w:val="22"/>
                <w:szCs w:val="21"/>
              </w:rPr>
              <w:t xml:space="preserve"> © </w:t>
            </w:r>
            <w:r w:rsidRPr="00A91556">
              <w:rPr>
                <w:rFonts w:ascii="Huawei Sans" w:hAnsi="Huawei Sans" w:cs="Huawei Sans"/>
                <w:b/>
                <w:bCs/>
                <w:spacing w:val="-4"/>
                <w:sz w:val="22"/>
                <w:szCs w:val="21"/>
              </w:rPr>
              <w:t>华为技术有限公司</w:t>
            </w:r>
            <w:r w:rsidRPr="00A91556">
              <w:rPr>
                <w:rFonts w:ascii="Huawei Sans" w:hAnsi="Huawei Sans" w:cs="Huawei Sans"/>
                <w:b/>
                <w:bCs/>
                <w:spacing w:val="-4"/>
                <w:sz w:val="22"/>
                <w:szCs w:val="21"/>
              </w:rPr>
              <w:t xml:space="preserve"> 2021</w:t>
            </w:r>
            <w:r w:rsidRPr="00A91556">
              <w:rPr>
                <w:rFonts w:ascii="Huawei Sans" w:hAnsi="Huawei Sans" w:cs="Huawei Sans"/>
                <w:b/>
                <w:bCs/>
                <w:spacing w:val="-4"/>
                <w:sz w:val="22"/>
                <w:szCs w:val="21"/>
              </w:rPr>
              <w:t>。</w:t>
            </w:r>
            <w:r w:rsidRPr="00A91556">
              <w:rPr>
                <w:rFonts w:ascii="Huawei Sans" w:hAnsi="Huawei Sans" w:cs="Huawei Sans"/>
                <w:b/>
                <w:bCs/>
                <w:spacing w:val="-4"/>
                <w:sz w:val="22"/>
                <w:szCs w:val="21"/>
              </w:rPr>
              <w:t xml:space="preserve"> </w:t>
            </w:r>
            <w:r w:rsidRPr="00A91556">
              <w:rPr>
                <w:rFonts w:ascii="Huawei Sans" w:hAnsi="Huawei Sans" w:cs="Huawei Sans"/>
                <w:b/>
                <w:bCs/>
                <w:spacing w:val="-4"/>
                <w:sz w:val="22"/>
                <w:szCs w:val="21"/>
              </w:rPr>
              <w:t>保留一切权利。</w:t>
            </w:r>
          </w:p>
          <w:p w14:paraId="224204B4" w14:textId="77777777" w:rsidR="003A193F" w:rsidRPr="00A91556" w:rsidRDefault="003A193F" w:rsidP="003A193F">
            <w:pPr>
              <w:topLinePunct w:val="0"/>
              <w:ind w:left="0"/>
              <w:rPr>
                <w:rFonts w:ascii="Huawei Sans" w:hAnsi="Huawei Sans" w:cs="Huawei Sans"/>
                <w:snapToGrid w:val="0"/>
                <w:sz w:val="24"/>
                <w:szCs w:val="20"/>
              </w:rPr>
            </w:pPr>
            <w:r w:rsidRPr="00A91556">
              <w:rPr>
                <w:rFonts w:ascii="Huawei Sans" w:hAnsi="Huawei Sans" w:cs="Huawei Sans"/>
                <w:snapToGrid w:val="0"/>
                <w:sz w:val="24"/>
                <w:szCs w:val="20"/>
              </w:rPr>
              <w:t>非经本公司书面许可，任何单位和个人不得擅自摘抄、复制本文档内容的部分或全部，并不得以任何形式传播。</w:t>
            </w:r>
          </w:p>
          <w:p w14:paraId="59BB3AA4" w14:textId="77777777" w:rsidR="003A193F" w:rsidRPr="00A91556" w:rsidRDefault="003A193F" w:rsidP="003A193F">
            <w:pPr>
              <w:topLinePunct w:val="0"/>
              <w:ind w:left="0"/>
              <w:rPr>
                <w:rFonts w:ascii="Huawei Sans" w:hAnsi="Huawei Sans" w:cs="Huawei Sans"/>
                <w:b/>
                <w:bCs/>
                <w:spacing w:val="-4"/>
                <w:sz w:val="22"/>
                <w:szCs w:val="22"/>
              </w:rPr>
            </w:pPr>
          </w:p>
          <w:p w14:paraId="7EC589D4" w14:textId="77777777" w:rsidR="003A193F" w:rsidRPr="00A91556" w:rsidRDefault="003A193F" w:rsidP="003A193F">
            <w:pPr>
              <w:topLinePunct w:val="0"/>
              <w:ind w:left="0"/>
              <w:rPr>
                <w:rFonts w:ascii="Huawei Sans" w:hAnsi="Huawei Sans" w:cs="Huawei Sans"/>
                <w:b/>
                <w:bCs/>
                <w:spacing w:val="-4"/>
                <w:sz w:val="22"/>
                <w:szCs w:val="22"/>
              </w:rPr>
            </w:pPr>
            <w:r w:rsidRPr="00A91556">
              <w:rPr>
                <w:rFonts w:ascii="Huawei Sans" w:hAnsi="Huawei Sans" w:cs="Huawei Sans"/>
                <w:b/>
                <w:bCs/>
                <w:spacing w:val="-4"/>
                <w:sz w:val="22"/>
                <w:szCs w:val="22"/>
              </w:rPr>
              <w:t>商标声明</w:t>
            </w:r>
          </w:p>
          <w:p w14:paraId="7B458B90" w14:textId="77777777" w:rsidR="003A193F" w:rsidRPr="00A91556" w:rsidRDefault="003A193F" w:rsidP="003A193F">
            <w:pPr>
              <w:topLinePunct w:val="0"/>
              <w:ind w:left="0"/>
              <w:rPr>
                <w:rFonts w:ascii="Huawei Sans" w:hAnsi="Huawei Sans" w:cs="Huawei Sans"/>
                <w:snapToGrid w:val="0"/>
                <w:sz w:val="24"/>
                <w:szCs w:val="20"/>
              </w:rPr>
            </w:pPr>
            <w:r w:rsidRPr="00A91556">
              <w:rPr>
                <w:rFonts w:ascii="Huawei Sans" w:hAnsi="Huawei Sans" w:cs="Huawei Sans"/>
                <w:noProof/>
                <w:snapToGrid w:val="0"/>
                <w:sz w:val="44"/>
              </w:rPr>
              <w:drawing>
                <wp:inline distT="0" distB="0" distL="0" distR="0" wp14:anchorId="1C7B99D9" wp14:editId="4CC9CE82">
                  <wp:extent cx="295200" cy="300636"/>
                  <wp:effectExtent l="0" t="0" r="0" b="4445"/>
                  <wp:docPr id="6" name="图片 6"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200" cy="300636"/>
                          </a:xfrm>
                          <a:prstGeom prst="rect">
                            <a:avLst/>
                          </a:prstGeom>
                          <a:noFill/>
                          <a:ln>
                            <a:noFill/>
                          </a:ln>
                        </pic:spPr>
                      </pic:pic>
                    </a:graphicData>
                  </a:graphic>
                </wp:inline>
              </w:drawing>
            </w:r>
            <w:r w:rsidRPr="00A91556">
              <w:rPr>
                <w:rFonts w:ascii="Huawei Sans" w:hAnsi="Huawei Sans" w:cs="Huawei Sans"/>
                <w:snapToGrid w:val="0"/>
                <w:sz w:val="24"/>
                <w:szCs w:val="20"/>
              </w:rPr>
              <w:t xml:space="preserve"> </w:t>
            </w:r>
            <w:r w:rsidRPr="00A91556">
              <w:rPr>
                <w:rFonts w:ascii="Huawei Sans" w:hAnsi="Huawei Sans" w:cs="Huawei Sans"/>
                <w:snapToGrid w:val="0"/>
                <w:sz w:val="24"/>
                <w:szCs w:val="20"/>
              </w:rPr>
              <w:t>和其他华为商标均为华为技术有限公司的商标。</w:t>
            </w:r>
          </w:p>
          <w:p w14:paraId="360815C3" w14:textId="77777777" w:rsidR="003A193F" w:rsidRPr="00A91556" w:rsidRDefault="003A193F" w:rsidP="003A193F">
            <w:pPr>
              <w:topLinePunct w:val="0"/>
              <w:ind w:left="0"/>
              <w:rPr>
                <w:rFonts w:ascii="Huawei Sans" w:hAnsi="Huawei Sans" w:cs="Huawei Sans"/>
                <w:snapToGrid w:val="0"/>
                <w:sz w:val="24"/>
                <w:szCs w:val="20"/>
              </w:rPr>
            </w:pPr>
            <w:r w:rsidRPr="00A91556">
              <w:rPr>
                <w:rFonts w:ascii="Huawei Sans" w:hAnsi="Huawei Sans" w:cs="Huawei Sans"/>
                <w:snapToGrid w:val="0"/>
                <w:sz w:val="24"/>
                <w:szCs w:val="20"/>
              </w:rPr>
              <w:t>本文档提及的其他所有商标或注册商标，由各自的所有人拥有。</w:t>
            </w:r>
          </w:p>
          <w:p w14:paraId="6F37BCD1" w14:textId="77777777" w:rsidR="003A193F" w:rsidRPr="00A91556" w:rsidRDefault="003A193F" w:rsidP="003A193F">
            <w:pPr>
              <w:topLinePunct w:val="0"/>
              <w:ind w:left="0"/>
              <w:rPr>
                <w:rFonts w:ascii="Huawei Sans" w:hAnsi="Huawei Sans" w:cs="Huawei Sans"/>
                <w:b/>
                <w:bCs/>
                <w:spacing w:val="-4"/>
                <w:sz w:val="22"/>
                <w:szCs w:val="22"/>
              </w:rPr>
            </w:pPr>
          </w:p>
          <w:p w14:paraId="48539C1B" w14:textId="77777777" w:rsidR="003A193F" w:rsidRPr="00A91556" w:rsidRDefault="003A193F" w:rsidP="003A193F">
            <w:pPr>
              <w:topLinePunct w:val="0"/>
              <w:ind w:left="0"/>
              <w:rPr>
                <w:rFonts w:ascii="Huawei Sans" w:hAnsi="Huawei Sans" w:cs="Huawei Sans"/>
                <w:b/>
                <w:bCs/>
                <w:spacing w:val="-4"/>
                <w:sz w:val="22"/>
                <w:szCs w:val="22"/>
              </w:rPr>
            </w:pPr>
            <w:r w:rsidRPr="00A91556">
              <w:rPr>
                <w:rFonts w:ascii="Huawei Sans" w:hAnsi="Huawei Sans" w:cs="Huawei Sans"/>
                <w:b/>
                <w:bCs/>
                <w:spacing w:val="-4"/>
                <w:sz w:val="22"/>
                <w:szCs w:val="22"/>
              </w:rPr>
              <w:t>注意</w:t>
            </w:r>
          </w:p>
          <w:p w14:paraId="4A988D27" w14:textId="77777777" w:rsidR="003A193F" w:rsidRPr="00A91556" w:rsidRDefault="003A193F" w:rsidP="003A193F">
            <w:pPr>
              <w:topLinePunct w:val="0"/>
              <w:ind w:left="0"/>
              <w:rPr>
                <w:rFonts w:ascii="Huawei Sans" w:hAnsi="Huawei Sans" w:cs="Huawei Sans"/>
                <w:snapToGrid w:val="0"/>
                <w:sz w:val="24"/>
                <w:szCs w:val="20"/>
              </w:rPr>
            </w:pPr>
            <w:r w:rsidRPr="00A91556">
              <w:rPr>
                <w:rFonts w:ascii="Huawei Sans" w:hAnsi="Huawei Sans" w:cs="Huawei Sans"/>
                <w:snapToGrid w:val="0"/>
                <w:sz w:val="24"/>
                <w:szCs w:val="20"/>
              </w:rPr>
              <w:t>您购买的产品、服务或特性等</w:t>
            </w:r>
            <w:proofErr w:type="gramStart"/>
            <w:r w:rsidRPr="00A91556">
              <w:rPr>
                <w:rFonts w:ascii="Huawei Sans" w:hAnsi="Huawei Sans" w:cs="Huawei Sans"/>
                <w:snapToGrid w:val="0"/>
                <w:sz w:val="24"/>
                <w:szCs w:val="20"/>
              </w:rPr>
              <w:t>应受华为</w:t>
            </w:r>
            <w:proofErr w:type="gramEnd"/>
            <w:r w:rsidRPr="00A91556">
              <w:rPr>
                <w:rFonts w:ascii="Huawei Sans" w:hAnsi="Huawei Sans" w:cs="Huawei Sans"/>
                <w:snapToGrid w:val="0"/>
                <w:sz w:val="24"/>
                <w:szCs w:val="20"/>
              </w:rPr>
              <w:t>公司商业合同和条款的约束，本文档中描述的全部或部分产品、服务或特性可能</w:t>
            </w:r>
            <w:proofErr w:type="gramStart"/>
            <w:r w:rsidRPr="00A91556">
              <w:rPr>
                <w:rFonts w:ascii="Huawei Sans" w:hAnsi="Huawei Sans" w:cs="Huawei Sans"/>
                <w:snapToGrid w:val="0"/>
                <w:sz w:val="24"/>
                <w:szCs w:val="20"/>
              </w:rPr>
              <w:t>不在您</w:t>
            </w:r>
            <w:proofErr w:type="gramEnd"/>
            <w:r w:rsidRPr="00A91556">
              <w:rPr>
                <w:rFonts w:ascii="Huawei Sans" w:hAnsi="Huawei Sans" w:cs="Huawei Sans"/>
                <w:snapToGrid w:val="0"/>
                <w:sz w:val="24"/>
                <w:szCs w:val="20"/>
              </w:rPr>
              <w:t>的购买或使用范围之内。除非合同另有约定，华为公司对本文档内容不做任何明示或暗示的声明或保证。</w:t>
            </w:r>
          </w:p>
          <w:p w14:paraId="596BE6BC" w14:textId="77777777" w:rsidR="003A193F" w:rsidRPr="00A91556" w:rsidRDefault="003A193F" w:rsidP="003A193F">
            <w:pPr>
              <w:topLinePunct w:val="0"/>
              <w:ind w:left="0"/>
              <w:rPr>
                <w:rFonts w:ascii="Huawei Sans" w:hAnsi="Huawei Sans" w:cs="Huawei Sans"/>
                <w:snapToGrid w:val="0"/>
              </w:rPr>
            </w:pPr>
            <w:r w:rsidRPr="00A91556">
              <w:rPr>
                <w:rFonts w:ascii="Huawei Sans" w:hAnsi="Huawei Sans" w:cs="Huawei Sans"/>
                <w:snapToGrid w:val="0"/>
                <w:sz w:val="24"/>
                <w:szCs w:val="20"/>
              </w:rPr>
              <w:t>由于产品版本升级或其他原因，本文档内容会不定期进行更新。除非另有约定，本文档仅作为使用指导，本文档中的所有陈述、信息和建议不构成任何明示或暗示的担保。</w:t>
            </w:r>
          </w:p>
        </w:tc>
      </w:tr>
    </w:tbl>
    <w:p w14:paraId="0AE0F7AE" w14:textId="77777777" w:rsidR="003A193F" w:rsidRPr="00A91556" w:rsidRDefault="003A193F" w:rsidP="003A193F">
      <w:pPr>
        <w:widowControl w:val="0"/>
        <w:ind w:left="0"/>
        <w:rPr>
          <w:rFonts w:ascii="Huawei Sans" w:hAnsi="Huawei Sans" w:cs="Huawei Sans"/>
          <w:snapToGrid w:val="0"/>
        </w:rPr>
      </w:pPr>
    </w:p>
    <w:p w14:paraId="738A8714" w14:textId="77777777" w:rsidR="003A193F" w:rsidRPr="00A91556" w:rsidRDefault="003A193F" w:rsidP="003A193F">
      <w:pPr>
        <w:widowControl w:val="0"/>
        <w:ind w:left="0"/>
        <w:rPr>
          <w:rFonts w:ascii="Huawei Sans" w:hAnsi="Huawei Sans" w:cs="Huawei Sans"/>
          <w:snapToGrid w:val="0"/>
        </w:rPr>
      </w:pPr>
    </w:p>
    <w:p w14:paraId="246D054D" w14:textId="77777777" w:rsidR="003A193F" w:rsidRPr="00A91556" w:rsidRDefault="003A193F" w:rsidP="003A193F">
      <w:pPr>
        <w:widowControl w:val="0"/>
        <w:ind w:left="0"/>
        <w:rPr>
          <w:rFonts w:ascii="Huawei Sans" w:hAnsi="Huawei Sans" w:cs="Huawei Sans"/>
          <w:snapToGrid w:val="0"/>
        </w:rPr>
      </w:pPr>
    </w:p>
    <w:p w14:paraId="05711858" w14:textId="77777777" w:rsidR="003A193F" w:rsidRPr="00A91556" w:rsidRDefault="003A193F" w:rsidP="003A193F">
      <w:pPr>
        <w:widowControl w:val="0"/>
        <w:ind w:left="0"/>
        <w:rPr>
          <w:rFonts w:ascii="Huawei Sans" w:hAnsi="Huawei Sans" w:cs="Huawei Sans"/>
          <w:snapToGrid w:val="0"/>
        </w:rPr>
      </w:pPr>
    </w:p>
    <w:p w14:paraId="5EBF9260" w14:textId="77777777" w:rsidR="003A193F" w:rsidRPr="00A91556" w:rsidRDefault="003A193F" w:rsidP="003A193F">
      <w:pPr>
        <w:widowControl w:val="0"/>
        <w:ind w:left="0"/>
        <w:rPr>
          <w:rFonts w:ascii="Huawei Sans" w:hAnsi="Huawei Sans" w:cs="Huawei Sans"/>
          <w:snapToGrid w:val="0"/>
        </w:rPr>
      </w:pPr>
    </w:p>
    <w:tbl>
      <w:tblPr>
        <w:tblStyle w:val="1f6"/>
        <w:tblW w:w="0" w:type="auto"/>
        <w:tblLook w:val="01E0" w:firstRow="1" w:lastRow="1" w:firstColumn="1" w:lastColumn="1" w:noHBand="0" w:noVBand="0"/>
      </w:tblPr>
      <w:tblGrid>
        <w:gridCol w:w="1658"/>
        <w:gridCol w:w="7867"/>
      </w:tblGrid>
      <w:tr w:rsidR="003A193F" w:rsidRPr="00A91556" w14:paraId="44CEB69D" w14:textId="77777777" w:rsidTr="00115A53">
        <w:trPr>
          <w:trHeight w:val="634"/>
        </w:trPr>
        <w:tc>
          <w:tcPr>
            <w:tcW w:w="9640" w:type="dxa"/>
            <w:gridSpan w:val="2"/>
            <w:vAlign w:val="center"/>
          </w:tcPr>
          <w:p w14:paraId="765F65BB" w14:textId="77777777" w:rsidR="003A193F" w:rsidRPr="00A91556" w:rsidRDefault="003A193F" w:rsidP="003A193F">
            <w:pPr>
              <w:topLinePunct w:val="0"/>
              <w:spacing w:before="0" w:after="0" w:line="240" w:lineRule="auto"/>
              <w:ind w:left="0"/>
              <w:jc w:val="center"/>
              <w:rPr>
                <w:rFonts w:ascii="Huawei Sans" w:hAnsi="Huawei Sans" w:cs="Huawei Sans"/>
                <w:noProof/>
                <w:sz w:val="24"/>
                <w:szCs w:val="24"/>
                <w:lang w:eastAsia="en-US"/>
              </w:rPr>
            </w:pPr>
            <w:r w:rsidRPr="00A91556">
              <w:rPr>
                <w:rFonts w:ascii="Huawei Sans" w:hAnsi="Huawei Sans" w:cs="Huawei Sans"/>
                <w:noProof/>
                <w:sz w:val="28"/>
                <w:szCs w:val="24"/>
                <w:lang w:eastAsia="en-US"/>
              </w:rPr>
              <w:t>华为技术有限公司</w:t>
            </w:r>
          </w:p>
        </w:tc>
      </w:tr>
      <w:tr w:rsidR="003A193F" w:rsidRPr="00A91556" w14:paraId="2C0CF5DE" w14:textId="77777777" w:rsidTr="00115A53">
        <w:trPr>
          <w:trHeight w:val="371"/>
        </w:trPr>
        <w:tc>
          <w:tcPr>
            <w:tcW w:w="1675" w:type="dxa"/>
            <w:vAlign w:val="center"/>
          </w:tcPr>
          <w:p w14:paraId="49406C4B" w14:textId="77777777" w:rsidR="003A193F" w:rsidRPr="00A91556" w:rsidRDefault="003A193F" w:rsidP="003A193F">
            <w:pPr>
              <w:topLinePunct w:val="0"/>
              <w:ind w:left="0"/>
              <w:rPr>
                <w:rFonts w:ascii="Huawei Sans" w:hAnsi="Huawei Sans" w:cs="Huawei Sans"/>
                <w:snapToGrid w:val="0"/>
                <w:sz w:val="24"/>
                <w:szCs w:val="24"/>
              </w:rPr>
            </w:pPr>
            <w:r w:rsidRPr="00A91556">
              <w:rPr>
                <w:rFonts w:ascii="Huawei Sans" w:hAnsi="Huawei Sans" w:cs="Huawei Sans"/>
                <w:snapToGrid w:val="0"/>
                <w:sz w:val="24"/>
                <w:szCs w:val="24"/>
              </w:rPr>
              <w:t>地址：</w:t>
            </w:r>
          </w:p>
        </w:tc>
        <w:tc>
          <w:tcPr>
            <w:tcW w:w="7965" w:type="dxa"/>
            <w:vAlign w:val="center"/>
          </w:tcPr>
          <w:p w14:paraId="4787491F" w14:textId="77777777" w:rsidR="003A193F" w:rsidRPr="00A91556" w:rsidRDefault="003A193F" w:rsidP="003A193F">
            <w:pPr>
              <w:topLinePunct w:val="0"/>
              <w:ind w:left="0"/>
              <w:rPr>
                <w:rFonts w:ascii="Huawei Sans" w:hAnsi="Huawei Sans" w:cs="Huawei Sans"/>
                <w:snapToGrid w:val="0"/>
                <w:sz w:val="24"/>
                <w:szCs w:val="24"/>
              </w:rPr>
            </w:pPr>
            <w:r w:rsidRPr="00A91556">
              <w:rPr>
                <w:rFonts w:ascii="Huawei Sans" w:hAnsi="Huawei Sans" w:cs="Huawei Sans"/>
                <w:snapToGrid w:val="0"/>
                <w:sz w:val="24"/>
                <w:szCs w:val="24"/>
              </w:rPr>
              <w:t>深圳市龙岗区</w:t>
            </w:r>
            <w:proofErr w:type="gramStart"/>
            <w:r w:rsidRPr="00A91556">
              <w:rPr>
                <w:rFonts w:ascii="Huawei Sans" w:hAnsi="Huawei Sans" w:cs="Huawei Sans"/>
                <w:snapToGrid w:val="0"/>
                <w:sz w:val="24"/>
                <w:szCs w:val="24"/>
              </w:rPr>
              <w:t>坂</w:t>
            </w:r>
            <w:proofErr w:type="gramEnd"/>
            <w:r w:rsidRPr="00A91556">
              <w:rPr>
                <w:rFonts w:ascii="Huawei Sans" w:hAnsi="Huawei Sans" w:cs="Huawei Sans"/>
                <w:snapToGrid w:val="0"/>
                <w:sz w:val="24"/>
                <w:szCs w:val="24"/>
              </w:rPr>
              <w:t>田华为总部办公楼</w:t>
            </w:r>
            <w:r w:rsidRPr="00A91556">
              <w:rPr>
                <w:rFonts w:ascii="Huawei Sans" w:hAnsi="Huawei Sans" w:cs="Huawei Sans"/>
                <w:snapToGrid w:val="0"/>
                <w:sz w:val="24"/>
                <w:szCs w:val="24"/>
              </w:rPr>
              <w:t xml:space="preserve">     </w:t>
            </w:r>
            <w:r w:rsidRPr="00A91556">
              <w:rPr>
                <w:rFonts w:ascii="Huawei Sans" w:hAnsi="Huawei Sans" w:cs="Huawei Sans"/>
                <w:snapToGrid w:val="0"/>
                <w:sz w:val="24"/>
                <w:szCs w:val="24"/>
              </w:rPr>
              <w:t>邮编：</w:t>
            </w:r>
            <w:r w:rsidRPr="00A91556">
              <w:rPr>
                <w:rFonts w:ascii="Huawei Sans" w:hAnsi="Huawei Sans" w:cs="Huawei Sans"/>
                <w:snapToGrid w:val="0"/>
                <w:sz w:val="24"/>
                <w:szCs w:val="24"/>
              </w:rPr>
              <w:t>518129</w:t>
            </w:r>
          </w:p>
        </w:tc>
      </w:tr>
      <w:tr w:rsidR="003A193F" w:rsidRPr="00A91556" w14:paraId="046D1996" w14:textId="77777777" w:rsidTr="00115A53">
        <w:trPr>
          <w:trHeight w:val="337"/>
        </w:trPr>
        <w:tc>
          <w:tcPr>
            <w:tcW w:w="1675" w:type="dxa"/>
            <w:vAlign w:val="center"/>
          </w:tcPr>
          <w:p w14:paraId="084103B1" w14:textId="77777777" w:rsidR="003A193F" w:rsidRPr="00A91556" w:rsidRDefault="003A193F" w:rsidP="003A193F">
            <w:pPr>
              <w:topLinePunct w:val="0"/>
              <w:ind w:left="0"/>
              <w:rPr>
                <w:rFonts w:ascii="Huawei Sans" w:hAnsi="Huawei Sans" w:cs="Huawei Sans"/>
                <w:snapToGrid w:val="0"/>
                <w:sz w:val="24"/>
                <w:szCs w:val="24"/>
              </w:rPr>
            </w:pPr>
            <w:r w:rsidRPr="00A91556">
              <w:rPr>
                <w:rFonts w:ascii="Huawei Sans" w:hAnsi="Huawei Sans" w:cs="Huawei Sans"/>
                <w:snapToGrid w:val="0"/>
                <w:sz w:val="24"/>
                <w:szCs w:val="24"/>
              </w:rPr>
              <w:t>网址：</w:t>
            </w:r>
          </w:p>
        </w:tc>
        <w:tc>
          <w:tcPr>
            <w:tcW w:w="7965" w:type="dxa"/>
            <w:vAlign w:val="center"/>
          </w:tcPr>
          <w:p w14:paraId="41376010" w14:textId="77777777" w:rsidR="003A193F" w:rsidRPr="00A91556" w:rsidRDefault="003A193F" w:rsidP="003A193F">
            <w:pPr>
              <w:topLinePunct w:val="0"/>
              <w:ind w:left="0"/>
              <w:rPr>
                <w:rFonts w:ascii="Huawei Sans" w:hAnsi="Huawei Sans" w:cs="Huawei Sans"/>
                <w:snapToGrid w:val="0"/>
                <w:sz w:val="24"/>
                <w:szCs w:val="24"/>
              </w:rPr>
            </w:pPr>
            <w:r w:rsidRPr="00A91556">
              <w:rPr>
                <w:rFonts w:ascii="Huawei Sans" w:hAnsi="Huawei Sans" w:cs="Huawei Sans"/>
                <w:snapToGrid w:val="0"/>
                <w:color w:val="0000FF"/>
                <w:sz w:val="24"/>
                <w:szCs w:val="24"/>
                <w:lang w:val="pt-BR"/>
              </w:rPr>
              <w:t>http://</w:t>
            </w:r>
            <w:r w:rsidR="005720E8">
              <w:fldChar w:fldCharType="begin"/>
            </w:r>
            <w:r w:rsidR="005720E8">
              <w:instrText xml:space="preserve"> HYPERLINK "http://e.huawei.com/" </w:instrText>
            </w:r>
            <w:r w:rsidR="005720E8">
              <w:fldChar w:fldCharType="separate"/>
            </w:r>
            <w:r w:rsidRPr="00A91556">
              <w:rPr>
                <w:rFonts w:ascii="Huawei Sans" w:hAnsi="Huawei Sans" w:cs="Huawei Sans"/>
                <w:snapToGrid w:val="0"/>
                <w:color w:val="0000FF"/>
                <w:sz w:val="24"/>
                <w:szCs w:val="24"/>
                <w:lang w:val="pt-BR"/>
              </w:rPr>
              <w:t>e</w:t>
            </w:r>
            <w:r w:rsidR="005720E8">
              <w:rPr>
                <w:rFonts w:ascii="Huawei Sans" w:hAnsi="Huawei Sans" w:cs="Huawei Sans"/>
                <w:snapToGrid w:val="0"/>
                <w:color w:val="0000FF"/>
                <w:sz w:val="24"/>
                <w:szCs w:val="24"/>
                <w:lang w:val="pt-BR"/>
              </w:rPr>
              <w:fldChar w:fldCharType="end"/>
            </w:r>
            <w:r w:rsidRPr="00A91556">
              <w:rPr>
                <w:rFonts w:ascii="Huawei Sans" w:hAnsi="Huawei Sans" w:cs="Huawei Sans"/>
                <w:snapToGrid w:val="0"/>
                <w:color w:val="0000FF"/>
                <w:sz w:val="24"/>
                <w:szCs w:val="24"/>
                <w:lang w:val="pt-BR"/>
              </w:rPr>
              <w:t>.huawei.com</w:t>
            </w:r>
          </w:p>
        </w:tc>
      </w:tr>
    </w:tbl>
    <w:p w14:paraId="687B45D0" w14:textId="77777777" w:rsidR="003A193F" w:rsidRPr="00A91556" w:rsidRDefault="003A193F" w:rsidP="003A193F">
      <w:pPr>
        <w:widowControl w:val="0"/>
        <w:ind w:left="0"/>
        <w:rPr>
          <w:rFonts w:ascii="Huawei Sans" w:hAnsi="Huawei Sans" w:cs="Huawei Sans"/>
          <w:snapToGrid w:val="0"/>
        </w:rPr>
      </w:pPr>
    </w:p>
    <w:p w14:paraId="5C3230DA" w14:textId="77777777" w:rsidR="003A193F" w:rsidRPr="00A91556" w:rsidRDefault="003A193F" w:rsidP="003A193F">
      <w:pPr>
        <w:rPr>
          <w:rFonts w:ascii="Huawei Sans" w:hAnsi="Huawei Sans" w:cs="Huawei Sans"/>
        </w:rPr>
      </w:pPr>
    </w:p>
    <w:p w14:paraId="0C88F171" w14:textId="77777777" w:rsidR="003A193F" w:rsidRPr="00A91556" w:rsidRDefault="003A193F" w:rsidP="003A193F">
      <w:pPr>
        <w:rPr>
          <w:rFonts w:ascii="Huawei Sans" w:hAnsi="Huawei Sans" w:cs="Huawei Sans"/>
        </w:rPr>
      </w:pPr>
    </w:p>
    <w:p w14:paraId="7CA33225" w14:textId="77777777" w:rsidR="0051098B" w:rsidRPr="00A91556" w:rsidRDefault="0051098B">
      <w:pPr>
        <w:pStyle w:val="Cover2"/>
        <w:rPr>
          <w:rFonts w:ascii="Huawei Sans" w:eastAsia="方正兰亭黑简体" w:hAnsi="Huawei Sans" w:cs="Huawei Sans"/>
          <w:lang w:eastAsia="zh-CN"/>
        </w:rPr>
        <w:sectPr w:rsidR="0051098B" w:rsidRPr="00A91556">
          <w:pgSz w:w="11906" w:h="16838"/>
          <w:pgMar w:top="1701" w:right="1134" w:bottom="1701" w:left="1134" w:header="567" w:footer="567" w:gutter="0"/>
          <w:pgNumType w:start="1"/>
          <w:cols w:space="425"/>
          <w:docGrid w:linePitch="312"/>
        </w:sectPr>
      </w:pPr>
    </w:p>
    <w:p w14:paraId="3C286386" w14:textId="547BB4C0" w:rsidR="00BF4DF4" w:rsidRPr="00A91556" w:rsidRDefault="00BF4DF4" w:rsidP="00490248">
      <w:pPr>
        <w:pStyle w:val="1"/>
        <w:numPr>
          <w:ilvl w:val="0"/>
          <w:numId w:val="0"/>
        </w:numPr>
        <w:rPr>
          <w:rFonts w:cs="Huawei Sans"/>
        </w:rPr>
      </w:pPr>
      <w:bookmarkStart w:id="0" w:name="_Toc67388619"/>
      <w:bookmarkStart w:id="1" w:name="_Toc94013562"/>
      <w:r w:rsidRPr="00A91556">
        <w:rPr>
          <w:rFonts w:cs="Huawei Sans"/>
        </w:rPr>
        <w:lastRenderedPageBreak/>
        <w:t>前沿网络案例</w:t>
      </w:r>
      <w:r w:rsidRPr="00A91556">
        <w:rPr>
          <w:rFonts w:cs="Huawei Sans"/>
        </w:rPr>
        <w:t>-</w:t>
      </w:r>
      <w:bookmarkEnd w:id="0"/>
      <w:r w:rsidR="00254923" w:rsidRPr="00254923">
        <w:rPr>
          <w:rFonts w:hint="eastAsia"/>
        </w:rPr>
        <w:t xml:space="preserve"> </w:t>
      </w:r>
      <w:r w:rsidR="00254923" w:rsidRPr="00254923">
        <w:rPr>
          <w:rFonts w:cs="Huawei Sans" w:hint="eastAsia"/>
        </w:rPr>
        <w:t>DeepLabv3</w:t>
      </w:r>
      <w:bookmarkEnd w:id="1"/>
      <w:r w:rsidRPr="00A91556">
        <w:rPr>
          <w:rFonts w:cs="Huawei Sans"/>
        </w:rPr>
        <w:t xml:space="preserve"> </w:t>
      </w:r>
    </w:p>
    <w:p w14:paraId="747EED02" w14:textId="1141832E" w:rsidR="00BF4DF4" w:rsidRPr="00A91556" w:rsidRDefault="00BF4DF4" w:rsidP="00BF4DF4">
      <w:pPr>
        <w:pStyle w:val="2"/>
        <w:rPr>
          <w:rFonts w:cs="Huawei Sans"/>
        </w:rPr>
      </w:pPr>
      <w:bookmarkStart w:id="2" w:name="_Toc67388620"/>
      <w:bookmarkStart w:id="3" w:name="_Toc94013563"/>
      <w:r w:rsidRPr="00A91556">
        <w:rPr>
          <w:rFonts w:cs="Huawei Sans"/>
        </w:rPr>
        <w:t>实验介绍</w:t>
      </w:r>
      <w:bookmarkEnd w:id="2"/>
      <w:bookmarkEnd w:id="3"/>
    </w:p>
    <w:p w14:paraId="4457640E" w14:textId="44CB7B7A" w:rsidR="00BF4DF4" w:rsidRPr="00A91556" w:rsidRDefault="00DC5542" w:rsidP="0047420D">
      <w:pPr>
        <w:pStyle w:val="1e"/>
      </w:pPr>
      <w:r>
        <w:t>语义分割是像素级的物体识别。目标</w:t>
      </w:r>
      <w:r w:rsidR="00BF4DF4" w:rsidRPr="00A91556">
        <w:t>是用对应的</w:t>
      </w:r>
      <w:r w:rsidR="005B4D5D">
        <w:t>类</w:t>
      </w:r>
      <w:r w:rsidR="006804E3">
        <w:rPr>
          <w:rFonts w:hint="eastAsia"/>
        </w:rPr>
        <w:t>（</w:t>
      </w:r>
      <w:r w:rsidR="006804E3">
        <w:rPr>
          <w:rFonts w:hint="eastAsia"/>
        </w:rPr>
        <w:t>class</w:t>
      </w:r>
      <w:r w:rsidR="006804E3">
        <w:rPr>
          <w:rFonts w:hint="eastAsia"/>
        </w:rPr>
        <w:t>）</w:t>
      </w:r>
      <w:r w:rsidR="00BF4DF4" w:rsidRPr="00A91556">
        <w:t>标记图像</w:t>
      </w:r>
      <w:r w:rsidR="005B4D5D">
        <w:t>中</w:t>
      </w:r>
      <w:r w:rsidR="00BF4DF4" w:rsidRPr="00A91556">
        <w:t>的每个像素。因为我们</w:t>
      </w:r>
      <w:r w:rsidR="00BC4F6A">
        <w:rPr>
          <w:rFonts w:hint="eastAsia"/>
        </w:rPr>
        <w:t>要</w:t>
      </w:r>
      <w:r w:rsidR="00BF4DF4" w:rsidRPr="00A91556">
        <w:t>预测图像中的每个像素，所以此任务通常被称为密集预测。语义分割有着广泛的应用场景，</w:t>
      </w:r>
      <w:r w:rsidR="002D10C7">
        <w:rPr>
          <w:rFonts w:hint="eastAsia"/>
        </w:rPr>
        <w:t>例如</w:t>
      </w:r>
      <w:r w:rsidR="00BF4DF4" w:rsidRPr="00A91556">
        <w:t>自动驾驶，人机交互，医学图像诊断，计算摄影学和增强现实等。</w:t>
      </w:r>
    </w:p>
    <w:p w14:paraId="67A65084" w14:textId="74559AFB" w:rsidR="00BF4DF4" w:rsidRDefault="00E755FF" w:rsidP="0047420D">
      <w:pPr>
        <w:pStyle w:val="1e"/>
      </w:pPr>
      <w:r>
        <w:t>本实验</w:t>
      </w:r>
      <w:r w:rsidR="00BF4DF4" w:rsidRPr="00A91556">
        <w:t>使用</w:t>
      </w:r>
      <w:r w:rsidR="00BF4DF4" w:rsidRPr="00A91556">
        <w:t>MindSpore</w:t>
      </w:r>
      <w:r w:rsidR="00BF4DF4" w:rsidRPr="00A91556">
        <w:t>深度学习框架</w:t>
      </w:r>
      <w:r w:rsidR="00E65261">
        <w:rPr>
          <w:rFonts w:hint="eastAsia"/>
        </w:rPr>
        <w:t>构建</w:t>
      </w:r>
      <w:r w:rsidR="00254923" w:rsidRPr="005E7237">
        <w:rPr>
          <w:rFonts w:hint="eastAsia"/>
        </w:rPr>
        <w:t>DeepLabv3</w:t>
      </w:r>
      <w:r w:rsidR="00E65261" w:rsidRPr="00A91556">
        <w:t>网络模型</w:t>
      </w:r>
      <w:r w:rsidR="00BF4DF4" w:rsidRPr="00A91556">
        <w:t>在</w:t>
      </w:r>
      <w:r w:rsidR="0045313B">
        <w:t>PASCAL VOC</w:t>
      </w:r>
      <w:r w:rsidR="00BF4DF4" w:rsidRPr="00A91556">
        <w:t>2012</w:t>
      </w:r>
      <w:r w:rsidR="00BF4DF4" w:rsidRPr="00A91556">
        <w:t>数据集上</w:t>
      </w:r>
      <w:r w:rsidR="00427953">
        <w:t>进行</w:t>
      </w:r>
      <w:r w:rsidR="00BF4DF4" w:rsidRPr="00A91556">
        <w:t>图像语义分割。图像的语义分割是将输入图像中的每个像素分配一个语义类别，以得到像素</w:t>
      </w:r>
      <w:r w:rsidR="000C470C">
        <w:rPr>
          <w:rFonts w:hint="eastAsia"/>
        </w:rPr>
        <w:t>级</w:t>
      </w:r>
      <w:r w:rsidR="00BF4DF4" w:rsidRPr="00A91556">
        <w:t>的密集分类。</w:t>
      </w:r>
    </w:p>
    <w:p w14:paraId="7B54E041" w14:textId="39DD0AF1" w:rsidR="00BF4DF4" w:rsidRPr="00314718" w:rsidRDefault="00BF4DF4" w:rsidP="00314718">
      <w:pPr>
        <w:pStyle w:val="2"/>
      </w:pPr>
      <w:bookmarkStart w:id="4" w:name="_Toc67388623"/>
      <w:bookmarkStart w:id="5" w:name="_Toc94013565"/>
      <w:r w:rsidRPr="00314718">
        <w:t>背景知识</w:t>
      </w:r>
      <w:bookmarkEnd w:id="4"/>
      <w:bookmarkEnd w:id="5"/>
    </w:p>
    <w:p w14:paraId="022C204B" w14:textId="712A9F30" w:rsidR="00BF4DF4" w:rsidRPr="00A91556" w:rsidRDefault="00BF4DF4" w:rsidP="00BF4DF4">
      <w:pPr>
        <w:pStyle w:val="3"/>
        <w:rPr>
          <w:rFonts w:cs="Huawei Sans"/>
        </w:rPr>
      </w:pPr>
      <w:bookmarkStart w:id="6" w:name="_Toc67388624"/>
      <w:bookmarkStart w:id="7" w:name="_Toc94013566"/>
      <w:r w:rsidRPr="00A91556">
        <w:rPr>
          <w:rFonts w:cs="Huawei Sans"/>
        </w:rPr>
        <w:t>网络介绍</w:t>
      </w:r>
      <w:bookmarkEnd w:id="6"/>
      <w:bookmarkEnd w:id="7"/>
    </w:p>
    <w:p w14:paraId="71DF8854" w14:textId="77777777" w:rsidR="00BF4DF4" w:rsidRPr="00A91556" w:rsidRDefault="00BF4DF4" w:rsidP="00BF4DF4">
      <w:pPr>
        <w:pStyle w:val="4a"/>
        <w:rPr>
          <w:rFonts w:cs="Huawei Sans"/>
        </w:rPr>
      </w:pPr>
      <w:r w:rsidRPr="00A91556">
        <w:rPr>
          <w:rFonts w:cs="Huawei Sans"/>
        </w:rPr>
        <w:t>语义分割网络介绍</w:t>
      </w:r>
    </w:p>
    <w:p w14:paraId="277DE95E" w14:textId="77777777" w:rsidR="00BF4DF4" w:rsidRPr="00A91556" w:rsidRDefault="00BF4DF4" w:rsidP="0047420D">
      <w:pPr>
        <w:pStyle w:val="1e"/>
      </w:pPr>
      <w:r w:rsidRPr="00A91556">
        <w:t>一般的语义分割架构可以被认为是一个编码器</w:t>
      </w:r>
      <w:r w:rsidRPr="00A91556">
        <w:t>-</w:t>
      </w:r>
      <w:r w:rsidRPr="00A91556">
        <w:t>解码器网络。编码器通常是一个预训练的分类网络，像</w:t>
      </w:r>
      <w:r w:rsidRPr="00A91556">
        <w:t xml:space="preserve"> VGG</w:t>
      </w:r>
      <w:r w:rsidRPr="00A91556">
        <w:t>、</w:t>
      </w:r>
      <w:r w:rsidRPr="00A91556">
        <w:t>ResNet</w:t>
      </w:r>
      <w:r w:rsidRPr="00A91556">
        <w:t>，然后是一个解码器网络。这些架构不同的地方主要在于解码器网络。解码器的任务是将编码器学习到的可判别特征（较低分辨率）从语义上投影到像素空间（较高分辨率），以获得密集分类。语义分割不仅需要在像素级有判别能力，还需要有能将编码器在不同阶段学到的可判别特征投影到像素空间的机制。不同的架构采用不同的机制（跳跃连接、金字塔池化等）作为解码机制的一部分。</w:t>
      </w:r>
    </w:p>
    <w:p w14:paraId="246E8674" w14:textId="77777777" w:rsidR="00BF4DF4" w:rsidRPr="00A91556" w:rsidRDefault="00BF4DF4" w:rsidP="00BF4DF4">
      <w:pPr>
        <w:pStyle w:val="4a"/>
        <w:rPr>
          <w:rFonts w:cs="Huawei Sans"/>
        </w:rPr>
      </w:pPr>
      <w:r w:rsidRPr="00A91556">
        <w:rPr>
          <w:rFonts w:cs="Huawei Sans"/>
        </w:rPr>
        <w:t>FCN</w:t>
      </w:r>
      <w:r w:rsidRPr="00A91556">
        <w:rPr>
          <w:rFonts w:cs="Huawei Sans"/>
        </w:rPr>
        <w:t>网络介绍</w:t>
      </w:r>
    </w:p>
    <w:p w14:paraId="3F28D8AC" w14:textId="77777777" w:rsidR="00BF4DF4" w:rsidRPr="00A91556" w:rsidRDefault="00BF4DF4" w:rsidP="0047420D">
      <w:pPr>
        <w:pStyle w:val="1e"/>
      </w:pPr>
      <w:r w:rsidRPr="00A91556">
        <w:t>自</w:t>
      </w:r>
      <w:r w:rsidRPr="00A91556">
        <w:t>2014</w:t>
      </w:r>
      <w:r w:rsidRPr="00A91556">
        <w:t>年</w:t>
      </w:r>
      <w:r w:rsidRPr="00A91556">
        <w:t> </w:t>
      </w:r>
      <w:hyperlink r:id="rId15" w:history="1">
        <w:r w:rsidRPr="00A91556">
          <w:t>Long</w:t>
        </w:r>
        <w:r w:rsidRPr="00A91556">
          <w:t>等人</w:t>
        </w:r>
      </w:hyperlink>
      <w:r w:rsidRPr="00A91556">
        <w:t>首次使用全卷积神经网络</w:t>
      </w:r>
      <w:r w:rsidRPr="00A91556">
        <w:t xml:space="preserve"> (FCN)</w:t>
      </w:r>
      <w:r w:rsidRPr="00A91556">
        <w:t>对自然图像进行端到端分割，语义分割才产生了大的突破。</w:t>
      </w:r>
      <w:r w:rsidRPr="00A91556">
        <w:t>FCN</w:t>
      </w:r>
      <w:r w:rsidRPr="00A91556">
        <w:t>网络将当前分类网络（</w:t>
      </w:r>
      <w:r w:rsidRPr="00A91556">
        <w:t>AlexNet, VGG net</w:t>
      </w:r>
      <w:r w:rsidRPr="00A91556">
        <w:t>等）修改为全卷积网络，通过对分割任务进行微调，将它们学习的表征转移到网络中。然后，定义了一种新的架构，将深的、粗糙的网络层的语义信息和浅的、精细的网络层的表层信息结合起来，来生成精确和详细的分割。</w:t>
      </w:r>
      <w:r w:rsidRPr="00A91556">
        <w:t>FCN</w:t>
      </w:r>
      <w:r w:rsidRPr="00A91556">
        <w:t>网络结构：</w:t>
      </w:r>
      <w:r w:rsidRPr="00A91556">
        <w:t>FCN</w:t>
      </w:r>
      <w:r w:rsidRPr="00A91556">
        <w:t>网络结构图如下所示。网络为卷积层和池化层的堆叠，特征图大小不断地减小，最后通过上采样的方式恢复图像分辨率。网络分为</w:t>
      </w:r>
      <w:r w:rsidRPr="00A91556">
        <w:t>FCN-32s</w:t>
      </w:r>
      <w:r w:rsidRPr="00A91556">
        <w:t>、</w:t>
      </w:r>
      <w:r w:rsidRPr="00A91556">
        <w:t>FCN-16s</w:t>
      </w:r>
      <w:r w:rsidRPr="00A91556">
        <w:t>、</w:t>
      </w:r>
      <w:r w:rsidRPr="00A91556">
        <w:t>FCN-8s</w:t>
      </w:r>
      <w:r w:rsidRPr="00A91556">
        <w:t>，分别代表上采样</w:t>
      </w:r>
      <w:r w:rsidRPr="00A91556">
        <w:t>32</w:t>
      </w:r>
      <w:r w:rsidRPr="00A91556">
        <w:t>、</w:t>
      </w:r>
      <w:r w:rsidRPr="00A91556">
        <w:t>16</w:t>
      </w:r>
      <w:r w:rsidRPr="00A91556">
        <w:t>、</w:t>
      </w:r>
      <w:r w:rsidRPr="00A91556">
        <w:t>8</w:t>
      </w:r>
      <w:r w:rsidRPr="00A91556">
        <w:t>倍的网络。以</w:t>
      </w:r>
      <w:r w:rsidRPr="00A91556">
        <w:t>FCN-8s</w:t>
      </w:r>
      <w:r w:rsidRPr="00A91556">
        <w:t>为例，将</w:t>
      </w:r>
      <w:r w:rsidRPr="00A91556">
        <w:t>pool3</w:t>
      </w:r>
      <w:r w:rsidRPr="00A91556">
        <w:t>输出的特征图上采样</w:t>
      </w:r>
      <w:r w:rsidRPr="00A91556">
        <w:t>8</w:t>
      </w:r>
      <w:r w:rsidRPr="00A91556">
        <w:t>倍、</w:t>
      </w:r>
      <w:r w:rsidRPr="00A91556">
        <w:t>pool4</w:t>
      </w:r>
      <w:r w:rsidRPr="00A91556">
        <w:t>输出的特征图上采样</w:t>
      </w:r>
      <w:r w:rsidRPr="00A91556">
        <w:t>16</w:t>
      </w:r>
      <w:r w:rsidRPr="00A91556">
        <w:t>倍、</w:t>
      </w:r>
      <w:r w:rsidRPr="00A91556">
        <w:t>conv7</w:t>
      </w:r>
      <w:r w:rsidRPr="00A91556">
        <w:t>的特征图上采样</w:t>
      </w:r>
      <w:r w:rsidRPr="00A91556">
        <w:t>32</w:t>
      </w:r>
      <w:r w:rsidRPr="00A91556">
        <w:t>倍。最后将三者的结果拼接在一起，以使用多个尺度的特征图。综合浅层特征的位置信息和深层特征的语义信息，这样在分割时就有足够的上下文信息</w:t>
      </w:r>
      <w:r w:rsidRPr="00A91556">
        <w:t>(context information)</w:t>
      </w:r>
      <w:r w:rsidRPr="00A91556">
        <w:t>，同时也有目标的细节信息。</w:t>
      </w:r>
    </w:p>
    <w:p w14:paraId="1D0D11BB" w14:textId="77777777" w:rsidR="00BF4DF4" w:rsidRPr="00A91556" w:rsidRDefault="00BF4DF4" w:rsidP="0047420D">
      <w:pPr>
        <w:pStyle w:val="1e"/>
      </w:pPr>
      <w:r w:rsidRPr="00A91556">
        <w:lastRenderedPageBreak/>
        <w:t>FCN</w:t>
      </w:r>
      <w:r w:rsidRPr="00A91556">
        <w:t>问题：在</w:t>
      </w:r>
      <w:r w:rsidRPr="00A91556">
        <w:t>CNN</w:t>
      </w:r>
      <w:r w:rsidRPr="00A91556">
        <w:t>中，低层的卷积中空间位置信息较为准确，但是感受野较小，只能关注附近像素点的信息。高层的卷积中感受野扩大，可以获取全局信息，但是目标空间位置信息损失严重，不能精确定位目标。而图像分割相较于分类任务需要更多的上下文信息和更精确的目标定位信息。</w:t>
      </w:r>
      <w:r w:rsidRPr="00A91556">
        <w:t xml:space="preserve"> </w:t>
      </w:r>
    </w:p>
    <w:p w14:paraId="196E0535" w14:textId="77777777" w:rsidR="00BF4DF4" w:rsidRPr="00A91556" w:rsidRDefault="00BF4DF4" w:rsidP="0047420D">
      <w:pPr>
        <w:pStyle w:val="1e"/>
      </w:pPr>
      <w:r w:rsidRPr="00A91556">
        <w:t>论文：</w:t>
      </w:r>
      <w:hyperlink r:id="rId16" w:history="1">
        <w:r w:rsidR="0066661A" w:rsidRPr="00A91556">
          <w:rPr>
            <w:rStyle w:val="affffa"/>
            <w:rFonts w:cs="Huawei Sans"/>
          </w:rPr>
          <w:t>https://arxiv.org/abs/1411.4038</w:t>
        </w:r>
      </w:hyperlink>
      <w:r w:rsidR="0066661A" w:rsidRPr="00A91556">
        <w:t xml:space="preserve"> </w:t>
      </w:r>
    </w:p>
    <w:p w14:paraId="2CCA86AA" w14:textId="77777777" w:rsidR="00BF4DF4" w:rsidRPr="00A91556" w:rsidRDefault="00BF4DF4" w:rsidP="0047420D">
      <w:pPr>
        <w:pStyle w:val="1e"/>
      </w:pPr>
      <w:r w:rsidRPr="00A91556">
        <w:rPr>
          <w:noProof/>
        </w:rPr>
        <w:drawing>
          <wp:inline distT="0" distB="0" distL="0" distR="0" wp14:anchorId="15F17EF1" wp14:editId="6C9FB2D3">
            <wp:extent cx="5453380" cy="2394585"/>
            <wp:effectExtent l="19050" t="19050" r="13970" b="2476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pic:cNvPicPr>
                      <a:picLocks noChangeAspect="1"/>
                    </pic:cNvPicPr>
                  </pic:nvPicPr>
                  <pic:blipFill>
                    <a:blip r:embed="rId17"/>
                    <a:stretch>
                      <a:fillRect/>
                    </a:stretch>
                  </pic:blipFill>
                  <pic:spPr>
                    <a:xfrm>
                      <a:off x="0" y="0"/>
                      <a:ext cx="5454000" cy="2394826"/>
                    </a:xfrm>
                    <a:prstGeom prst="rect">
                      <a:avLst/>
                    </a:prstGeom>
                    <a:ln>
                      <a:solidFill>
                        <a:schemeClr val="bg1">
                          <a:lumMod val="75000"/>
                        </a:schemeClr>
                      </a:solidFill>
                    </a:ln>
                  </pic:spPr>
                </pic:pic>
              </a:graphicData>
            </a:graphic>
          </wp:inline>
        </w:drawing>
      </w:r>
    </w:p>
    <w:p w14:paraId="516486FD" w14:textId="606A16AF" w:rsidR="00BF4DF4" w:rsidRPr="00A91556" w:rsidRDefault="00254923" w:rsidP="00BF4DF4">
      <w:pPr>
        <w:pStyle w:val="4a"/>
        <w:rPr>
          <w:rFonts w:cs="Huawei Sans"/>
        </w:rPr>
      </w:pPr>
      <w:r>
        <w:rPr>
          <w:rFonts w:cs="Huawei Sans" w:hint="eastAsia"/>
        </w:rPr>
        <w:t>DeepLab</w:t>
      </w:r>
      <w:r w:rsidR="00171803">
        <w:rPr>
          <w:rFonts w:cs="Huawei Sans"/>
        </w:rPr>
        <w:t>v1</w:t>
      </w:r>
      <w:r w:rsidR="00BF4DF4" w:rsidRPr="00A91556">
        <w:rPr>
          <w:rFonts w:cs="Huawei Sans"/>
        </w:rPr>
        <w:t>网络介绍</w:t>
      </w:r>
    </w:p>
    <w:p w14:paraId="189B6E28" w14:textId="747EFAA8" w:rsidR="00BF4DF4" w:rsidRPr="00A91556" w:rsidRDefault="00BF4DF4" w:rsidP="0047420D">
      <w:pPr>
        <w:pStyle w:val="1e"/>
      </w:pPr>
      <w:r w:rsidRPr="00A91556">
        <w:t>近来，深度卷积网络（</w:t>
      </w:r>
      <w:r w:rsidRPr="00A91556">
        <w:t>DCNN</w:t>
      </w:r>
      <w:r w:rsidRPr="00A91556">
        <w:t>）在高级视觉任务（图像分类和目标检测）中展示了优异的性能。</w:t>
      </w:r>
      <w:r w:rsidR="00254923">
        <w:rPr>
          <w:rFonts w:hint="eastAsia"/>
        </w:rPr>
        <w:t>DeepLab</w:t>
      </w:r>
      <w:r w:rsidRPr="00A91556">
        <w:t>v1</w:t>
      </w:r>
      <w:r w:rsidRPr="00A91556">
        <w:t>结合</w:t>
      </w:r>
      <w:r w:rsidRPr="00A91556">
        <w:t xml:space="preserve">DCNN </w:t>
      </w:r>
      <w:r w:rsidRPr="00A91556">
        <w:t>和概率图模型来解决像素级分类任务（即语义分割）。其关键特点：</w:t>
      </w:r>
    </w:p>
    <w:p w14:paraId="1DDDAAA2" w14:textId="77777777" w:rsidR="00BF4DF4" w:rsidRPr="00A91556" w:rsidRDefault="00BF4DF4" w:rsidP="0047420D">
      <w:pPr>
        <w:pStyle w:val="1e"/>
        <w:numPr>
          <w:ilvl w:val="0"/>
          <w:numId w:val="36"/>
        </w:numPr>
      </w:pPr>
      <w:r w:rsidRPr="00A91556">
        <w:t>提出</w:t>
      </w:r>
      <w:r w:rsidRPr="00A91556">
        <w:t> </w:t>
      </w:r>
      <w:r w:rsidRPr="00A91556">
        <w:t>空洞卷积（</w:t>
      </w:r>
      <w:r w:rsidRPr="00A91556">
        <w:t>atrous convolution</w:t>
      </w:r>
      <w:r w:rsidRPr="00A91556">
        <w:t>）。</w:t>
      </w:r>
    </w:p>
    <w:p w14:paraId="5BE7C1DF" w14:textId="77777777" w:rsidR="00BF4DF4" w:rsidRPr="00A91556" w:rsidRDefault="00BF4DF4" w:rsidP="0047420D">
      <w:pPr>
        <w:pStyle w:val="1e"/>
        <w:numPr>
          <w:ilvl w:val="0"/>
          <w:numId w:val="36"/>
        </w:numPr>
      </w:pPr>
      <w:r w:rsidRPr="00A91556">
        <w:t>在最后两个最大池化操作中不降低特征图的分辨率，并在倒数第二个最大池化之后的卷积中使用空洞卷积。</w:t>
      </w:r>
    </w:p>
    <w:p w14:paraId="65056A9E" w14:textId="77777777" w:rsidR="00BF4DF4" w:rsidRPr="00A91556" w:rsidRDefault="00BF4DF4" w:rsidP="0047420D">
      <w:pPr>
        <w:pStyle w:val="1e"/>
        <w:numPr>
          <w:ilvl w:val="0"/>
          <w:numId w:val="36"/>
        </w:numPr>
      </w:pPr>
      <w:r w:rsidRPr="00A91556">
        <w:t>使用</w:t>
      </w:r>
      <w:r w:rsidRPr="00A91556">
        <w:t> CRF</w:t>
      </w:r>
      <w:r w:rsidRPr="00A91556">
        <w:t>（条件随机场）</w:t>
      </w:r>
      <w:r w:rsidRPr="00A91556">
        <w:t> </w:t>
      </w:r>
      <w:r w:rsidRPr="00A91556">
        <w:t>作为后处理，恢复边界细节，达到准确定位效果。</w:t>
      </w:r>
    </w:p>
    <w:p w14:paraId="1BD80ABD" w14:textId="77777777" w:rsidR="00BF4DF4" w:rsidRPr="00A91556" w:rsidRDefault="00BF4DF4" w:rsidP="0047420D">
      <w:pPr>
        <w:pStyle w:val="1e"/>
        <w:numPr>
          <w:ilvl w:val="0"/>
          <w:numId w:val="36"/>
        </w:numPr>
      </w:pPr>
      <w:r w:rsidRPr="00A91556">
        <w:t>附加输入图像和前四个最大池化层的每个输出到一个两层卷积，然后拼接到主网络的最后一层，达到</w:t>
      </w:r>
      <w:r w:rsidRPr="00A91556">
        <w:t> </w:t>
      </w:r>
      <w:r w:rsidRPr="00A91556">
        <w:t>多尺度预测效果。</w:t>
      </w:r>
    </w:p>
    <w:p w14:paraId="4A20B83F" w14:textId="5A93C468" w:rsidR="00BF4DF4" w:rsidRPr="00A91556" w:rsidRDefault="00254923" w:rsidP="00BF4DF4">
      <w:pPr>
        <w:pStyle w:val="4a"/>
        <w:rPr>
          <w:rFonts w:cs="Huawei Sans"/>
        </w:rPr>
      </w:pPr>
      <w:r>
        <w:rPr>
          <w:rFonts w:cs="Huawei Sans" w:hint="eastAsia"/>
        </w:rPr>
        <w:t>DeepLab</w:t>
      </w:r>
      <w:r w:rsidR="00BF4DF4" w:rsidRPr="00A91556">
        <w:rPr>
          <w:rFonts w:cs="Huawei Sans"/>
        </w:rPr>
        <w:t>v2</w:t>
      </w:r>
      <w:r w:rsidR="00BF4DF4" w:rsidRPr="00A91556">
        <w:rPr>
          <w:rFonts w:cs="Huawei Sans"/>
        </w:rPr>
        <w:t>关键特点：</w:t>
      </w:r>
    </w:p>
    <w:p w14:paraId="64491C94" w14:textId="77777777" w:rsidR="00BF4DF4" w:rsidRPr="00A91556" w:rsidRDefault="00BF4DF4" w:rsidP="0047420D">
      <w:pPr>
        <w:pStyle w:val="1e"/>
        <w:numPr>
          <w:ilvl w:val="0"/>
          <w:numId w:val="38"/>
        </w:numPr>
      </w:pPr>
      <w:r w:rsidRPr="00A91556">
        <w:t>强调上采样过滤器的卷积，或</w:t>
      </w:r>
      <w:r w:rsidRPr="00A91556">
        <w:t>“</w:t>
      </w:r>
      <w:r w:rsidRPr="00A91556">
        <w:t>空洞卷积</w:t>
      </w:r>
      <w:r w:rsidRPr="00A91556">
        <w:t>”</w:t>
      </w:r>
      <w:r w:rsidRPr="00A91556">
        <w:t>，在密集预测任务中是一个强大的工具。空洞卷积允许显式地控制在深度卷积神经网络中计算的特征响应的分辨率。它还允许有效地扩大过滤器的视野，在不增加参数数量或计算量的情况下引入更大的上下文。</w:t>
      </w:r>
    </w:p>
    <w:p w14:paraId="63DA55D8" w14:textId="77777777" w:rsidR="00BF4DF4" w:rsidRPr="00A91556" w:rsidRDefault="00BF4DF4" w:rsidP="0047420D">
      <w:pPr>
        <w:pStyle w:val="1e"/>
        <w:numPr>
          <w:ilvl w:val="0"/>
          <w:numId w:val="38"/>
        </w:numPr>
      </w:pPr>
      <w:r w:rsidRPr="00A91556">
        <w:t>提出了一种空洞空间金字塔池化（</w:t>
      </w:r>
      <w:r w:rsidRPr="00A91556">
        <w:t>ASPP</w:t>
      </w:r>
      <w:r w:rsidRPr="00A91556">
        <w:t>）的多尺度鲁棒分割方法。</w:t>
      </w:r>
      <w:r w:rsidRPr="00A91556">
        <w:t xml:space="preserve">ASPP </w:t>
      </w:r>
      <w:r w:rsidRPr="00A91556">
        <w:t>使用多个采样率的过滤器和有效的视野探测传入的卷积特征层，从而在多个尺度上捕获目标和图像上下文。</w:t>
      </w:r>
    </w:p>
    <w:p w14:paraId="4A1C37E1" w14:textId="77777777" w:rsidR="00BF4DF4" w:rsidRPr="00A91556" w:rsidRDefault="00BF4DF4" w:rsidP="0047420D">
      <w:pPr>
        <w:pStyle w:val="1e"/>
        <w:numPr>
          <w:ilvl w:val="0"/>
          <w:numId w:val="38"/>
        </w:numPr>
      </w:pPr>
      <w:r w:rsidRPr="00A91556">
        <w:lastRenderedPageBreak/>
        <w:t>结合</w:t>
      </w:r>
      <w:r w:rsidRPr="00A91556">
        <w:t xml:space="preserve"> DCNNs </w:t>
      </w:r>
      <w:r w:rsidRPr="00A91556">
        <w:t>方法和概率图形模型，改进了目标边界的定位。</w:t>
      </w:r>
      <w:r w:rsidRPr="00A91556">
        <w:t xml:space="preserve">DCNNs </w:t>
      </w:r>
      <w:r w:rsidRPr="00A91556">
        <w:t>中常用的最大池化和下采样的组合实现了不变性，但对定位精度有一定的影响。通过将</w:t>
      </w:r>
      <w:r w:rsidRPr="00A91556">
        <w:t xml:space="preserve"> DCNN </w:t>
      </w:r>
      <w:r w:rsidRPr="00A91556">
        <w:t>最后一层的响应与一个全连接条件随机场</w:t>
      </w:r>
      <w:r w:rsidRPr="00A91556">
        <w:t>(CRF)</w:t>
      </w:r>
      <w:r w:rsidRPr="00A91556">
        <w:t>相结合来克服这个问题。</w:t>
      </w:r>
    </w:p>
    <w:p w14:paraId="14F989C0" w14:textId="0D635A30" w:rsidR="003E1A13" w:rsidRDefault="003E1A13" w:rsidP="003E1A13">
      <w:pPr>
        <w:pStyle w:val="4a"/>
      </w:pPr>
      <w:r>
        <w:rPr>
          <w:rFonts w:hint="eastAsia"/>
        </w:rPr>
        <w:t>DeepLabv</w:t>
      </w:r>
      <w:r>
        <w:t>3</w:t>
      </w:r>
      <w:r>
        <w:t>网络介绍</w:t>
      </w:r>
    </w:p>
    <w:p w14:paraId="3271E2FE" w14:textId="1BEEF788" w:rsidR="007E587A" w:rsidRDefault="00BF4DF4" w:rsidP="0047420D">
      <w:pPr>
        <w:pStyle w:val="1e"/>
      </w:pPr>
      <w:r w:rsidRPr="00A91556">
        <w:t>相较于之前的</w:t>
      </w:r>
      <w:r w:rsidR="00CE1512">
        <w:rPr>
          <w:rFonts w:hint="eastAsia"/>
        </w:rPr>
        <w:t>DeepLab</w:t>
      </w:r>
      <w:r w:rsidRPr="00A91556">
        <w:t>有很大的改进，在</w:t>
      </w:r>
      <w:r w:rsidR="0059607B" w:rsidRPr="00D73DF2">
        <w:rPr>
          <w:rFonts w:hint="eastAsia"/>
        </w:rPr>
        <w:t xml:space="preserve">PASCAL </w:t>
      </w:r>
      <w:r w:rsidR="00547458">
        <w:t>VOC</w:t>
      </w:r>
      <w:r w:rsidRPr="00A91556">
        <w:t>2012</w:t>
      </w:r>
      <w:r w:rsidRPr="00A91556">
        <w:t>图像语义分割基准上获得了</w:t>
      </w:r>
      <w:r w:rsidRPr="00A91556">
        <w:t>state-of-art</w:t>
      </w:r>
      <w:r w:rsidRPr="00A91556">
        <w:t>的性能（论文参考：</w:t>
      </w:r>
      <w:hyperlink r:id="rId18" w:history="1">
        <w:r w:rsidRPr="00A91556">
          <w:rPr>
            <w:rStyle w:val="affffa"/>
            <w:rFonts w:cs="Huawei Sans"/>
            <w:color w:val="auto"/>
          </w:rPr>
          <w:t>http://arxiv.org/abs/1706.05587</w:t>
        </w:r>
      </w:hyperlink>
      <w:r w:rsidRPr="00A91556">
        <w:t>）。</w:t>
      </w:r>
    </w:p>
    <w:p w14:paraId="3798889B" w14:textId="561DF7E6" w:rsidR="00BF4DF4" w:rsidRPr="00A91556" w:rsidRDefault="00BF4DF4" w:rsidP="0047420D">
      <w:pPr>
        <w:pStyle w:val="1e"/>
      </w:pPr>
      <w:r w:rsidRPr="00A91556">
        <w:t>其关键特点：</w:t>
      </w:r>
      <w:r w:rsidRPr="00A91556">
        <w:t xml:space="preserve">  </w:t>
      </w:r>
    </w:p>
    <w:p w14:paraId="71BD824A" w14:textId="77777777" w:rsidR="00BF4DF4" w:rsidRPr="00A91556" w:rsidRDefault="00BF4DF4" w:rsidP="0047420D">
      <w:pPr>
        <w:pStyle w:val="1e"/>
        <w:numPr>
          <w:ilvl w:val="0"/>
          <w:numId w:val="39"/>
        </w:numPr>
      </w:pPr>
      <w:r w:rsidRPr="00A91556">
        <w:t>为了解决多尺度目标的分割问题，串行</w:t>
      </w:r>
      <w:r w:rsidRPr="00A91556">
        <w:t>/</w:t>
      </w:r>
      <w:r w:rsidRPr="00A91556">
        <w:t>并行设计了能够捕捉多尺度上下文的模块，模块中采用不同的空洞率。</w:t>
      </w:r>
    </w:p>
    <w:p w14:paraId="0E3C44E0" w14:textId="77777777" w:rsidR="00BF4DF4" w:rsidRPr="00A91556" w:rsidRDefault="00BF4DF4" w:rsidP="0047420D">
      <w:pPr>
        <w:pStyle w:val="1e"/>
        <w:numPr>
          <w:ilvl w:val="0"/>
          <w:numId w:val="39"/>
        </w:numPr>
      </w:pPr>
      <w:r w:rsidRPr="00A91556">
        <w:t>增强了先前提出的空洞空间金字塔池化（</w:t>
      </w:r>
      <w:r w:rsidRPr="00A91556">
        <w:t>ASPP</w:t>
      </w:r>
      <w:r w:rsidRPr="00A91556">
        <w:t>）模块，增加了图像级特征来编码全局上下文，使得模块可以在多尺度下探测卷积特征。并在没有</w:t>
      </w:r>
      <w:r w:rsidRPr="00A91556">
        <w:t xml:space="preserve"> CRF </w:t>
      </w:r>
      <w:r w:rsidRPr="00A91556">
        <w:t>作为后处理的情况下显著提升了性能。</w:t>
      </w:r>
    </w:p>
    <w:p w14:paraId="392AFFBF" w14:textId="77777777" w:rsidR="00BF4DF4" w:rsidRPr="00A91556" w:rsidRDefault="00BF4DF4" w:rsidP="0047420D">
      <w:pPr>
        <w:pStyle w:val="1e"/>
      </w:pPr>
      <w:r w:rsidRPr="00A91556">
        <w:rPr>
          <w:noProof/>
        </w:rPr>
        <w:drawing>
          <wp:inline distT="0" distB="0" distL="0" distR="0" wp14:anchorId="459C293C" wp14:editId="12E6C1E2">
            <wp:extent cx="5453380" cy="1615440"/>
            <wp:effectExtent l="19050" t="19050" r="13970" b="2286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9"/>
                    <a:stretch>
                      <a:fillRect/>
                    </a:stretch>
                  </pic:blipFill>
                  <pic:spPr>
                    <a:xfrm>
                      <a:off x="0" y="0"/>
                      <a:ext cx="5454000" cy="1615602"/>
                    </a:xfrm>
                    <a:prstGeom prst="rect">
                      <a:avLst/>
                    </a:prstGeom>
                    <a:ln>
                      <a:solidFill>
                        <a:schemeClr val="bg1">
                          <a:lumMod val="75000"/>
                        </a:schemeClr>
                      </a:solidFill>
                    </a:ln>
                  </pic:spPr>
                </pic:pic>
              </a:graphicData>
            </a:graphic>
          </wp:inline>
        </w:drawing>
      </w:r>
    </w:p>
    <w:p w14:paraId="003EEFFC" w14:textId="2A8951AB" w:rsidR="00BF4DF4" w:rsidRPr="00A91556" w:rsidRDefault="006E2487" w:rsidP="0047420D">
      <w:pPr>
        <w:pStyle w:val="1e"/>
      </w:pPr>
      <w:r>
        <w:t>DeepLab</w:t>
      </w:r>
      <w:r w:rsidR="00BF4DF4" w:rsidRPr="00A91556">
        <w:t xml:space="preserve">v3 </w:t>
      </w:r>
      <w:r w:rsidR="00BF4DF4" w:rsidRPr="00A91556">
        <w:t>使用</w:t>
      </w:r>
      <w:r w:rsidR="00BF4DF4" w:rsidRPr="00A91556">
        <w:t xml:space="preserve"> ResNet </w:t>
      </w:r>
      <w:r w:rsidR="00BF4DF4" w:rsidRPr="00A91556">
        <w:t>作为主干网络。</w:t>
      </w:r>
    </w:p>
    <w:p w14:paraId="09893A84" w14:textId="2DC9826C" w:rsidR="00BF4DF4" w:rsidRPr="00A91556" w:rsidRDefault="00BF4DF4" w:rsidP="00BF4DF4">
      <w:pPr>
        <w:pStyle w:val="2"/>
        <w:rPr>
          <w:rFonts w:cs="Huawei Sans"/>
        </w:rPr>
      </w:pPr>
      <w:bookmarkStart w:id="8" w:name="_Toc67388625"/>
      <w:bookmarkStart w:id="9" w:name="_Toc94013567"/>
      <w:r w:rsidRPr="00A91556">
        <w:rPr>
          <w:rFonts w:cs="Huawei Sans"/>
        </w:rPr>
        <w:t>实验步骤</w:t>
      </w:r>
      <w:bookmarkEnd w:id="8"/>
      <w:bookmarkEnd w:id="9"/>
    </w:p>
    <w:p w14:paraId="24B55436" w14:textId="472835DB" w:rsidR="006F4276" w:rsidRDefault="006F4276" w:rsidP="0047420D">
      <w:pPr>
        <w:pStyle w:val="1e"/>
      </w:pPr>
      <w:r w:rsidRPr="00CD4B7D">
        <w:rPr>
          <w:rFonts w:hint="eastAsia"/>
        </w:rPr>
        <w:t>本实验采用</w:t>
      </w:r>
      <w:r w:rsidRPr="00CD4B7D">
        <w:rPr>
          <w:rFonts w:hint="eastAsia"/>
        </w:rPr>
        <w:t>VOCaug</w:t>
      </w:r>
      <w:r w:rsidRPr="00CD4B7D">
        <w:rPr>
          <w:rFonts w:hint="eastAsia"/>
        </w:rPr>
        <w:t>数据集训练得到的</w:t>
      </w:r>
      <w:r w:rsidRPr="00A91556">
        <w:t>DeepLabv3</w:t>
      </w:r>
      <w:r w:rsidRPr="00CD4B7D">
        <w:rPr>
          <w:rFonts w:hint="eastAsia"/>
        </w:rPr>
        <w:t xml:space="preserve"> Checkpoint</w:t>
      </w:r>
      <w:r w:rsidRPr="00CD4B7D">
        <w:rPr>
          <w:rFonts w:hint="eastAsia"/>
        </w:rPr>
        <w:t>，使用</w:t>
      </w:r>
      <w:r w:rsidRPr="00CD4B7D">
        <w:rPr>
          <w:rFonts w:hint="eastAsia"/>
        </w:rPr>
        <w:t>VOC2012</w:t>
      </w:r>
      <w:r w:rsidRPr="00CD4B7D">
        <w:rPr>
          <w:rFonts w:hint="eastAsia"/>
        </w:rPr>
        <w:t>训练数据集对模型进行微调训练，最后在</w:t>
      </w:r>
      <w:r w:rsidRPr="00CD4B7D">
        <w:rPr>
          <w:rFonts w:hint="eastAsia"/>
        </w:rPr>
        <w:t>VOC2012</w:t>
      </w:r>
      <w:r w:rsidRPr="00CD4B7D">
        <w:rPr>
          <w:rFonts w:hint="eastAsia"/>
        </w:rPr>
        <w:t>测试数据对模型进行测试。</w:t>
      </w:r>
    </w:p>
    <w:p w14:paraId="3FF7B5D9" w14:textId="77777777" w:rsidR="004E3EA0" w:rsidRDefault="004E3EA0" w:rsidP="004E3EA0">
      <w:pPr>
        <w:pStyle w:val="1e"/>
      </w:pPr>
      <w:r>
        <w:rPr>
          <w:rFonts w:hint="eastAsia"/>
        </w:rPr>
        <w:t>在开始本实验前，需要完成实验环境搭建工作。</w:t>
      </w:r>
    </w:p>
    <w:p w14:paraId="1D082957" w14:textId="77777777" w:rsidR="004E3EA0" w:rsidRDefault="004E3EA0" w:rsidP="004E3EA0">
      <w:pPr>
        <w:pStyle w:val="30"/>
      </w:pPr>
      <w:r>
        <w:rPr>
          <w:rFonts w:hint="eastAsia"/>
        </w:rPr>
        <w:t>进入</w:t>
      </w:r>
      <w:r>
        <w:rPr>
          <w:rFonts w:hint="eastAsia"/>
        </w:rPr>
        <w:t>ModelArts</w:t>
      </w:r>
      <w:r>
        <w:rPr>
          <w:rFonts w:hint="eastAsia"/>
        </w:rPr>
        <w:t>开发环境</w:t>
      </w:r>
    </w:p>
    <w:p w14:paraId="5D26AA79" w14:textId="77777777" w:rsidR="004E3EA0" w:rsidRDefault="004E3EA0" w:rsidP="004E3EA0">
      <w:pPr>
        <w:pStyle w:val="1e"/>
      </w:pPr>
      <w:r>
        <w:rPr>
          <w:rFonts w:hint="eastAsia"/>
        </w:rPr>
        <w:t>环境搭建方式可参考下方环境搭建手册中</w:t>
      </w:r>
      <w:r>
        <w:rPr>
          <w:rFonts w:hint="eastAsia"/>
        </w:rPr>
        <w:t xml:space="preserve"> </w:t>
      </w:r>
      <w:r>
        <w:rPr>
          <w:rFonts w:hint="eastAsia"/>
        </w:rPr>
        <w:t>“</w:t>
      </w:r>
      <w:r>
        <w:rPr>
          <w:rFonts w:hint="eastAsia"/>
        </w:rPr>
        <w:t>2</w:t>
      </w:r>
      <w:r>
        <w:t>.</w:t>
      </w:r>
      <w:r w:rsidRPr="00464DB5">
        <w:rPr>
          <w:rFonts w:hint="eastAsia"/>
        </w:rPr>
        <w:t>华为云</w:t>
      </w:r>
      <w:r w:rsidRPr="00464DB5">
        <w:rPr>
          <w:rFonts w:hint="eastAsia"/>
        </w:rPr>
        <w:t>ModelArts</w:t>
      </w:r>
      <w:r w:rsidRPr="00464DB5">
        <w:rPr>
          <w:rFonts w:hint="eastAsia"/>
        </w:rPr>
        <w:t>环境搭建（训练环境）</w:t>
      </w:r>
      <w:r>
        <w:rPr>
          <w:rFonts w:hint="eastAsia"/>
        </w:rPr>
        <w:t>”部分内容。</w:t>
      </w:r>
    </w:p>
    <w:p w14:paraId="2F66C2D1" w14:textId="502863AB" w:rsidR="004E3EA0" w:rsidRDefault="00E209A0" w:rsidP="004E3EA0">
      <w:pPr>
        <w:pStyle w:val="1e"/>
      </w:pPr>
      <w:r>
        <w:rPr>
          <w:rFonts w:hint="eastAsia"/>
        </w:rPr>
        <w:object w:dxaOrig="1543" w:dyaOrig="1119" w14:anchorId="5AD73A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pt;height:56.1pt" o:ole="">
            <v:imagedata r:id="rId20" o:title=""/>
          </v:shape>
          <o:OLEObject Type="Embed" ProgID="Word.Document.12" ShapeID="_x0000_i1027" DrawAspect="Icon" ObjectID="_1781376567" r:id="rId21">
            <o:FieldCodes>\s</o:FieldCodes>
          </o:OLEObject>
        </w:object>
      </w:r>
    </w:p>
    <w:p w14:paraId="144CA41F" w14:textId="77777777" w:rsidR="004E3EA0" w:rsidRDefault="004E3EA0" w:rsidP="004E3EA0">
      <w:pPr>
        <w:pStyle w:val="30"/>
      </w:pPr>
      <w:r>
        <w:rPr>
          <w:rFonts w:hint="eastAsia"/>
        </w:rPr>
        <w:t>打开</w:t>
      </w:r>
      <w:r>
        <w:rPr>
          <w:rFonts w:hint="eastAsia"/>
        </w:rPr>
        <w:t>Notebook</w:t>
      </w:r>
    </w:p>
    <w:p w14:paraId="5B40E4B8" w14:textId="77777777" w:rsidR="004E3EA0" w:rsidRDefault="004E3EA0" w:rsidP="004E3EA0">
      <w:pPr>
        <w:pStyle w:val="1e"/>
      </w:pPr>
      <w:r w:rsidRPr="001A053C">
        <w:rPr>
          <w:rFonts w:hint="eastAsia"/>
        </w:rPr>
        <w:lastRenderedPageBreak/>
        <w:t>打开</w:t>
      </w:r>
      <w:r w:rsidRPr="001A053C">
        <w:t>Notebook</w:t>
      </w:r>
      <w:r>
        <w:rPr>
          <w:rFonts w:hint="eastAsia"/>
        </w:rPr>
        <w:t>控制台</w:t>
      </w:r>
      <w:r w:rsidRPr="001A053C">
        <w:t>后，</w:t>
      </w:r>
      <w:r>
        <w:rPr>
          <w:rFonts w:hint="eastAsia"/>
        </w:rPr>
        <w:t>新建或打开</w:t>
      </w:r>
      <w:r>
        <w:rPr>
          <w:rFonts w:hint="eastAsia"/>
        </w:rPr>
        <w:t>ipyn</w:t>
      </w:r>
      <w:r>
        <w:t>b</w:t>
      </w:r>
      <w:r>
        <w:rPr>
          <w:rFonts w:hint="eastAsia"/>
        </w:rPr>
        <w:t>文件，</w:t>
      </w:r>
      <w:r w:rsidRPr="001A053C">
        <w:t>选择</w:t>
      </w:r>
      <w:r w:rsidRPr="001A053C">
        <w:t>MindSpore</w:t>
      </w:r>
      <w:r w:rsidRPr="001A053C">
        <w:t>环境作为</w:t>
      </w:r>
      <w:r w:rsidRPr="001A053C">
        <w:t>Kernel</w:t>
      </w:r>
      <w:r>
        <w:rPr>
          <w:rFonts w:hint="eastAsia"/>
        </w:rPr>
        <w:t>，即可开始编辑实验代码。</w:t>
      </w:r>
    </w:p>
    <w:p w14:paraId="63934E2B" w14:textId="77777777" w:rsidR="004E3EA0" w:rsidRDefault="004E3EA0" w:rsidP="004E3EA0">
      <w:pPr>
        <w:pStyle w:val="1e"/>
      </w:pPr>
      <w:r>
        <w:rPr>
          <w:noProof/>
        </w:rPr>
        <w:drawing>
          <wp:inline distT="0" distB="0" distL="0" distR="0" wp14:anchorId="0EBDD4ED" wp14:editId="239E3E1F">
            <wp:extent cx="5454000" cy="2581200"/>
            <wp:effectExtent l="19050" t="19050" r="13970" b="1016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4000" cy="2581200"/>
                    </a:xfrm>
                    <a:prstGeom prst="rect">
                      <a:avLst/>
                    </a:prstGeom>
                    <a:ln>
                      <a:solidFill>
                        <a:schemeClr val="bg1">
                          <a:lumMod val="75000"/>
                        </a:schemeClr>
                      </a:solidFill>
                    </a:ln>
                  </pic:spPr>
                </pic:pic>
              </a:graphicData>
            </a:graphic>
          </wp:inline>
        </w:drawing>
      </w:r>
    </w:p>
    <w:p w14:paraId="252AB3F8" w14:textId="77777777" w:rsidR="004E3EA0" w:rsidRDefault="004E3EA0" w:rsidP="004E3EA0">
      <w:pPr>
        <w:pStyle w:val="9"/>
        <w:ind w:left="1701"/>
      </w:pPr>
      <w:r>
        <w:rPr>
          <w:rFonts w:hint="eastAsia"/>
        </w:rPr>
        <w:t>创建</w:t>
      </w:r>
      <w:r>
        <w:rPr>
          <w:rFonts w:hint="eastAsia"/>
        </w:rPr>
        <w:t>ipynb</w:t>
      </w:r>
      <w:r>
        <w:rPr>
          <w:rFonts w:hint="eastAsia"/>
        </w:rPr>
        <w:t>文件</w:t>
      </w:r>
    </w:p>
    <w:p w14:paraId="7246FD98" w14:textId="0BCFC00C" w:rsidR="004E3EA0" w:rsidRDefault="003C7F29" w:rsidP="004E3EA0">
      <w:pPr>
        <w:pStyle w:val="30"/>
      </w:pPr>
      <w:r>
        <w:rPr>
          <w:rFonts w:hint="eastAsia"/>
        </w:rPr>
        <w:t>准备</w:t>
      </w:r>
      <w:r w:rsidR="004E3EA0">
        <w:rPr>
          <w:rFonts w:hint="eastAsia"/>
        </w:rPr>
        <w:t>数据集</w:t>
      </w:r>
    </w:p>
    <w:p w14:paraId="57E98BB8" w14:textId="77777777" w:rsidR="003C7F29" w:rsidRDefault="00766465" w:rsidP="003C7F29">
      <w:pPr>
        <w:pStyle w:val="1e"/>
      </w:pPr>
      <w:hyperlink r:id="rId23" w:history="1">
        <w:r w:rsidR="003C7F29" w:rsidRPr="003E3D7F">
          <w:rPr>
            <w:rStyle w:val="affffa"/>
            <w:rFonts w:hint="eastAsia"/>
          </w:rPr>
          <w:t>VOC2012</w:t>
        </w:r>
      </w:hyperlink>
      <w:r w:rsidR="003C7F29" w:rsidRPr="00C41191">
        <w:rPr>
          <w:rFonts w:hint="eastAsia"/>
        </w:rPr>
        <w:t>（</w:t>
      </w:r>
      <w:r w:rsidR="003C7F29" w:rsidRPr="00C41191">
        <w:rPr>
          <w:rFonts w:hint="eastAsia"/>
        </w:rPr>
        <w:t>Visual Object Classes Challenge 2012</w:t>
      </w:r>
      <w:r w:rsidR="003C7F29" w:rsidRPr="00C41191">
        <w:rPr>
          <w:rFonts w:hint="eastAsia"/>
        </w:rPr>
        <w:t>）</w:t>
      </w:r>
      <w:r w:rsidR="003C7F29">
        <w:rPr>
          <w:rFonts w:hint="eastAsia"/>
        </w:rPr>
        <w:t>数据集来自</w:t>
      </w:r>
      <w:r w:rsidR="003C7F29">
        <w:rPr>
          <w:rFonts w:hint="eastAsia"/>
        </w:rPr>
        <w:t>2</w:t>
      </w:r>
      <w:r w:rsidR="003C7F29">
        <w:t>012</w:t>
      </w:r>
      <w:r w:rsidR="003C7F29">
        <w:t>年的</w:t>
      </w:r>
      <w:r w:rsidR="003C7F29" w:rsidRPr="00D73DF2">
        <w:rPr>
          <w:rFonts w:hint="eastAsia"/>
        </w:rPr>
        <w:t>PASCAL VOC</w:t>
      </w:r>
      <w:r w:rsidR="003C7F29">
        <w:rPr>
          <w:rFonts w:hint="eastAsia"/>
        </w:rPr>
        <w:t>大赛。</w:t>
      </w:r>
      <w:r w:rsidR="003C7F29" w:rsidRPr="00D73DF2">
        <w:rPr>
          <w:rFonts w:hint="eastAsia"/>
        </w:rPr>
        <w:t xml:space="preserve">PASCAL VOC </w:t>
      </w:r>
      <w:r w:rsidR="003C7F29" w:rsidRPr="00D73DF2">
        <w:rPr>
          <w:rFonts w:hint="eastAsia"/>
        </w:rPr>
        <w:t>大赛是一项世界级的计算机视觉挑战赛，该挑战赛由</w:t>
      </w:r>
      <w:r w:rsidR="003C7F29" w:rsidRPr="00D73DF2">
        <w:rPr>
          <w:rFonts w:hint="eastAsia"/>
        </w:rPr>
        <w:t xml:space="preserve"> Mark Everingham</w:t>
      </w:r>
      <w:r w:rsidR="003C7F29" w:rsidRPr="00D73DF2">
        <w:rPr>
          <w:rFonts w:hint="eastAsia"/>
        </w:rPr>
        <w:t>、</w:t>
      </w:r>
      <w:r w:rsidR="003C7F29" w:rsidRPr="00D73DF2">
        <w:rPr>
          <w:rFonts w:hint="eastAsia"/>
        </w:rPr>
        <w:t>Luc Van Gool</w:t>
      </w:r>
      <w:r w:rsidR="003C7F29" w:rsidRPr="00D73DF2">
        <w:rPr>
          <w:rFonts w:hint="eastAsia"/>
        </w:rPr>
        <w:t>、</w:t>
      </w:r>
      <w:r w:rsidR="003C7F29" w:rsidRPr="00D73DF2">
        <w:rPr>
          <w:rFonts w:hint="eastAsia"/>
        </w:rPr>
        <w:t>Chris Williams</w:t>
      </w:r>
      <w:r w:rsidR="003C7F29" w:rsidRPr="00D73DF2">
        <w:rPr>
          <w:rFonts w:hint="eastAsia"/>
        </w:rPr>
        <w:t>、</w:t>
      </w:r>
      <w:r w:rsidR="003C7F29" w:rsidRPr="00D73DF2">
        <w:rPr>
          <w:rFonts w:hint="eastAsia"/>
        </w:rPr>
        <w:t xml:space="preserve">John Winn </w:t>
      </w:r>
      <w:r w:rsidR="003C7F29" w:rsidRPr="00D73DF2">
        <w:rPr>
          <w:rFonts w:hint="eastAsia"/>
        </w:rPr>
        <w:t>和</w:t>
      </w:r>
      <w:r w:rsidR="003C7F29" w:rsidRPr="00D73DF2">
        <w:rPr>
          <w:rFonts w:hint="eastAsia"/>
        </w:rPr>
        <w:t xml:space="preserve"> Andrew Zisserman </w:t>
      </w:r>
      <w:r w:rsidR="003C7F29" w:rsidRPr="00D73DF2">
        <w:rPr>
          <w:rFonts w:hint="eastAsia"/>
        </w:rPr>
        <w:t>发起，并在</w:t>
      </w:r>
      <w:r w:rsidR="003C7F29" w:rsidRPr="00D73DF2">
        <w:rPr>
          <w:rFonts w:hint="eastAsia"/>
        </w:rPr>
        <w:t xml:space="preserve"> 2005 </w:t>
      </w:r>
      <w:r w:rsidR="003C7F29" w:rsidRPr="00D73DF2">
        <w:rPr>
          <w:rFonts w:hint="eastAsia"/>
        </w:rPr>
        <w:t>至</w:t>
      </w:r>
      <w:r w:rsidR="003C7F29" w:rsidRPr="00D73DF2">
        <w:rPr>
          <w:rFonts w:hint="eastAsia"/>
        </w:rPr>
        <w:t xml:space="preserve"> 2012 </w:t>
      </w:r>
      <w:r w:rsidR="003C7F29" w:rsidRPr="00D73DF2">
        <w:rPr>
          <w:rFonts w:hint="eastAsia"/>
        </w:rPr>
        <w:t>年期间举办，比赛项目包括图像分类</w:t>
      </w:r>
      <w:r w:rsidR="003C7F29">
        <w:rPr>
          <w:rFonts w:hint="eastAsia"/>
        </w:rPr>
        <w:t>（</w:t>
      </w:r>
      <w:r w:rsidR="003C7F29">
        <w:rPr>
          <w:rFonts w:hint="eastAsia"/>
        </w:rPr>
        <w:t>Object Classification</w:t>
      </w:r>
      <w:r w:rsidR="003C7F29">
        <w:rPr>
          <w:rFonts w:hint="eastAsia"/>
        </w:rPr>
        <w:t>）</w:t>
      </w:r>
      <w:r w:rsidR="003C7F29" w:rsidRPr="00D73DF2">
        <w:rPr>
          <w:rFonts w:hint="eastAsia"/>
        </w:rPr>
        <w:t>、目标检测</w:t>
      </w:r>
      <w:r w:rsidR="003C7F29">
        <w:rPr>
          <w:rFonts w:hint="eastAsia"/>
        </w:rPr>
        <w:t>（</w:t>
      </w:r>
      <w:r w:rsidR="003C7F29">
        <w:rPr>
          <w:rFonts w:hint="eastAsia"/>
        </w:rPr>
        <w:t>Object Detection</w:t>
      </w:r>
      <w:r w:rsidR="003C7F29">
        <w:rPr>
          <w:rFonts w:hint="eastAsia"/>
        </w:rPr>
        <w:t>）</w:t>
      </w:r>
      <w:r w:rsidR="003C7F29" w:rsidRPr="00D73DF2">
        <w:rPr>
          <w:rFonts w:hint="eastAsia"/>
        </w:rPr>
        <w:t>、目标分割</w:t>
      </w:r>
      <w:r w:rsidR="003C7F29">
        <w:rPr>
          <w:rFonts w:hint="eastAsia"/>
        </w:rPr>
        <w:t>（</w:t>
      </w:r>
      <w:r w:rsidR="003C7F29">
        <w:rPr>
          <w:rFonts w:hint="eastAsia"/>
        </w:rPr>
        <w:t>Object Segmentation</w:t>
      </w:r>
      <w:r w:rsidR="003C7F29">
        <w:rPr>
          <w:rFonts w:hint="eastAsia"/>
        </w:rPr>
        <w:t>）</w:t>
      </w:r>
      <w:r w:rsidR="003C7F29" w:rsidRPr="00D73DF2">
        <w:rPr>
          <w:rFonts w:hint="eastAsia"/>
        </w:rPr>
        <w:t>、人体关节点识别</w:t>
      </w:r>
      <w:r w:rsidR="003C7F29">
        <w:rPr>
          <w:rFonts w:hint="eastAsia"/>
        </w:rPr>
        <w:t>（</w:t>
      </w:r>
      <w:r w:rsidR="003C7F29">
        <w:rPr>
          <w:rFonts w:hint="eastAsia"/>
        </w:rPr>
        <w:t>Human Layout</w:t>
      </w:r>
      <w:r w:rsidR="003C7F29">
        <w:rPr>
          <w:rFonts w:hint="eastAsia"/>
        </w:rPr>
        <w:t>）</w:t>
      </w:r>
      <w:r w:rsidR="003C7F29" w:rsidRPr="00D73DF2">
        <w:rPr>
          <w:rFonts w:hint="eastAsia"/>
        </w:rPr>
        <w:t>、动作识别</w:t>
      </w:r>
      <w:r w:rsidR="003C7F29">
        <w:rPr>
          <w:rFonts w:hint="eastAsia"/>
        </w:rPr>
        <w:t>（</w:t>
      </w:r>
      <w:r w:rsidR="003C7F29">
        <w:rPr>
          <w:rFonts w:hint="eastAsia"/>
        </w:rPr>
        <w:t>Action Classification</w:t>
      </w:r>
      <w:r w:rsidR="003C7F29">
        <w:rPr>
          <w:rFonts w:hint="eastAsia"/>
        </w:rPr>
        <w:t>）</w:t>
      </w:r>
      <w:r w:rsidR="003C7F29" w:rsidRPr="00D73DF2">
        <w:rPr>
          <w:rFonts w:hint="eastAsia"/>
        </w:rPr>
        <w:t>几大类。</w:t>
      </w:r>
    </w:p>
    <w:p w14:paraId="35A20216" w14:textId="77777777" w:rsidR="003C7F29" w:rsidRDefault="003C7F29" w:rsidP="003C7F29">
      <w:pPr>
        <w:pStyle w:val="1e"/>
      </w:pPr>
      <w:r w:rsidRPr="00D73DF2">
        <w:rPr>
          <w:rFonts w:hint="eastAsia"/>
        </w:rPr>
        <w:t xml:space="preserve">PASCAL </w:t>
      </w:r>
      <w:r w:rsidRPr="00CE288B">
        <w:rPr>
          <w:rFonts w:hint="eastAsia"/>
        </w:rPr>
        <w:t>VOC2012</w:t>
      </w:r>
      <w:r w:rsidRPr="00CE288B">
        <w:rPr>
          <w:rFonts w:hint="eastAsia"/>
        </w:rPr>
        <w:t>数据集是针对</w:t>
      </w:r>
      <w:r>
        <w:rPr>
          <w:rFonts w:hint="eastAsia"/>
        </w:rPr>
        <w:t>计算机</w:t>
      </w:r>
      <w:r w:rsidRPr="00CE288B">
        <w:rPr>
          <w:rFonts w:hint="eastAsia"/>
        </w:rPr>
        <w:t>视觉任务中监督学习的数据集，</w:t>
      </w:r>
      <w:r>
        <w:rPr>
          <w:rFonts w:hint="eastAsia"/>
        </w:rPr>
        <w:t>它主要有四个大类别，分别是人、常见动物、交通车辆、室内家具用品，其中又细分</w:t>
      </w:r>
      <w:r>
        <w:rPr>
          <w:rFonts w:hint="eastAsia"/>
        </w:rPr>
        <w:t xml:space="preserve">20 </w:t>
      </w:r>
      <w:r>
        <w:rPr>
          <w:rFonts w:hint="eastAsia"/>
        </w:rPr>
        <w:t>个小类（加背景</w:t>
      </w:r>
      <w:r>
        <w:rPr>
          <w:rFonts w:hint="eastAsia"/>
        </w:rPr>
        <w:t xml:space="preserve"> 21 </w:t>
      </w:r>
      <w:r>
        <w:rPr>
          <w:rFonts w:hint="eastAsia"/>
        </w:rPr>
        <w:t>类）。</w:t>
      </w:r>
    </w:p>
    <w:p w14:paraId="2336E394" w14:textId="77777777" w:rsidR="003C7F29" w:rsidRDefault="003C7F29" w:rsidP="003C7F29">
      <w:pPr>
        <w:pStyle w:val="1e"/>
      </w:pPr>
      <w:r>
        <w:rPr>
          <w:rFonts w:hint="eastAsia"/>
        </w:rPr>
        <w:t>详细类别如下所示：</w:t>
      </w:r>
    </w:p>
    <w:p w14:paraId="0BC57997" w14:textId="77777777" w:rsidR="003C7F29" w:rsidRDefault="003C7F29" w:rsidP="003C7F29">
      <w:pPr>
        <w:pStyle w:val="4a"/>
      </w:pPr>
      <w:r>
        <w:rPr>
          <w:rFonts w:hint="eastAsia"/>
        </w:rPr>
        <w:t>Person: person</w:t>
      </w:r>
    </w:p>
    <w:p w14:paraId="31D63AA5" w14:textId="77777777" w:rsidR="003C7F29" w:rsidRDefault="003C7F29" w:rsidP="003C7F29">
      <w:pPr>
        <w:pStyle w:val="4a"/>
      </w:pPr>
      <w:r>
        <w:rPr>
          <w:rFonts w:hint="eastAsia"/>
        </w:rPr>
        <w:t>Animal: bird, cat, cow, dog, horse, sheep</w:t>
      </w:r>
    </w:p>
    <w:p w14:paraId="0294ACE7" w14:textId="77777777" w:rsidR="003C7F29" w:rsidRDefault="003C7F29" w:rsidP="003C7F29">
      <w:pPr>
        <w:pStyle w:val="4a"/>
      </w:pPr>
      <w:r>
        <w:rPr>
          <w:rFonts w:hint="eastAsia"/>
        </w:rPr>
        <w:t>Vehicle: aeroplane, bicycle, boat, bus, car, motorbike, train</w:t>
      </w:r>
    </w:p>
    <w:p w14:paraId="1CB9CF0B" w14:textId="77777777" w:rsidR="003C7F29" w:rsidRDefault="003C7F29" w:rsidP="003C7F29">
      <w:pPr>
        <w:pStyle w:val="4a"/>
      </w:pPr>
      <w:r>
        <w:rPr>
          <w:rFonts w:hint="eastAsia"/>
        </w:rPr>
        <w:t>Indoor: bottle, chair, dining table, potted plant, sofa, tv/monitor</w:t>
      </w:r>
    </w:p>
    <w:p w14:paraId="1F48AA86" w14:textId="77777777" w:rsidR="003C7F29" w:rsidRDefault="003C7F29" w:rsidP="003C7F29">
      <w:pPr>
        <w:pStyle w:val="1e"/>
      </w:pPr>
      <w:r>
        <w:rPr>
          <w:rFonts w:hint="eastAsia"/>
        </w:rPr>
        <w:t>VOC</w:t>
      </w:r>
      <w:r>
        <w:rPr>
          <w:rFonts w:hint="eastAsia"/>
        </w:rPr>
        <w:t>原始数据集包含以下目录结构：</w:t>
      </w:r>
    </w:p>
    <w:p w14:paraId="41C292C6" w14:textId="77777777" w:rsidR="003C7F29" w:rsidRPr="009843D2" w:rsidRDefault="003C7F29" w:rsidP="003C7F29">
      <w:pPr>
        <w:pStyle w:val="2f5"/>
        <w:rPr>
          <w:lang w:eastAsia="zh-CN"/>
        </w:rPr>
      </w:pPr>
      <w:r w:rsidRPr="009843D2">
        <w:rPr>
          <w:lang w:eastAsia="zh-CN"/>
        </w:rPr>
        <w:t>VOC</w:t>
      </w:r>
    </w:p>
    <w:p w14:paraId="60858354" w14:textId="77777777" w:rsidR="003C7F29" w:rsidRPr="009843D2" w:rsidRDefault="003C7F29" w:rsidP="003C7F29">
      <w:pPr>
        <w:pStyle w:val="2f5"/>
        <w:rPr>
          <w:lang w:eastAsia="zh-CN"/>
        </w:rPr>
      </w:pPr>
      <w:r w:rsidRPr="009843D2">
        <w:rPr>
          <w:lang w:eastAsia="zh-CN"/>
        </w:rPr>
        <w:t xml:space="preserve">├── Annotations   # </w:t>
      </w:r>
      <w:r w:rsidRPr="009843D2">
        <w:rPr>
          <w:lang w:eastAsia="zh-CN"/>
        </w:rPr>
        <w:t>目标检测任务标签，</w:t>
      </w:r>
      <w:r w:rsidRPr="009843D2">
        <w:rPr>
          <w:lang w:eastAsia="zh-CN"/>
        </w:rPr>
        <w:t xml:space="preserve">xml </w:t>
      </w:r>
      <w:r w:rsidRPr="009843D2">
        <w:rPr>
          <w:lang w:eastAsia="zh-CN"/>
        </w:rPr>
        <w:t>形式，文件名与图片名对应</w:t>
      </w:r>
    </w:p>
    <w:p w14:paraId="7D0C1FB4" w14:textId="77777777" w:rsidR="003C7F29" w:rsidRPr="009843D2" w:rsidRDefault="003C7F29" w:rsidP="003C7F29">
      <w:pPr>
        <w:pStyle w:val="2f5"/>
        <w:rPr>
          <w:lang w:eastAsia="zh-CN"/>
        </w:rPr>
      </w:pPr>
      <w:r w:rsidRPr="009843D2">
        <w:rPr>
          <w:lang w:eastAsia="zh-CN"/>
        </w:rPr>
        <w:t xml:space="preserve">├── ImageSets  # </w:t>
      </w:r>
      <w:r w:rsidRPr="009843D2">
        <w:rPr>
          <w:lang w:eastAsia="zh-CN"/>
        </w:rPr>
        <w:t>存放不同任务训练和测试数据的编号，可根据编号在</w:t>
      </w:r>
      <w:r w:rsidRPr="009843D2">
        <w:rPr>
          <w:lang w:eastAsia="zh-CN"/>
        </w:rPr>
        <w:t>JPEGImages</w:t>
      </w:r>
      <w:r w:rsidRPr="009843D2">
        <w:rPr>
          <w:lang w:eastAsia="zh-CN"/>
        </w:rPr>
        <w:t>文件中找到参与训练和测试的数据图片。（有些任务编号直接带标签）</w:t>
      </w:r>
    </w:p>
    <w:p w14:paraId="552935B3" w14:textId="77777777" w:rsidR="003C7F29" w:rsidRPr="009843D2" w:rsidRDefault="003C7F29" w:rsidP="003C7F29">
      <w:pPr>
        <w:pStyle w:val="2f5"/>
        <w:rPr>
          <w:lang w:eastAsia="zh-CN"/>
        </w:rPr>
      </w:pPr>
      <w:r w:rsidRPr="009843D2">
        <w:rPr>
          <w:lang w:eastAsia="zh-CN"/>
        </w:rPr>
        <w:t xml:space="preserve">|   ├── Action        # </w:t>
      </w:r>
      <w:r w:rsidRPr="009843D2">
        <w:rPr>
          <w:lang w:eastAsia="zh-CN"/>
        </w:rPr>
        <w:t>行为识别（包含数据编号和标签）</w:t>
      </w:r>
      <w:r w:rsidRPr="009843D2">
        <w:rPr>
          <w:lang w:eastAsia="zh-CN"/>
        </w:rPr>
        <w:t>,</w:t>
      </w:r>
      <w:r w:rsidRPr="009843D2">
        <w:rPr>
          <w:lang w:eastAsia="zh-CN"/>
        </w:rPr>
        <w:t>格式</w:t>
      </w:r>
      <w:r w:rsidRPr="009843D2">
        <w:rPr>
          <w:lang w:eastAsia="zh-CN"/>
        </w:rPr>
        <w:t xml:space="preserve">.txt </w:t>
      </w:r>
    </w:p>
    <w:p w14:paraId="28FDF0DD" w14:textId="77777777" w:rsidR="003C7F29" w:rsidRPr="009843D2" w:rsidRDefault="003C7F29" w:rsidP="003C7F29">
      <w:pPr>
        <w:pStyle w:val="2f5"/>
        <w:rPr>
          <w:lang w:eastAsia="zh-CN"/>
        </w:rPr>
      </w:pPr>
      <w:r w:rsidRPr="009843D2">
        <w:rPr>
          <w:lang w:eastAsia="zh-CN"/>
        </w:rPr>
        <w:t xml:space="preserve">|   ├── Layout        # </w:t>
      </w:r>
      <w:r w:rsidRPr="009843D2">
        <w:rPr>
          <w:lang w:eastAsia="zh-CN"/>
        </w:rPr>
        <w:t>人体部位识别（包含数据编号和标签）</w:t>
      </w:r>
      <w:r w:rsidRPr="009843D2">
        <w:rPr>
          <w:lang w:eastAsia="zh-CN"/>
        </w:rPr>
        <w:t>,</w:t>
      </w:r>
      <w:r w:rsidRPr="009843D2">
        <w:rPr>
          <w:lang w:eastAsia="zh-CN"/>
        </w:rPr>
        <w:t>格式</w:t>
      </w:r>
      <w:r w:rsidRPr="009843D2">
        <w:rPr>
          <w:lang w:eastAsia="zh-CN"/>
        </w:rPr>
        <w:t>.txt</w:t>
      </w:r>
    </w:p>
    <w:p w14:paraId="310E2A26" w14:textId="77777777" w:rsidR="003C7F29" w:rsidRPr="009843D2" w:rsidRDefault="003C7F29" w:rsidP="003C7F29">
      <w:pPr>
        <w:pStyle w:val="2f5"/>
        <w:rPr>
          <w:lang w:eastAsia="zh-CN"/>
        </w:rPr>
      </w:pPr>
      <w:r w:rsidRPr="009843D2">
        <w:rPr>
          <w:lang w:eastAsia="zh-CN"/>
        </w:rPr>
        <w:lastRenderedPageBreak/>
        <w:t xml:space="preserve">|   ├── Main          # </w:t>
      </w:r>
      <w:r w:rsidRPr="009843D2">
        <w:rPr>
          <w:lang w:eastAsia="zh-CN"/>
        </w:rPr>
        <w:t>分类（包含数据编号和标签）</w:t>
      </w:r>
      <w:r w:rsidRPr="009843D2">
        <w:rPr>
          <w:lang w:eastAsia="zh-CN"/>
        </w:rPr>
        <w:t>,</w:t>
      </w:r>
      <w:r w:rsidRPr="009843D2">
        <w:rPr>
          <w:lang w:eastAsia="zh-CN"/>
        </w:rPr>
        <w:t>格式</w:t>
      </w:r>
      <w:r w:rsidRPr="009843D2">
        <w:rPr>
          <w:lang w:eastAsia="zh-CN"/>
        </w:rPr>
        <w:t>.txt</w:t>
      </w:r>
    </w:p>
    <w:p w14:paraId="0773C1CF" w14:textId="77777777" w:rsidR="003C7F29" w:rsidRPr="009843D2" w:rsidRDefault="003C7F29" w:rsidP="003C7F29">
      <w:pPr>
        <w:pStyle w:val="2f5"/>
      </w:pPr>
      <w:r w:rsidRPr="009843D2">
        <w:t xml:space="preserve">|   └──Segmentation   # </w:t>
      </w:r>
      <w:r w:rsidRPr="009843D2">
        <w:t>语义分割（包含数据编号，无对应标签，标签参考文件</w:t>
      </w:r>
      <w:r w:rsidRPr="009843D2">
        <w:t>SegmentationClass</w:t>
      </w:r>
      <w:r w:rsidRPr="009843D2">
        <w:t>）。</w:t>
      </w:r>
    </w:p>
    <w:p w14:paraId="7EDED90B" w14:textId="77777777" w:rsidR="003C7F29" w:rsidRPr="009843D2" w:rsidRDefault="003C7F29" w:rsidP="003C7F29">
      <w:pPr>
        <w:pStyle w:val="2f5"/>
      </w:pPr>
      <w:r w:rsidRPr="009843D2">
        <w:t>|       ├── trainval.txt</w:t>
      </w:r>
    </w:p>
    <w:p w14:paraId="463979B3" w14:textId="77777777" w:rsidR="003C7F29" w:rsidRPr="009843D2" w:rsidRDefault="003C7F29" w:rsidP="003C7F29">
      <w:pPr>
        <w:pStyle w:val="2f5"/>
      </w:pPr>
      <w:r w:rsidRPr="009843D2">
        <w:t>|       ├── val.txt</w:t>
      </w:r>
    </w:p>
    <w:p w14:paraId="25FEA7DD" w14:textId="77777777" w:rsidR="003C7F29" w:rsidRPr="009843D2" w:rsidRDefault="003C7F29" w:rsidP="003C7F29">
      <w:pPr>
        <w:pStyle w:val="2f5"/>
      </w:pPr>
      <w:r w:rsidRPr="009843D2">
        <w:t>|       └── train.txt</w:t>
      </w:r>
    </w:p>
    <w:p w14:paraId="357A88FA" w14:textId="77777777" w:rsidR="003C7F29" w:rsidRPr="009843D2" w:rsidRDefault="003C7F29" w:rsidP="003C7F29">
      <w:pPr>
        <w:pStyle w:val="2f5"/>
      </w:pPr>
      <w:r w:rsidRPr="009843D2">
        <w:t xml:space="preserve">├── JPEGImages            # </w:t>
      </w:r>
      <w:r w:rsidRPr="009843D2">
        <w:t>数据集所有原图（彩色三通道），格式</w:t>
      </w:r>
      <w:r w:rsidRPr="009843D2">
        <w:t>.jpg</w:t>
      </w:r>
    </w:p>
    <w:p w14:paraId="38E5A16F" w14:textId="77777777" w:rsidR="003C7F29" w:rsidRPr="009843D2" w:rsidRDefault="003C7F29" w:rsidP="003C7F29">
      <w:pPr>
        <w:pStyle w:val="2f5"/>
      </w:pPr>
      <w:r w:rsidRPr="009843D2">
        <w:t xml:space="preserve">├── SegmentationClass     # </w:t>
      </w:r>
      <w:r w:rsidRPr="009843D2">
        <w:t>语义分割标签图（彩色三通道）</w:t>
      </w:r>
      <w:r w:rsidRPr="009843D2">
        <w:t>,</w:t>
      </w:r>
      <w:r w:rsidRPr="009843D2">
        <w:t>格式</w:t>
      </w:r>
      <w:r w:rsidRPr="009843D2">
        <w:t>.png</w:t>
      </w:r>
    </w:p>
    <w:p w14:paraId="5C6EE528" w14:textId="77777777" w:rsidR="003C7F29" w:rsidRPr="009843D2" w:rsidRDefault="003C7F29" w:rsidP="003C7F29">
      <w:pPr>
        <w:pStyle w:val="2f5"/>
      </w:pPr>
      <w:r w:rsidRPr="009843D2">
        <w:t xml:space="preserve">└── SegmentationObject    # </w:t>
      </w:r>
      <w:r w:rsidRPr="009843D2">
        <w:t>实例分割标签图（彩色三通道）</w:t>
      </w:r>
      <w:r w:rsidRPr="009843D2">
        <w:t>,</w:t>
      </w:r>
      <w:r w:rsidRPr="009843D2">
        <w:t>格式</w:t>
      </w:r>
      <w:r w:rsidRPr="009843D2">
        <w:t>.png</w:t>
      </w:r>
    </w:p>
    <w:p w14:paraId="287B9B85" w14:textId="77777777" w:rsidR="004E3EA0" w:rsidRDefault="004E3EA0" w:rsidP="004E3EA0">
      <w:pPr>
        <w:pStyle w:val="1e"/>
      </w:pPr>
      <w:r>
        <w:rPr>
          <w:rFonts w:hint="eastAsia"/>
        </w:rPr>
        <w:t>在打开的</w:t>
      </w:r>
      <w:r w:rsidRPr="001A053C">
        <w:t>Notebook</w:t>
      </w:r>
      <w:r>
        <w:rPr>
          <w:rFonts w:hint="eastAsia"/>
        </w:rPr>
        <w:t>中输入以下命令，将本实验所需的数据集下载到</w:t>
      </w:r>
      <w:r>
        <w:rPr>
          <w:rFonts w:hint="eastAsia"/>
        </w:rPr>
        <w:t>Notebook</w:t>
      </w:r>
      <w:r>
        <w:rPr>
          <w:rFonts w:hint="eastAsia"/>
        </w:rPr>
        <w:t>环境并解压。</w:t>
      </w:r>
    </w:p>
    <w:p w14:paraId="2909F4FD" w14:textId="77777777" w:rsidR="004E3EA0" w:rsidRDefault="004E3EA0" w:rsidP="004E3EA0">
      <w:pPr>
        <w:pStyle w:val="2f5"/>
      </w:pPr>
      <w:r>
        <w:rPr>
          <w:rFonts w:hint="eastAsia"/>
          <w:lang w:eastAsia="zh-CN"/>
        </w:rPr>
        <w:t>#</w:t>
      </w:r>
      <w:r>
        <w:rPr>
          <w:rFonts w:hint="eastAsia"/>
          <w:lang w:eastAsia="zh-CN"/>
        </w:rPr>
        <w:t>设置</w:t>
      </w:r>
      <w:r>
        <w:rPr>
          <w:rFonts w:hint="eastAsia"/>
        </w:rPr>
        <w:t>no_proxy</w:t>
      </w:r>
      <w:r>
        <w:rPr>
          <w:rFonts w:hint="eastAsia"/>
          <w:lang w:eastAsia="zh-CN"/>
        </w:rPr>
        <w:t>环境变量</w:t>
      </w:r>
    </w:p>
    <w:p w14:paraId="7E08662C" w14:textId="77777777" w:rsidR="004E3EA0" w:rsidRDefault="004E3EA0" w:rsidP="004E3EA0">
      <w:pPr>
        <w:pStyle w:val="2f5"/>
      </w:pPr>
      <w:r>
        <w:rPr>
          <w:rFonts w:hint="eastAsia"/>
        </w:rPr>
        <w:t>%env no_proxy='a.test.com,127.0.0.1,2.2.2.2'</w:t>
      </w:r>
    </w:p>
    <w:p w14:paraId="7DAD0076" w14:textId="69B679F1" w:rsidR="003C7F29" w:rsidRDefault="003C7F29" w:rsidP="003C7F29">
      <w:pPr>
        <w:pStyle w:val="2f5"/>
        <w:rPr>
          <w:rFonts w:cs="Huawei Sans"/>
        </w:rPr>
      </w:pPr>
      <w:r w:rsidRPr="003C7F29">
        <w:rPr>
          <w:rFonts w:cs="Huawei Sans" w:hint="eastAsia"/>
        </w:rPr>
        <w:t xml:space="preserve">!wget </w:t>
      </w:r>
      <w:hyperlink r:id="rId24" w:history="1">
        <w:r w:rsidRPr="00D422E9">
          <w:rPr>
            <w:rStyle w:val="affffa"/>
            <w:rFonts w:cs="Huawei Sans" w:hint="eastAsia"/>
          </w:rPr>
          <w:t>https://ascend-professional-construction-dataset.obs.cn-north-4.myhuaweicloud.com/deep-learning/VOCtrainval_11-May-2012.tar</w:t>
        </w:r>
      </w:hyperlink>
    </w:p>
    <w:p w14:paraId="6D108594" w14:textId="48ABE4EA" w:rsidR="003C7F29" w:rsidRPr="003C7F29" w:rsidRDefault="000473B9" w:rsidP="003C7F29">
      <w:pPr>
        <w:pStyle w:val="2f5"/>
        <w:rPr>
          <w:rFonts w:cs="Huawei Sans"/>
        </w:rPr>
      </w:pPr>
      <w:r>
        <w:rPr>
          <w:rFonts w:cs="Huawei Sans" w:hint="eastAsia"/>
          <w:lang w:eastAsia="zh-CN"/>
        </w:rPr>
        <w:t>!</w:t>
      </w:r>
      <w:r w:rsidR="003C7F29">
        <w:rPr>
          <w:rFonts w:cs="Huawei Sans" w:hint="eastAsia"/>
          <w:lang w:eastAsia="zh-CN"/>
        </w:rPr>
        <w:t>tar</w:t>
      </w:r>
      <w:r w:rsidR="003C7F29">
        <w:rPr>
          <w:rFonts w:cs="Huawei Sans"/>
        </w:rPr>
        <w:t xml:space="preserve"> -xvf </w:t>
      </w:r>
      <w:r w:rsidR="003C7F29" w:rsidRPr="003C7F29">
        <w:rPr>
          <w:rFonts w:cs="Huawei Sans" w:hint="eastAsia"/>
        </w:rPr>
        <w:t>VOCtrainval_11-May-2012.tar</w:t>
      </w:r>
    </w:p>
    <w:p w14:paraId="67F84176" w14:textId="3A295ACD" w:rsidR="00650346" w:rsidRDefault="00011E78" w:rsidP="00011E78">
      <w:pPr>
        <w:pStyle w:val="30"/>
      </w:pPr>
      <w:r>
        <w:t>准备</w:t>
      </w:r>
      <w:r w:rsidRPr="001D560E">
        <w:t>预训练模型</w:t>
      </w:r>
    </w:p>
    <w:p w14:paraId="3461BA20" w14:textId="0E514FAA" w:rsidR="00D531B9" w:rsidRPr="00D531B9" w:rsidRDefault="003E3203" w:rsidP="0047420D">
      <w:pPr>
        <w:pStyle w:val="1e"/>
      </w:pPr>
      <w:r w:rsidRPr="003E3203">
        <w:rPr>
          <w:rFonts w:hint="eastAsia"/>
        </w:rPr>
        <w:t>为了节省训练时间，本实验采用</w:t>
      </w:r>
      <w:r w:rsidRPr="003E3203">
        <w:rPr>
          <w:rFonts w:hint="eastAsia"/>
        </w:rPr>
        <w:t>fine-tune</w:t>
      </w:r>
      <w:r w:rsidRPr="003E3203">
        <w:rPr>
          <w:rFonts w:hint="eastAsia"/>
        </w:rPr>
        <w:t>的训练方式，</w:t>
      </w:r>
      <w:r w:rsidR="00E41F10">
        <w:rPr>
          <w:rFonts w:hint="eastAsia"/>
        </w:rPr>
        <w:t>将</w:t>
      </w:r>
      <w:r w:rsidRPr="003E3203">
        <w:rPr>
          <w:rFonts w:hint="eastAsia"/>
        </w:rPr>
        <w:t>预训练的</w:t>
      </w:r>
      <w:r w:rsidRPr="003E3203">
        <w:rPr>
          <w:rFonts w:hint="eastAsia"/>
        </w:rPr>
        <w:t>checkpoint</w:t>
      </w:r>
      <w:r w:rsidRPr="003E3203">
        <w:rPr>
          <w:rFonts w:hint="eastAsia"/>
        </w:rPr>
        <w:t>文件</w:t>
      </w:r>
      <w:r w:rsidR="00B25974">
        <w:rPr>
          <w:rFonts w:hint="eastAsia"/>
        </w:rPr>
        <w:t>（</w:t>
      </w:r>
      <w:r w:rsidR="00B25974" w:rsidRPr="00436A69">
        <w:rPr>
          <w:rFonts w:hint="eastAsia"/>
        </w:rPr>
        <w:t>deeplab_v3_s8-300_11.ckpt</w:t>
      </w:r>
      <w:r w:rsidR="00B25974">
        <w:rPr>
          <w:rFonts w:hint="eastAsia"/>
        </w:rPr>
        <w:t>）</w:t>
      </w:r>
      <w:r w:rsidRPr="003E3203">
        <w:rPr>
          <w:rFonts w:hint="eastAsia"/>
        </w:rPr>
        <w:t>使用</w:t>
      </w:r>
      <w:r w:rsidR="00B61CE6">
        <w:rPr>
          <w:rFonts w:hint="eastAsia"/>
        </w:rPr>
        <w:t>ModelArts</w:t>
      </w:r>
      <w:r w:rsidR="00B61CE6" w:rsidRPr="00A91556">
        <w:t>的</w:t>
      </w:r>
      <w:r w:rsidR="00B61CE6" w:rsidRPr="00A91556">
        <w:t>Moxing</w:t>
      </w:r>
      <w:r w:rsidRPr="003E3203">
        <w:rPr>
          <w:rFonts w:hint="eastAsia"/>
        </w:rPr>
        <w:t>拷贝</w:t>
      </w:r>
      <w:r w:rsidR="0059168C">
        <w:rPr>
          <w:rFonts w:hint="eastAsia"/>
        </w:rPr>
        <w:t>至</w:t>
      </w:r>
      <w:r w:rsidR="001662EF">
        <w:rPr>
          <w:rFonts w:hint="eastAsia"/>
        </w:rPr>
        <w:t>执行容器内</w:t>
      </w:r>
      <w:r w:rsidRPr="003E3203">
        <w:rPr>
          <w:rFonts w:hint="eastAsia"/>
        </w:rPr>
        <w:t>。</w:t>
      </w:r>
    </w:p>
    <w:p w14:paraId="1DE5F197" w14:textId="04AA8E81" w:rsidR="00442FAC" w:rsidRDefault="00442FAC" w:rsidP="0047420D">
      <w:pPr>
        <w:pStyle w:val="1e"/>
      </w:pPr>
      <w:r w:rsidRPr="00442FAC">
        <w:rPr>
          <w:rFonts w:hint="eastAsia"/>
        </w:rPr>
        <w:t>该模型为</w:t>
      </w:r>
      <w:r w:rsidRPr="00442FAC">
        <w:rPr>
          <w:rFonts w:hint="eastAsia"/>
        </w:rPr>
        <w:t>VOCaug</w:t>
      </w:r>
      <w:r w:rsidRPr="00442FAC">
        <w:rPr>
          <w:rFonts w:hint="eastAsia"/>
        </w:rPr>
        <w:t>数据集训练得到。</w:t>
      </w:r>
      <w:r w:rsidRPr="00442FAC">
        <w:rPr>
          <w:rFonts w:hint="eastAsia"/>
        </w:rPr>
        <w:t>VOCaug</w:t>
      </w:r>
      <w:r w:rsidRPr="00442FAC">
        <w:rPr>
          <w:rFonts w:hint="eastAsia"/>
        </w:rPr>
        <w:t>数据集是</w:t>
      </w:r>
      <w:r w:rsidRPr="00442FAC">
        <w:rPr>
          <w:rFonts w:hint="eastAsia"/>
        </w:rPr>
        <w:t>VOC2012</w:t>
      </w:r>
      <w:r w:rsidRPr="00442FAC">
        <w:rPr>
          <w:rFonts w:hint="eastAsia"/>
        </w:rPr>
        <w:t>数据集和</w:t>
      </w:r>
      <w:r w:rsidRPr="00442FAC">
        <w:rPr>
          <w:rFonts w:hint="eastAsia"/>
        </w:rPr>
        <w:t>SBD</w:t>
      </w:r>
      <w:r w:rsidRPr="00442FAC">
        <w:rPr>
          <w:rFonts w:hint="eastAsia"/>
        </w:rPr>
        <w:t>数据集的集合。</w:t>
      </w:r>
      <w:r w:rsidRPr="00442FAC">
        <w:rPr>
          <w:rFonts w:hint="eastAsia"/>
        </w:rPr>
        <w:t>SBD</w:t>
      </w:r>
      <w:r w:rsidRPr="00442FAC">
        <w:rPr>
          <w:rFonts w:hint="eastAsia"/>
        </w:rPr>
        <w:t>数据属于</w:t>
      </w:r>
      <w:r w:rsidRPr="00442FAC">
        <w:rPr>
          <w:rFonts w:hint="eastAsia"/>
        </w:rPr>
        <w:t>VOC2012</w:t>
      </w:r>
      <w:r w:rsidRPr="00442FAC">
        <w:rPr>
          <w:rFonts w:hint="eastAsia"/>
        </w:rPr>
        <w:t>数据集，但是</w:t>
      </w:r>
      <w:r w:rsidRPr="00442FAC">
        <w:rPr>
          <w:rFonts w:hint="eastAsia"/>
        </w:rPr>
        <w:t>VOC2012</w:t>
      </w:r>
      <w:r w:rsidRPr="00442FAC">
        <w:rPr>
          <w:rFonts w:hint="eastAsia"/>
        </w:rPr>
        <w:t>数据集的训练或者验证图片的标签图非常少。但是</w:t>
      </w:r>
      <w:r w:rsidRPr="00442FAC">
        <w:rPr>
          <w:rFonts w:hint="eastAsia"/>
        </w:rPr>
        <w:t>SBD</w:t>
      </w:r>
      <w:r w:rsidRPr="00442FAC">
        <w:rPr>
          <w:rFonts w:hint="eastAsia"/>
        </w:rPr>
        <w:t>给出的很多，所以可以综合这两个数据集得到更加多的带标签数据。</w:t>
      </w:r>
    </w:p>
    <w:p w14:paraId="59554270" w14:textId="7EA3EA2A" w:rsidR="00C47D2D" w:rsidRDefault="00C47D2D" w:rsidP="0047420D">
      <w:pPr>
        <w:pStyle w:val="1e"/>
        <w:rPr>
          <w:rFonts w:ascii="Times New Roman" w:eastAsia="宋体" w:hAnsi="Times New Roman" w:cs="Times New Roman"/>
          <w:sz w:val="20"/>
          <w:szCs w:val="20"/>
        </w:rPr>
      </w:pPr>
      <w:r>
        <w:fldChar w:fldCharType="begin"/>
      </w:r>
      <w:r>
        <w:instrText xml:space="preserve"> </w:instrText>
      </w:r>
      <w:r>
        <w:rPr>
          <w:rFonts w:hint="eastAsia"/>
        </w:rPr>
        <w:instrText>LINK Excel.Sheet.12 "</w:instrText>
      </w:r>
      <w:r>
        <w:rPr>
          <w:rFonts w:hint="eastAsia"/>
        </w:rPr>
        <w:instrText>工作簿</w:instrText>
      </w:r>
      <w:r>
        <w:rPr>
          <w:rFonts w:hint="eastAsia"/>
        </w:rPr>
        <w:instrText>1" "Sheet1!R1C1:R4C3" \a \f 5 \h</w:instrText>
      </w:r>
      <w:r>
        <w:instrText xml:space="preserve">  \* MERGEFORMAT </w:instrText>
      </w:r>
      <w:r>
        <w:fldChar w:fldCharType="separate"/>
      </w:r>
    </w:p>
    <w:tbl>
      <w:tblPr>
        <w:tblStyle w:val="V30"/>
        <w:tblW w:w="5242" w:type="dxa"/>
        <w:jc w:val="center"/>
        <w:tblInd w:w="0" w:type="dxa"/>
        <w:tblLook w:val="04A0" w:firstRow="1" w:lastRow="0" w:firstColumn="1" w:lastColumn="0" w:noHBand="0" w:noVBand="1"/>
      </w:tblPr>
      <w:tblGrid>
        <w:gridCol w:w="2018"/>
        <w:gridCol w:w="1612"/>
        <w:gridCol w:w="1612"/>
      </w:tblGrid>
      <w:tr w:rsidR="00C47D2D" w:rsidRPr="00C47D2D" w14:paraId="41AF146F" w14:textId="77777777" w:rsidTr="00627E1C">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2018" w:type="dxa"/>
            <w:hideMark/>
          </w:tcPr>
          <w:p w14:paraId="7129F4B4" w14:textId="77777777" w:rsidR="00C47D2D" w:rsidRPr="00C47D2D" w:rsidRDefault="00C47D2D" w:rsidP="00C47D2D">
            <w:pPr>
              <w:pStyle w:val="5a"/>
            </w:pPr>
            <w:r w:rsidRPr="00C47D2D">
              <w:rPr>
                <w:rFonts w:hint="eastAsia"/>
              </w:rPr>
              <w:t>数据集名称</w:t>
            </w:r>
          </w:p>
        </w:tc>
        <w:tc>
          <w:tcPr>
            <w:tcW w:w="1612" w:type="dxa"/>
            <w:hideMark/>
          </w:tcPr>
          <w:p w14:paraId="719D8829" w14:textId="77777777" w:rsidR="00C47D2D" w:rsidRPr="00C47D2D" w:rsidRDefault="00C47D2D" w:rsidP="00C47D2D">
            <w:pPr>
              <w:pStyle w:val="5a"/>
              <w:cnfStyle w:val="100000000000" w:firstRow="1" w:lastRow="0" w:firstColumn="0" w:lastColumn="0" w:oddVBand="0" w:evenVBand="0" w:oddHBand="0" w:evenHBand="0" w:firstRowFirstColumn="0" w:firstRowLastColumn="0" w:lastRowFirstColumn="0" w:lastRowLastColumn="0"/>
            </w:pPr>
            <w:r w:rsidRPr="00C47D2D">
              <w:rPr>
                <w:rFonts w:hint="eastAsia"/>
              </w:rPr>
              <w:t>训练</w:t>
            </w:r>
          </w:p>
        </w:tc>
        <w:tc>
          <w:tcPr>
            <w:tcW w:w="1612" w:type="dxa"/>
            <w:hideMark/>
          </w:tcPr>
          <w:p w14:paraId="437D86F4" w14:textId="77777777" w:rsidR="00C47D2D" w:rsidRPr="00C47D2D" w:rsidRDefault="00C47D2D" w:rsidP="00C47D2D">
            <w:pPr>
              <w:pStyle w:val="5a"/>
              <w:cnfStyle w:val="100000000000" w:firstRow="1" w:lastRow="0" w:firstColumn="0" w:lastColumn="0" w:oddVBand="0" w:evenVBand="0" w:oddHBand="0" w:evenHBand="0" w:firstRowFirstColumn="0" w:firstRowLastColumn="0" w:lastRowFirstColumn="0" w:lastRowLastColumn="0"/>
            </w:pPr>
            <w:r w:rsidRPr="00C47D2D">
              <w:rPr>
                <w:rFonts w:hint="eastAsia"/>
              </w:rPr>
              <w:t>测试</w:t>
            </w:r>
          </w:p>
        </w:tc>
      </w:tr>
      <w:tr w:rsidR="00C47D2D" w:rsidRPr="00C47D2D" w14:paraId="22163A10" w14:textId="77777777" w:rsidTr="00627E1C">
        <w:trPr>
          <w:trHeight w:val="612"/>
          <w:jc w:val="center"/>
        </w:trPr>
        <w:tc>
          <w:tcPr>
            <w:cnfStyle w:val="001000000000" w:firstRow="0" w:lastRow="0" w:firstColumn="1" w:lastColumn="0" w:oddVBand="0" w:evenVBand="0" w:oddHBand="0" w:evenHBand="0" w:firstRowFirstColumn="0" w:firstRowLastColumn="0" w:lastRowFirstColumn="0" w:lastRowLastColumn="0"/>
            <w:tcW w:w="2018" w:type="dxa"/>
            <w:hideMark/>
          </w:tcPr>
          <w:p w14:paraId="74AFBF56" w14:textId="77777777" w:rsidR="00C47D2D" w:rsidRPr="00C47D2D" w:rsidRDefault="00C47D2D" w:rsidP="00C47D2D">
            <w:pPr>
              <w:pStyle w:val="5a"/>
            </w:pPr>
            <w:r w:rsidRPr="00C47D2D">
              <w:t>VOC2012</w:t>
            </w:r>
            <w:r w:rsidRPr="00C47D2D">
              <w:rPr>
                <w:rFonts w:hint="eastAsia"/>
              </w:rPr>
              <w:t>数据集</w:t>
            </w:r>
          </w:p>
        </w:tc>
        <w:tc>
          <w:tcPr>
            <w:tcW w:w="1612" w:type="dxa"/>
            <w:hideMark/>
          </w:tcPr>
          <w:p w14:paraId="154C3E5B" w14:textId="77777777" w:rsidR="00C47D2D" w:rsidRPr="00C47D2D" w:rsidRDefault="00C47D2D" w:rsidP="00C47D2D">
            <w:pPr>
              <w:pStyle w:val="5a"/>
              <w:jc w:val="center"/>
              <w:cnfStyle w:val="000000000000" w:firstRow="0" w:lastRow="0" w:firstColumn="0" w:lastColumn="0" w:oddVBand="0" w:evenVBand="0" w:oddHBand="0" w:evenHBand="0" w:firstRowFirstColumn="0" w:firstRowLastColumn="0" w:lastRowFirstColumn="0" w:lastRowLastColumn="0"/>
            </w:pPr>
            <w:r w:rsidRPr="00C47D2D">
              <w:t>1464</w:t>
            </w:r>
          </w:p>
        </w:tc>
        <w:tc>
          <w:tcPr>
            <w:tcW w:w="1612" w:type="dxa"/>
            <w:hideMark/>
          </w:tcPr>
          <w:p w14:paraId="2900E321" w14:textId="77777777" w:rsidR="00C47D2D" w:rsidRPr="00C47D2D" w:rsidRDefault="00C47D2D" w:rsidP="00C47D2D">
            <w:pPr>
              <w:pStyle w:val="5a"/>
              <w:jc w:val="center"/>
              <w:cnfStyle w:val="000000000000" w:firstRow="0" w:lastRow="0" w:firstColumn="0" w:lastColumn="0" w:oddVBand="0" w:evenVBand="0" w:oddHBand="0" w:evenHBand="0" w:firstRowFirstColumn="0" w:firstRowLastColumn="0" w:lastRowFirstColumn="0" w:lastRowLastColumn="0"/>
            </w:pPr>
            <w:r w:rsidRPr="00C47D2D">
              <w:t>1449</w:t>
            </w:r>
          </w:p>
        </w:tc>
      </w:tr>
      <w:tr w:rsidR="00C47D2D" w:rsidRPr="00C47D2D" w14:paraId="0661BB9B" w14:textId="77777777" w:rsidTr="00627E1C">
        <w:trPr>
          <w:trHeight w:val="576"/>
          <w:jc w:val="center"/>
        </w:trPr>
        <w:tc>
          <w:tcPr>
            <w:cnfStyle w:val="001000000000" w:firstRow="0" w:lastRow="0" w:firstColumn="1" w:lastColumn="0" w:oddVBand="0" w:evenVBand="0" w:oddHBand="0" w:evenHBand="0" w:firstRowFirstColumn="0" w:firstRowLastColumn="0" w:lastRowFirstColumn="0" w:lastRowLastColumn="0"/>
            <w:tcW w:w="2018" w:type="dxa"/>
            <w:hideMark/>
          </w:tcPr>
          <w:p w14:paraId="49BE3FD1" w14:textId="77777777" w:rsidR="00C47D2D" w:rsidRPr="00C47D2D" w:rsidRDefault="00C47D2D" w:rsidP="00C47D2D">
            <w:pPr>
              <w:pStyle w:val="5a"/>
            </w:pPr>
            <w:r w:rsidRPr="00C47D2D">
              <w:t>SBD</w:t>
            </w:r>
            <w:r w:rsidRPr="00C47D2D">
              <w:rPr>
                <w:rFonts w:hint="eastAsia"/>
              </w:rPr>
              <w:t>数据集</w:t>
            </w:r>
          </w:p>
        </w:tc>
        <w:tc>
          <w:tcPr>
            <w:tcW w:w="1612" w:type="dxa"/>
            <w:hideMark/>
          </w:tcPr>
          <w:p w14:paraId="22A3241F" w14:textId="77777777" w:rsidR="00C47D2D" w:rsidRPr="00C47D2D" w:rsidRDefault="00C47D2D" w:rsidP="00C47D2D">
            <w:pPr>
              <w:pStyle w:val="5a"/>
              <w:jc w:val="center"/>
              <w:cnfStyle w:val="000000000000" w:firstRow="0" w:lastRow="0" w:firstColumn="0" w:lastColumn="0" w:oddVBand="0" w:evenVBand="0" w:oddHBand="0" w:evenHBand="0" w:firstRowFirstColumn="0" w:firstRowLastColumn="0" w:lastRowFirstColumn="0" w:lastRowLastColumn="0"/>
            </w:pPr>
            <w:r w:rsidRPr="00C47D2D">
              <w:t>8498</w:t>
            </w:r>
          </w:p>
        </w:tc>
        <w:tc>
          <w:tcPr>
            <w:tcW w:w="1612" w:type="dxa"/>
            <w:hideMark/>
          </w:tcPr>
          <w:p w14:paraId="67AD8204" w14:textId="77777777" w:rsidR="00C47D2D" w:rsidRPr="00C47D2D" w:rsidRDefault="00C47D2D" w:rsidP="00C47D2D">
            <w:pPr>
              <w:pStyle w:val="5a"/>
              <w:jc w:val="center"/>
              <w:cnfStyle w:val="000000000000" w:firstRow="0" w:lastRow="0" w:firstColumn="0" w:lastColumn="0" w:oddVBand="0" w:evenVBand="0" w:oddHBand="0" w:evenHBand="0" w:firstRowFirstColumn="0" w:firstRowLastColumn="0" w:lastRowFirstColumn="0" w:lastRowLastColumn="0"/>
            </w:pPr>
            <w:r w:rsidRPr="00C47D2D">
              <w:t>2857</w:t>
            </w:r>
          </w:p>
        </w:tc>
      </w:tr>
      <w:tr w:rsidR="00C47D2D" w:rsidRPr="00C47D2D" w14:paraId="6BACA57B" w14:textId="77777777" w:rsidTr="00627E1C">
        <w:trPr>
          <w:trHeight w:val="576"/>
          <w:jc w:val="center"/>
        </w:trPr>
        <w:tc>
          <w:tcPr>
            <w:cnfStyle w:val="001000000000" w:firstRow="0" w:lastRow="0" w:firstColumn="1" w:lastColumn="0" w:oddVBand="0" w:evenVBand="0" w:oddHBand="0" w:evenHBand="0" w:firstRowFirstColumn="0" w:firstRowLastColumn="0" w:lastRowFirstColumn="0" w:lastRowLastColumn="0"/>
            <w:tcW w:w="2018" w:type="dxa"/>
            <w:hideMark/>
          </w:tcPr>
          <w:p w14:paraId="6E66EF37" w14:textId="77777777" w:rsidR="00C47D2D" w:rsidRPr="00C47D2D" w:rsidRDefault="00C47D2D" w:rsidP="00C47D2D">
            <w:pPr>
              <w:pStyle w:val="5a"/>
            </w:pPr>
            <w:proofErr w:type="spellStart"/>
            <w:r w:rsidRPr="00C47D2D">
              <w:t>VOCaug</w:t>
            </w:r>
            <w:proofErr w:type="spellEnd"/>
            <w:r w:rsidRPr="00C47D2D">
              <w:rPr>
                <w:rFonts w:hint="eastAsia"/>
              </w:rPr>
              <w:t>数据集</w:t>
            </w:r>
          </w:p>
        </w:tc>
        <w:tc>
          <w:tcPr>
            <w:tcW w:w="1612" w:type="dxa"/>
            <w:hideMark/>
          </w:tcPr>
          <w:p w14:paraId="7DF3FCE0" w14:textId="4C3B5C15" w:rsidR="00C47D2D" w:rsidRPr="00C47D2D" w:rsidRDefault="00C47D2D" w:rsidP="00C47D2D">
            <w:pPr>
              <w:pStyle w:val="5a"/>
              <w:jc w:val="center"/>
              <w:cnfStyle w:val="000000000000" w:firstRow="0" w:lastRow="0" w:firstColumn="0" w:lastColumn="0" w:oddVBand="0" w:evenVBand="0" w:oddHBand="0" w:evenHBand="0" w:firstRowFirstColumn="0" w:firstRowLastColumn="0" w:lastRowFirstColumn="0" w:lastRowLastColumn="0"/>
            </w:pPr>
            <w:r w:rsidRPr="00C47D2D">
              <w:t>8829</w:t>
            </w:r>
            <w:r w:rsidR="000C17B9">
              <w:t>*</w:t>
            </w:r>
          </w:p>
        </w:tc>
        <w:tc>
          <w:tcPr>
            <w:tcW w:w="1612" w:type="dxa"/>
            <w:hideMark/>
          </w:tcPr>
          <w:p w14:paraId="14390CCC" w14:textId="77777777" w:rsidR="00C47D2D" w:rsidRPr="00C47D2D" w:rsidRDefault="00C47D2D" w:rsidP="00C47D2D">
            <w:pPr>
              <w:pStyle w:val="5a"/>
              <w:jc w:val="center"/>
              <w:cnfStyle w:val="000000000000" w:firstRow="0" w:lastRow="0" w:firstColumn="0" w:lastColumn="0" w:oddVBand="0" w:evenVBand="0" w:oddHBand="0" w:evenHBand="0" w:firstRowFirstColumn="0" w:firstRowLastColumn="0" w:lastRowFirstColumn="0" w:lastRowLastColumn="0"/>
            </w:pPr>
            <w:r w:rsidRPr="00C47D2D">
              <w:t>\</w:t>
            </w:r>
          </w:p>
        </w:tc>
      </w:tr>
    </w:tbl>
    <w:p w14:paraId="01C4806C" w14:textId="32DF0C30" w:rsidR="00C47D2D" w:rsidRDefault="00C47D2D" w:rsidP="00FB5AE1">
      <w:pPr>
        <w:pStyle w:val="50"/>
      </w:pPr>
      <w:r>
        <w:fldChar w:fldCharType="end"/>
      </w:r>
    </w:p>
    <w:p w14:paraId="07B9B129" w14:textId="20D05D67" w:rsidR="00471AA6" w:rsidRPr="00471AA6" w:rsidRDefault="00471AA6" w:rsidP="0047420D">
      <w:pPr>
        <w:pStyle w:val="1e"/>
      </w:pPr>
      <w:r w:rsidRPr="009E372B">
        <w:rPr>
          <w:b/>
        </w:rPr>
        <w:t>*</w:t>
      </w:r>
      <w:r w:rsidRPr="00471AA6">
        <w:rPr>
          <w:rFonts w:hint="eastAsia"/>
        </w:rPr>
        <w:t>VOCaug</w:t>
      </w:r>
      <w:r w:rsidRPr="00471AA6">
        <w:rPr>
          <w:rFonts w:hint="eastAsia"/>
        </w:rPr>
        <w:t>数据集</w:t>
      </w:r>
      <w:r w:rsidRPr="00471AA6">
        <w:rPr>
          <w:rFonts w:hint="eastAsia"/>
        </w:rPr>
        <w:t>8829</w:t>
      </w:r>
      <w:r w:rsidRPr="00471AA6">
        <w:rPr>
          <w:rFonts w:hint="eastAsia"/>
        </w:rPr>
        <w:t>样例个数已经去重。</w:t>
      </w:r>
    </w:p>
    <w:p w14:paraId="0F6C3F6A" w14:textId="7B895C8D" w:rsidR="00BF4DF4" w:rsidRPr="00A91556" w:rsidRDefault="00BF4DF4" w:rsidP="0047420D">
      <w:pPr>
        <w:pStyle w:val="1e"/>
      </w:pPr>
      <w:r w:rsidRPr="00A91556">
        <w:t>使用</w:t>
      </w:r>
      <w:r w:rsidR="00233A16">
        <w:rPr>
          <w:rFonts w:hint="eastAsia"/>
        </w:rPr>
        <w:t>ModelArts</w:t>
      </w:r>
      <w:r w:rsidRPr="00A91556">
        <w:t>的</w:t>
      </w:r>
      <w:r w:rsidR="001B019D">
        <w:t>wg</w:t>
      </w:r>
      <w:r w:rsidR="001B019D">
        <w:rPr>
          <w:rFonts w:hint="eastAsia"/>
        </w:rPr>
        <w:t>e</w:t>
      </w:r>
      <w:r w:rsidR="001B019D">
        <w:t>t</w:t>
      </w:r>
      <w:r w:rsidR="001B019D">
        <w:rPr>
          <w:rFonts w:hint="eastAsia"/>
        </w:rPr>
        <w:t>命令</w:t>
      </w:r>
      <w:r w:rsidRPr="00A91556">
        <w:t>预训练的</w:t>
      </w:r>
      <w:r w:rsidRPr="00A91556">
        <w:t>DeepLabv3</w:t>
      </w:r>
      <w:r w:rsidRPr="00A91556">
        <w:t>模型</w:t>
      </w:r>
      <w:r w:rsidR="00436A69" w:rsidRPr="00436A69">
        <w:rPr>
          <w:rFonts w:hint="eastAsia"/>
        </w:rPr>
        <w:t>deeplab_v3_s8-300_11.ckpt</w:t>
      </w:r>
      <w:r w:rsidRPr="00A91556">
        <w:t>下载到</w:t>
      </w:r>
      <w:r w:rsidRPr="00A91556">
        <w:t>Notebook</w:t>
      </w:r>
      <w:r w:rsidRPr="00A91556">
        <w:t>环境中</w:t>
      </w:r>
      <w:r w:rsidR="006B5011">
        <w:rPr>
          <w:rFonts w:hint="eastAsia"/>
        </w:rPr>
        <w:t>,</w:t>
      </w:r>
      <w:r w:rsidR="00037693">
        <w:rPr>
          <w:rFonts w:hint="eastAsia"/>
        </w:rPr>
        <w:t>并移动到指定路径下。</w:t>
      </w:r>
      <w:r w:rsidR="006B5011">
        <w:rPr>
          <w:rFonts w:hint="eastAsia"/>
        </w:rPr>
        <w:t>在上一步的</w:t>
      </w:r>
      <w:r w:rsidR="006B5011">
        <w:rPr>
          <w:rFonts w:hint="eastAsia"/>
        </w:rPr>
        <w:t>notebook</w:t>
      </w:r>
      <w:r w:rsidR="006B5011">
        <w:rPr>
          <w:rFonts w:hint="eastAsia"/>
        </w:rPr>
        <w:t>中执行下面的命令</w:t>
      </w:r>
      <w:r w:rsidR="00037693">
        <w:rPr>
          <w:rFonts w:hint="eastAsia"/>
        </w:rPr>
        <w:t>：</w:t>
      </w:r>
    </w:p>
    <w:p w14:paraId="0CC2FFF5" w14:textId="77777777" w:rsidR="001B019D" w:rsidRDefault="001B019D" w:rsidP="001B019D">
      <w:pPr>
        <w:pStyle w:val="2f5"/>
        <w:rPr>
          <w:lang w:eastAsia="zh-CN"/>
        </w:rPr>
      </w:pPr>
      <w:r>
        <w:rPr>
          <w:rFonts w:hint="eastAsia"/>
          <w:lang w:eastAsia="zh-CN"/>
        </w:rPr>
        <w:t>#</w:t>
      </w:r>
      <w:r>
        <w:rPr>
          <w:rFonts w:hint="eastAsia"/>
          <w:lang w:eastAsia="zh-CN"/>
        </w:rPr>
        <w:t>设置</w:t>
      </w:r>
      <w:r>
        <w:rPr>
          <w:rFonts w:hint="eastAsia"/>
          <w:lang w:eastAsia="zh-CN"/>
        </w:rPr>
        <w:t>no_proxy</w:t>
      </w:r>
      <w:r>
        <w:rPr>
          <w:rFonts w:hint="eastAsia"/>
          <w:lang w:eastAsia="zh-CN"/>
        </w:rPr>
        <w:t>环境变量</w:t>
      </w:r>
    </w:p>
    <w:p w14:paraId="6D3361A6" w14:textId="6A4585EB" w:rsidR="001B019D" w:rsidRDefault="001B019D" w:rsidP="001B019D">
      <w:pPr>
        <w:pStyle w:val="2f5"/>
        <w:rPr>
          <w:lang w:eastAsia="zh-CN"/>
        </w:rPr>
      </w:pPr>
      <w:r>
        <w:rPr>
          <w:rFonts w:hint="eastAsia"/>
          <w:lang w:eastAsia="zh-CN"/>
        </w:rPr>
        <w:t>%env no_proxy='a.test.com,127.0.0.1,2.2.2.2'</w:t>
      </w:r>
    </w:p>
    <w:p w14:paraId="3CA55F42" w14:textId="77777777" w:rsidR="0059226D" w:rsidRDefault="0059226D" w:rsidP="0059226D">
      <w:pPr>
        <w:pStyle w:val="2f5"/>
      </w:pPr>
      <w:r>
        <w:rPr>
          <w:rFonts w:hint="eastAsia"/>
        </w:rPr>
        <w:t>!wget https://ascend-professional-construction-dataset.obs.cn-north-4.myhuaweicloud.com:443/deep-learning/deeplabv3-mindspore/ckpt/deeplab_v3_s8-300_11.ckpt</w:t>
      </w:r>
    </w:p>
    <w:p w14:paraId="2F443A86" w14:textId="77777777" w:rsidR="0059226D" w:rsidRDefault="0059226D" w:rsidP="0059226D">
      <w:pPr>
        <w:pStyle w:val="2f5"/>
      </w:pPr>
      <w:r>
        <w:rPr>
          <w:rFonts w:hint="eastAsia"/>
        </w:rPr>
        <w:t>!mkdir ./VOCdevkit/ckpt/</w:t>
      </w:r>
    </w:p>
    <w:p w14:paraId="082F7ED6" w14:textId="6785EE75" w:rsidR="0059226D" w:rsidRPr="001B019D" w:rsidRDefault="0059226D" w:rsidP="0059226D">
      <w:pPr>
        <w:pStyle w:val="2f5"/>
      </w:pPr>
      <w:r>
        <w:rPr>
          <w:rFonts w:hint="eastAsia"/>
        </w:rPr>
        <w:t>!mv deeplab_v3_s8-300_11.ckpt ./VOCdevkit/ckpt/</w:t>
      </w:r>
    </w:p>
    <w:p w14:paraId="5D84317D" w14:textId="77777777" w:rsidR="00BF4DF4" w:rsidRPr="00A91556" w:rsidRDefault="00BF4DF4" w:rsidP="00BF4DF4">
      <w:pPr>
        <w:pStyle w:val="30"/>
        <w:rPr>
          <w:rFonts w:cs="Huawei Sans"/>
        </w:rPr>
      </w:pPr>
      <w:r w:rsidRPr="00A91556">
        <w:rPr>
          <w:rFonts w:cs="Huawei Sans"/>
        </w:rPr>
        <w:lastRenderedPageBreak/>
        <w:t>构建数据读取相关函数</w:t>
      </w:r>
    </w:p>
    <w:p w14:paraId="336B72F6" w14:textId="200246F1" w:rsidR="00BF4DF4" w:rsidRPr="00A91556" w:rsidRDefault="00AD117D" w:rsidP="0047420D">
      <w:pPr>
        <w:pStyle w:val="1e"/>
      </w:pPr>
      <w:r>
        <w:rPr>
          <w:rFonts w:hint="eastAsia"/>
        </w:rPr>
        <w:t>从左侧的导航栏中，</w:t>
      </w:r>
      <w:r w:rsidRPr="001305D0">
        <w:rPr>
          <w:rFonts w:hint="eastAsia"/>
          <w:highlight w:val="yellow"/>
        </w:rPr>
        <w:t>点击</w:t>
      </w:r>
      <w:r w:rsidR="00E82FC3" w:rsidRPr="001305D0">
        <w:rPr>
          <w:rFonts w:hint="eastAsia"/>
          <w:highlight w:val="yellow"/>
        </w:rPr>
        <w:t>进入到</w:t>
      </w:r>
      <w:r w:rsidR="00E82FC3" w:rsidRPr="001305D0">
        <w:rPr>
          <w:rFonts w:hint="eastAsia"/>
          <w:highlight w:val="yellow"/>
        </w:rPr>
        <w:t>VOCdevkit</w:t>
      </w:r>
      <w:r w:rsidRPr="001305D0">
        <w:rPr>
          <w:rFonts w:hint="eastAsia"/>
          <w:highlight w:val="yellow"/>
        </w:rPr>
        <w:t>文件夹，新建一个</w:t>
      </w:r>
      <w:r w:rsidRPr="001305D0">
        <w:rPr>
          <w:rFonts w:hint="eastAsia"/>
          <w:highlight w:val="yellow"/>
        </w:rPr>
        <w:t>notebook</w:t>
      </w:r>
      <w:r>
        <w:rPr>
          <w:rFonts w:hint="eastAsia"/>
        </w:rPr>
        <w:t>，并运行以下代码。</w:t>
      </w:r>
      <w:r w:rsidR="00BF4DF4" w:rsidRPr="00A91556">
        <w:t>以下代码主要构建一个数据集分割类，通过这个类可以完成生成</w:t>
      </w:r>
      <w:r w:rsidR="00BF4DF4" w:rsidRPr="00A91556">
        <w:t>Mindrecord</w:t>
      </w:r>
      <w:r w:rsidR="00BF4DF4" w:rsidRPr="00A91556">
        <w:t>文件</w:t>
      </w:r>
      <w:r w:rsidR="00294EE6">
        <w:rPr>
          <w:rFonts w:hint="eastAsia"/>
        </w:rPr>
        <w:t>、</w:t>
      </w:r>
      <w:r w:rsidR="00BF4DF4" w:rsidRPr="00A91556">
        <w:t>预处理数据集等操作。</w:t>
      </w:r>
    </w:p>
    <w:p w14:paraId="3C260615" w14:textId="77777777" w:rsidR="00870295" w:rsidRPr="00A91556" w:rsidRDefault="00870295" w:rsidP="000B1754">
      <w:pPr>
        <w:pStyle w:val="2f5"/>
        <w:rPr>
          <w:rFonts w:cs="Huawei Sans"/>
        </w:rPr>
      </w:pPr>
      <w:r w:rsidRPr="00A91556">
        <w:rPr>
          <w:rFonts w:cs="Huawei Sans"/>
        </w:rPr>
        <w:t>import os</w:t>
      </w:r>
    </w:p>
    <w:p w14:paraId="19C42EBF" w14:textId="77777777" w:rsidR="00870295" w:rsidRPr="00A91556" w:rsidRDefault="00870295" w:rsidP="000B1754">
      <w:pPr>
        <w:pStyle w:val="2f5"/>
        <w:rPr>
          <w:rFonts w:cs="Huawei Sans"/>
        </w:rPr>
      </w:pPr>
      <w:r w:rsidRPr="00A91556">
        <w:rPr>
          <w:rFonts w:cs="Huawei Sans"/>
        </w:rPr>
        <w:t>import numpy as np</w:t>
      </w:r>
    </w:p>
    <w:p w14:paraId="16420412" w14:textId="77777777" w:rsidR="00870295" w:rsidRPr="00A91556" w:rsidRDefault="00870295" w:rsidP="000B1754">
      <w:pPr>
        <w:pStyle w:val="2f5"/>
        <w:rPr>
          <w:rFonts w:cs="Huawei Sans"/>
        </w:rPr>
      </w:pPr>
      <w:r w:rsidRPr="00A91556">
        <w:rPr>
          <w:rFonts w:cs="Huawei Sans"/>
        </w:rPr>
        <w:t>import scipy.io</w:t>
      </w:r>
    </w:p>
    <w:p w14:paraId="7DA2E03B" w14:textId="77777777" w:rsidR="00870295" w:rsidRPr="00A91556" w:rsidRDefault="00870295" w:rsidP="000B1754">
      <w:pPr>
        <w:pStyle w:val="2f5"/>
        <w:rPr>
          <w:rFonts w:cs="Huawei Sans"/>
        </w:rPr>
      </w:pPr>
      <w:r w:rsidRPr="00A91556">
        <w:rPr>
          <w:rFonts w:cs="Huawei Sans"/>
        </w:rPr>
        <w:t>import pickle</w:t>
      </w:r>
    </w:p>
    <w:p w14:paraId="6C813263" w14:textId="77777777" w:rsidR="00870295" w:rsidRPr="00A91556" w:rsidRDefault="00870295" w:rsidP="000B1754">
      <w:pPr>
        <w:pStyle w:val="2f5"/>
        <w:rPr>
          <w:rFonts w:cs="Huawei Sans"/>
        </w:rPr>
      </w:pPr>
      <w:r w:rsidRPr="00A91556">
        <w:rPr>
          <w:rFonts w:cs="Huawei Sans"/>
        </w:rPr>
        <w:t>from PIL import Image</w:t>
      </w:r>
    </w:p>
    <w:p w14:paraId="33770304" w14:textId="77777777" w:rsidR="00870295" w:rsidRPr="00A91556" w:rsidRDefault="00870295" w:rsidP="000B1754">
      <w:pPr>
        <w:pStyle w:val="2f5"/>
        <w:rPr>
          <w:rFonts w:cs="Huawei Sans"/>
        </w:rPr>
      </w:pPr>
      <w:r w:rsidRPr="00A91556">
        <w:rPr>
          <w:rFonts w:cs="Huawei Sans"/>
        </w:rPr>
        <w:t>import shutil</w:t>
      </w:r>
    </w:p>
    <w:p w14:paraId="77BB7E73" w14:textId="77777777" w:rsidR="00870295" w:rsidRPr="00A91556" w:rsidRDefault="00870295" w:rsidP="000B1754">
      <w:pPr>
        <w:pStyle w:val="2f5"/>
        <w:rPr>
          <w:rFonts w:cs="Huawei Sans"/>
        </w:rPr>
      </w:pPr>
    </w:p>
    <w:p w14:paraId="6EEF0559" w14:textId="77777777" w:rsidR="00870295" w:rsidRPr="00A91556" w:rsidRDefault="00870295" w:rsidP="000B1754">
      <w:pPr>
        <w:pStyle w:val="2f5"/>
        <w:rPr>
          <w:rFonts w:cs="Huawei Sans"/>
        </w:rPr>
      </w:pPr>
      <w:r w:rsidRPr="00A91556">
        <w:rPr>
          <w:rFonts w:cs="Huawei Sans"/>
        </w:rPr>
        <w:t>import cv2</w:t>
      </w:r>
    </w:p>
    <w:p w14:paraId="62AD2609" w14:textId="77777777" w:rsidR="00870295" w:rsidRPr="00A91556" w:rsidRDefault="00870295" w:rsidP="000B1754">
      <w:pPr>
        <w:pStyle w:val="2f5"/>
        <w:rPr>
          <w:rFonts w:cs="Huawei Sans"/>
        </w:rPr>
      </w:pPr>
    </w:p>
    <w:p w14:paraId="2799071B" w14:textId="77777777" w:rsidR="00870295" w:rsidRPr="00A91556" w:rsidRDefault="00870295" w:rsidP="000B1754">
      <w:pPr>
        <w:pStyle w:val="2f5"/>
        <w:rPr>
          <w:rFonts w:cs="Huawei Sans"/>
        </w:rPr>
      </w:pPr>
      <w:r w:rsidRPr="00A91556">
        <w:rPr>
          <w:rFonts w:cs="Huawei Sans"/>
        </w:rPr>
        <w:t>from mindspore.mindrecord import FileWriter</w:t>
      </w:r>
    </w:p>
    <w:p w14:paraId="34B25680" w14:textId="77777777" w:rsidR="00870295" w:rsidRPr="00A91556" w:rsidRDefault="00870295" w:rsidP="000B1754">
      <w:pPr>
        <w:pStyle w:val="2f5"/>
        <w:rPr>
          <w:rFonts w:cs="Huawei Sans"/>
        </w:rPr>
      </w:pPr>
      <w:r w:rsidRPr="00A91556">
        <w:rPr>
          <w:rFonts w:cs="Huawei Sans"/>
        </w:rPr>
        <w:t>import mindspore.dataset as de</w:t>
      </w:r>
    </w:p>
    <w:p w14:paraId="38AD2F1D" w14:textId="77777777" w:rsidR="00870295" w:rsidRPr="00A91556" w:rsidRDefault="00870295" w:rsidP="000B1754">
      <w:pPr>
        <w:pStyle w:val="2f5"/>
        <w:rPr>
          <w:rFonts w:cs="Huawei Sans"/>
        </w:rPr>
      </w:pPr>
    </w:p>
    <w:p w14:paraId="66F5315E" w14:textId="77777777" w:rsidR="00870295" w:rsidRPr="00A91556" w:rsidRDefault="00870295" w:rsidP="000B1754">
      <w:pPr>
        <w:pStyle w:val="2f5"/>
        <w:rPr>
          <w:rFonts w:cs="Huawei Sans"/>
        </w:rPr>
      </w:pPr>
      <w:r w:rsidRPr="00A91556">
        <w:rPr>
          <w:rFonts w:cs="Huawei Sans"/>
        </w:rPr>
        <w:t>cv2.setNumThreads(0)</w:t>
      </w:r>
    </w:p>
    <w:p w14:paraId="6773C813" w14:textId="77777777" w:rsidR="00870295" w:rsidRPr="00A91556" w:rsidRDefault="00870295" w:rsidP="000B1754">
      <w:pPr>
        <w:pStyle w:val="2f5"/>
        <w:rPr>
          <w:rFonts w:cs="Huawei Sans"/>
        </w:rPr>
      </w:pPr>
    </w:p>
    <w:p w14:paraId="5FCF7471" w14:textId="77777777" w:rsidR="00870295" w:rsidRPr="00A91556" w:rsidRDefault="00870295" w:rsidP="000B1754">
      <w:pPr>
        <w:pStyle w:val="2f5"/>
        <w:rPr>
          <w:rFonts w:cs="Huawei Sans"/>
        </w:rPr>
      </w:pPr>
    </w:p>
    <w:p w14:paraId="34B2F056" w14:textId="77777777" w:rsidR="00870295" w:rsidRPr="00A91556" w:rsidRDefault="00870295" w:rsidP="000B1754">
      <w:pPr>
        <w:pStyle w:val="2f5"/>
        <w:rPr>
          <w:rFonts w:cs="Huawei Sans"/>
        </w:rPr>
      </w:pPr>
      <w:r w:rsidRPr="00A91556">
        <w:rPr>
          <w:rFonts w:cs="Huawei Sans"/>
        </w:rPr>
        <w:t>class SegDataset:</w:t>
      </w:r>
    </w:p>
    <w:p w14:paraId="4FBAF28D" w14:textId="77777777" w:rsidR="00870295" w:rsidRPr="00A91556" w:rsidRDefault="00870295" w:rsidP="000B1754">
      <w:pPr>
        <w:pStyle w:val="2f5"/>
        <w:rPr>
          <w:rFonts w:cs="Huawei Sans"/>
        </w:rPr>
      </w:pPr>
      <w:r w:rsidRPr="00A91556">
        <w:rPr>
          <w:rFonts w:cs="Huawei Sans"/>
        </w:rPr>
        <w:t xml:space="preserve">    def __init__(self,</w:t>
      </w:r>
    </w:p>
    <w:p w14:paraId="51F7E6DC" w14:textId="77777777" w:rsidR="00870295" w:rsidRPr="00A91556" w:rsidRDefault="00870295" w:rsidP="000B1754">
      <w:pPr>
        <w:pStyle w:val="2f5"/>
        <w:rPr>
          <w:rFonts w:cs="Huawei Sans"/>
        </w:rPr>
      </w:pPr>
      <w:r w:rsidRPr="00A91556">
        <w:rPr>
          <w:rFonts w:cs="Huawei Sans"/>
        </w:rPr>
        <w:t xml:space="preserve">                 image_mean,</w:t>
      </w:r>
    </w:p>
    <w:p w14:paraId="2E606562" w14:textId="77777777" w:rsidR="00870295" w:rsidRPr="00A91556" w:rsidRDefault="00870295" w:rsidP="000B1754">
      <w:pPr>
        <w:pStyle w:val="2f5"/>
        <w:rPr>
          <w:rFonts w:cs="Huawei Sans"/>
        </w:rPr>
      </w:pPr>
      <w:r w:rsidRPr="00A91556">
        <w:rPr>
          <w:rFonts w:cs="Huawei Sans"/>
        </w:rPr>
        <w:t xml:space="preserve">                 image_std,</w:t>
      </w:r>
    </w:p>
    <w:p w14:paraId="431E23D0" w14:textId="77777777" w:rsidR="00870295" w:rsidRPr="00A91556" w:rsidRDefault="00870295" w:rsidP="000B1754">
      <w:pPr>
        <w:pStyle w:val="2f5"/>
        <w:rPr>
          <w:rFonts w:cs="Huawei Sans"/>
        </w:rPr>
      </w:pPr>
      <w:r w:rsidRPr="00A91556">
        <w:rPr>
          <w:rFonts w:cs="Huawei Sans"/>
        </w:rPr>
        <w:t xml:space="preserve">                 data_file='',</w:t>
      </w:r>
    </w:p>
    <w:p w14:paraId="7650B9C7" w14:textId="77777777" w:rsidR="00870295" w:rsidRPr="00A91556" w:rsidRDefault="00870295" w:rsidP="000B1754">
      <w:pPr>
        <w:pStyle w:val="2f5"/>
        <w:rPr>
          <w:rFonts w:cs="Huawei Sans"/>
        </w:rPr>
      </w:pPr>
      <w:r w:rsidRPr="00A91556">
        <w:rPr>
          <w:rFonts w:cs="Huawei Sans"/>
        </w:rPr>
        <w:t xml:space="preserve">                 batch_size=32,</w:t>
      </w:r>
    </w:p>
    <w:p w14:paraId="11F3F19F" w14:textId="77777777" w:rsidR="00870295" w:rsidRPr="00A91556" w:rsidRDefault="00870295" w:rsidP="000B1754">
      <w:pPr>
        <w:pStyle w:val="2f5"/>
        <w:rPr>
          <w:rFonts w:cs="Huawei Sans"/>
        </w:rPr>
      </w:pPr>
      <w:r w:rsidRPr="00A91556">
        <w:rPr>
          <w:rFonts w:cs="Huawei Sans"/>
        </w:rPr>
        <w:t xml:space="preserve">                 crop_size=512,</w:t>
      </w:r>
    </w:p>
    <w:p w14:paraId="56890AA5" w14:textId="77777777" w:rsidR="00870295" w:rsidRPr="00A91556" w:rsidRDefault="00870295" w:rsidP="000B1754">
      <w:pPr>
        <w:pStyle w:val="2f5"/>
        <w:rPr>
          <w:rFonts w:cs="Huawei Sans"/>
        </w:rPr>
      </w:pPr>
      <w:r w:rsidRPr="00A91556">
        <w:rPr>
          <w:rFonts w:cs="Huawei Sans"/>
        </w:rPr>
        <w:t xml:space="preserve">                 max_scale=2.0,</w:t>
      </w:r>
    </w:p>
    <w:p w14:paraId="626A4A62" w14:textId="77777777" w:rsidR="00870295" w:rsidRPr="00A91556" w:rsidRDefault="00870295" w:rsidP="000B1754">
      <w:pPr>
        <w:pStyle w:val="2f5"/>
        <w:rPr>
          <w:rFonts w:cs="Huawei Sans"/>
        </w:rPr>
      </w:pPr>
      <w:r w:rsidRPr="00A91556">
        <w:rPr>
          <w:rFonts w:cs="Huawei Sans"/>
        </w:rPr>
        <w:t xml:space="preserve">                 min_scale=0.5,</w:t>
      </w:r>
    </w:p>
    <w:p w14:paraId="22B487C4" w14:textId="77777777" w:rsidR="00870295" w:rsidRPr="00A91556" w:rsidRDefault="00870295" w:rsidP="000B1754">
      <w:pPr>
        <w:pStyle w:val="2f5"/>
        <w:rPr>
          <w:rFonts w:cs="Huawei Sans"/>
        </w:rPr>
      </w:pPr>
      <w:r w:rsidRPr="00A91556">
        <w:rPr>
          <w:rFonts w:cs="Huawei Sans"/>
        </w:rPr>
        <w:t xml:space="preserve">                 ignore_label=255,</w:t>
      </w:r>
    </w:p>
    <w:p w14:paraId="02C92ED7" w14:textId="77777777" w:rsidR="00870295" w:rsidRPr="00A91556" w:rsidRDefault="00870295" w:rsidP="000B1754">
      <w:pPr>
        <w:pStyle w:val="2f5"/>
        <w:rPr>
          <w:rFonts w:cs="Huawei Sans"/>
        </w:rPr>
      </w:pPr>
      <w:r w:rsidRPr="00A91556">
        <w:rPr>
          <w:rFonts w:cs="Huawei Sans"/>
        </w:rPr>
        <w:t xml:space="preserve">                 num_classes=21,</w:t>
      </w:r>
    </w:p>
    <w:p w14:paraId="7B16B044" w14:textId="77777777" w:rsidR="00870295" w:rsidRPr="00A91556" w:rsidRDefault="00870295" w:rsidP="000B1754">
      <w:pPr>
        <w:pStyle w:val="2f5"/>
        <w:rPr>
          <w:rFonts w:cs="Huawei Sans"/>
        </w:rPr>
      </w:pPr>
      <w:r w:rsidRPr="00A91556">
        <w:rPr>
          <w:rFonts w:cs="Huawei Sans"/>
        </w:rPr>
        <w:t xml:space="preserve">                 num_readers=2,</w:t>
      </w:r>
    </w:p>
    <w:p w14:paraId="30750975" w14:textId="77777777" w:rsidR="00870295" w:rsidRPr="00A91556" w:rsidRDefault="00870295" w:rsidP="000B1754">
      <w:pPr>
        <w:pStyle w:val="2f5"/>
        <w:rPr>
          <w:rFonts w:cs="Huawei Sans"/>
        </w:rPr>
      </w:pPr>
      <w:r w:rsidRPr="00A91556">
        <w:rPr>
          <w:rFonts w:cs="Huawei Sans"/>
        </w:rPr>
        <w:t xml:space="preserve">                 num_parallel_calls=4,</w:t>
      </w:r>
    </w:p>
    <w:p w14:paraId="14F89583" w14:textId="77777777" w:rsidR="00870295" w:rsidRPr="00A91556" w:rsidRDefault="00870295" w:rsidP="000B1754">
      <w:pPr>
        <w:pStyle w:val="2f5"/>
        <w:rPr>
          <w:rFonts w:cs="Huawei Sans"/>
        </w:rPr>
      </w:pPr>
      <w:r w:rsidRPr="00A91556">
        <w:rPr>
          <w:rFonts w:cs="Huawei Sans"/>
        </w:rPr>
        <w:t xml:space="preserve">                 shard_id=None,</w:t>
      </w:r>
    </w:p>
    <w:p w14:paraId="1F8C8B6C" w14:textId="77777777" w:rsidR="00870295" w:rsidRPr="00A91556" w:rsidRDefault="00870295" w:rsidP="000B1754">
      <w:pPr>
        <w:pStyle w:val="2f5"/>
        <w:rPr>
          <w:rFonts w:cs="Huawei Sans"/>
        </w:rPr>
      </w:pPr>
      <w:r w:rsidRPr="00A91556">
        <w:rPr>
          <w:rFonts w:cs="Huawei Sans"/>
        </w:rPr>
        <w:t xml:space="preserve">                 shard_num=None):</w:t>
      </w:r>
    </w:p>
    <w:p w14:paraId="6DCD76FD" w14:textId="77777777" w:rsidR="00870295" w:rsidRPr="00A91556" w:rsidRDefault="00870295" w:rsidP="000B1754">
      <w:pPr>
        <w:pStyle w:val="2f5"/>
        <w:rPr>
          <w:rFonts w:cs="Huawei Sans"/>
        </w:rPr>
      </w:pPr>
    </w:p>
    <w:p w14:paraId="7E5AB00F" w14:textId="77777777" w:rsidR="00870295" w:rsidRPr="00A91556" w:rsidRDefault="00870295" w:rsidP="000B1754">
      <w:pPr>
        <w:pStyle w:val="2f5"/>
        <w:rPr>
          <w:rFonts w:cs="Huawei Sans"/>
        </w:rPr>
      </w:pPr>
      <w:r w:rsidRPr="00A91556">
        <w:rPr>
          <w:rFonts w:cs="Huawei Sans"/>
        </w:rPr>
        <w:t xml:space="preserve">        self.data_file = data_file</w:t>
      </w:r>
    </w:p>
    <w:p w14:paraId="78211BDE" w14:textId="77777777" w:rsidR="00870295" w:rsidRPr="00A91556" w:rsidRDefault="00870295" w:rsidP="000B1754">
      <w:pPr>
        <w:pStyle w:val="2f5"/>
        <w:rPr>
          <w:rFonts w:cs="Huawei Sans"/>
        </w:rPr>
      </w:pPr>
      <w:r w:rsidRPr="00A91556">
        <w:rPr>
          <w:rFonts w:cs="Huawei Sans"/>
        </w:rPr>
        <w:t xml:space="preserve">        self.batch_size = batch_size</w:t>
      </w:r>
    </w:p>
    <w:p w14:paraId="29370D8F" w14:textId="77777777" w:rsidR="00870295" w:rsidRPr="00A91556" w:rsidRDefault="00870295" w:rsidP="000B1754">
      <w:pPr>
        <w:pStyle w:val="2f5"/>
        <w:rPr>
          <w:rFonts w:cs="Huawei Sans"/>
        </w:rPr>
      </w:pPr>
      <w:r w:rsidRPr="00A91556">
        <w:rPr>
          <w:rFonts w:cs="Huawei Sans"/>
        </w:rPr>
        <w:t xml:space="preserve">        self.crop_size = crop_size</w:t>
      </w:r>
    </w:p>
    <w:p w14:paraId="400FEECE" w14:textId="77777777" w:rsidR="00870295" w:rsidRPr="00A91556" w:rsidRDefault="00870295" w:rsidP="000B1754">
      <w:pPr>
        <w:pStyle w:val="2f5"/>
        <w:rPr>
          <w:rFonts w:cs="Huawei Sans"/>
        </w:rPr>
      </w:pPr>
      <w:r w:rsidRPr="00A91556">
        <w:rPr>
          <w:rFonts w:cs="Huawei Sans"/>
        </w:rPr>
        <w:t xml:space="preserve">        self.image_mean = np.array(image_mean, dtype=np.float32)</w:t>
      </w:r>
    </w:p>
    <w:p w14:paraId="3E493618" w14:textId="77777777" w:rsidR="00870295" w:rsidRPr="00A91556" w:rsidRDefault="00870295" w:rsidP="000B1754">
      <w:pPr>
        <w:pStyle w:val="2f5"/>
        <w:rPr>
          <w:rFonts w:cs="Huawei Sans"/>
        </w:rPr>
      </w:pPr>
      <w:r w:rsidRPr="00A91556">
        <w:rPr>
          <w:rFonts w:cs="Huawei Sans"/>
        </w:rPr>
        <w:t xml:space="preserve">        self.image_std = np.array(image_std, dtype=np.float32)</w:t>
      </w:r>
    </w:p>
    <w:p w14:paraId="19AD07B8" w14:textId="77777777" w:rsidR="00870295" w:rsidRPr="00A91556" w:rsidRDefault="00870295" w:rsidP="000B1754">
      <w:pPr>
        <w:pStyle w:val="2f5"/>
        <w:rPr>
          <w:rFonts w:cs="Huawei Sans"/>
        </w:rPr>
      </w:pPr>
      <w:r w:rsidRPr="00A91556">
        <w:rPr>
          <w:rFonts w:cs="Huawei Sans"/>
        </w:rPr>
        <w:t xml:space="preserve">        self.max_scale = max_scale</w:t>
      </w:r>
    </w:p>
    <w:p w14:paraId="1E0DDEE2" w14:textId="77777777" w:rsidR="00870295" w:rsidRPr="00A91556" w:rsidRDefault="00870295" w:rsidP="000B1754">
      <w:pPr>
        <w:pStyle w:val="2f5"/>
        <w:rPr>
          <w:rFonts w:cs="Huawei Sans"/>
        </w:rPr>
      </w:pPr>
      <w:r w:rsidRPr="00A91556">
        <w:rPr>
          <w:rFonts w:cs="Huawei Sans"/>
        </w:rPr>
        <w:t xml:space="preserve">        self.min_scale = min_scale</w:t>
      </w:r>
    </w:p>
    <w:p w14:paraId="152C510E" w14:textId="77777777" w:rsidR="00870295" w:rsidRPr="00A91556" w:rsidRDefault="00870295" w:rsidP="000B1754">
      <w:pPr>
        <w:pStyle w:val="2f5"/>
        <w:rPr>
          <w:rFonts w:cs="Huawei Sans"/>
        </w:rPr>
      </w:pPr>
      <w:r w:rsidRPr="00A91556">
        <w:rPr>
          <w:rFonts w:cs="Huawei Sans"/>
        </w:rPr>
        <w:t xml:space="preserve">        self.ignore_label = ignore_label</w:t>
      </w:r>
    </w:p>
    <w:p w14:paraId="602E4E77" w14:textId="77777777" w:rsidR="00870295" w:rsidRPr="00A91556" w:rsidRDefault="00870295" w:rsidP="000B1754">
      <w:pPr>
        <w:pStyle w:val="2f5"/>
        <w:rPr>
          <w:rFonts w:cs="Huawei Sans"/>
        </w:rPr>
      </w:pPr>
      <w:r w:rsidRPr="00A91556">
        <w:rPr>
          <w:rFonts w:cs="Huawei Sans"/>
        </w:rPr>
        <w:t xml:space="preserve">        self.num_classes = num_classes</w:t>
      </w:r>
    </w:p>
    <w:p w14:paraId="6B8516E6" w14:textId="77777777" w:rsidR="00870295" w:rsidRPr="00A91556" w:rsidRDefault="00870295" w:rsidP="000B1754">
      <w:pPr>
        <w:pStyle w:val="2f5"/>
        <w:rPr>
          <w:rFonts w:cs="Huawei Sans"/>
        </w:rPr>
      </w:pPr>
      <w:r w:rsidRPr="00A91556">
        <w:rPr>
          <w:rFonts w:cs="Huawei Sans"/>
        </w:rPr>
        <w:t xml:space="preserve">        self.num_readers = num_readers</w:t>
      </w:r>
    </w:p>
    <w:p w14:paraId="6BCC766E" w14:textId="77777777" w:rsidR="00870295" w:rsidRPr="00A91556" w:rsidRDefault="00870295" w:rsidP="000B1754">
      <w:pPr>
        <w:pStyle w:val="2f5"/>
        <w:rPr>
          <w:rFonts w:cs="Huawei Sans"/>
        </w:rPr>
      </w:pPr>
      <w:r w:rsidRPr="00A91556">
        <w:rPr>
          <w:rFonts w:cs="Huawei Sans"/>
        </w:rPr>
        <w:t xml:space="preserve">        self.num_parallel_calls = num_parallel_calls</w:t>
      </w:r>
    </w:p>
    <w:p w14:paraId="1DE843FD" w14:textId="77777777" w:rsidR="00870295" w:rsidRPr="00A91556" w:rsidRDefault="00870295" w:rsidP="000B1754">
      <w:pPr>
        <w:pStyle w:val="2f5"/>
        <w:rPr>
          <w:rFonts w:cs="Huawei Sans"/>
        </w:rPr>
      </w:pPr>
      <w:r w:rsidRPr="00A91556">
        <w:rPr>
          <w:rFonts w:cs="Huawei Sans"/>
        </w:rPr>
        <w:lastRenderedPageBreak/>
        <w:t xml:space="preserve">        self.shard_id = shard_id</w:t>
      </w:r>
    </w:p>
    <w:p w14:paraId="7284F548" w14:textId="77777777" w:rsidR="00870295" w:rsidRPr="00A91556" w:rsidRDefault="00870295" w:rsidP="000B1754">
      <w:pPr>
        <w:pStyle w:val="2f5"/>
        <w:rPr>
          <w:rFonts w:cs="Huawei Sans"/>
        </w:rPr>
      </w:pPr>
      <w:r w:rsidRPr="00A91556">
        <w:rPr>
          <w:rFonts w:cs="Huawei Sans"/>
        </w:rPr>
        <w:t xml:space="preserve">        self.shard_num = shard_num</w:t>
      </w:r>
    </w:p>
    <w:p w14:paraId="71C2CA15" w14:textId="77777777" w:rsidR="00870295" w:rsidRPr="00A91556" w:rsidRDefault="00870295" w:rsidP="000B1754">
      <w:pPr>
        <w:pStyle w:val="2f5"/>
        <w:rPr>
          <w:rFonts w:cs="Huawei Sans"/>
        </w:rPr>
      </w:pPr>
      <w:r w:rsidRPr="00A91556">
        <w:rPr>
          <w:rFonts w:cs="Huawei Sans"/>
        </w:rPr>
        <w:t xml:space="preserve">        self.voc_img_dir = os.path.join(self.data_file,'JPEGImages')</w:t>
      </w:r>
    </w:p>
    <w:p w14:paraId="58CF7C71" w14:textId="77777777" w:rsidR="00870295" w:rsidRPr="00A91556" w:rsidRDefault="00870295" w:rsidP="000B1754">
      <w:pPr>
        <w:pStyle w:val="2f5"/>
        <w:rPr>
          <w:rFonts w:cs="Huawei Sans"/>
        </w:rPr>
      </w:pPr>
      <w:r w:rsidRPr="00A91556">
        <w:rPr>
          <w:rFonts w:cs="Huawei Sans"/>
        </w:rPr>
        <w:t xml:space="preserve">        self.voc_anno_dir = os.path.join(self.data_file,'SegmentationClass')</w:t>
      </w:r>
    </w:p>
    <w:p w14:paraId="2AE5DBC9" w14:textId="77777777" w:rsidR="00870295" w:rsidRPr="00A91556" w:rsidRDefault="00870295" w:rsidP="000B1754">
      <w:pPr>
        <w:pStyle w:val="2f5"/>
        <w:rPr>
          <w:rFonts w:cs="Huawei Sans"/>
        </w:rPr>
      </w:pPr>
      <w:r w:rsidRPr="00A91556">
        <w:rPr>
          <w:rFonts w:cs="Huawei Sans"/>
        </w:rPr>
        <w:t xml:space="preserve">        self.voc_train_lst = os.path.join(self.data_file,'ImageSets/Segmentation/train.txt')</w:t>
      </w:r>
    </w:p>
    <w:p w14:paraId="4F2D749A" w14:textId="77777777" w:rsidR="00870295" w:rsidRPr="00A91556" w:rsidRDefault="00870295" w:rsidP="000B1754">
      <w:pPr>
        <w:pStyle w:val="2f5"/>
        <w:rPr>
          <w:rFonts w:cs="Huawei Sans"/>
        </w:rPr>
      </w:pPr>
      <w:r w:rsidRPr="00A91556">
        <w:rPr>
          <w:rFonts w:cs="Huawei Sans"/>
        </w:rPr>
        <w:t xml:space="preserve">        self.voc_val_lst = os.path.join(self.data_file,'ImageSets/Segmentation/val.txt')</w:t>
      </w:r>
    </w:p>
    <w:p w14:paraId="1DDF15D5" w14:textId="77777777" w:rsidR="00870295" w:rsidRPr="00A91556" w:rsidRDefault="00870295" w:rsidP="000B1754">
      <w:pPr>
        <w:pStyle w:val="2f5"/>
        <w:rPr>
          <w:rFonts w:cs="Huawei Sans"/>
        </w:rPr>
      </w:pPr>
      <w:r w:rsidRPr="00A91556">
        <w:rPr>
          <w:rFonts w:cs="Huawei Sans"/>
        </w:rPr>
        <w:t xml:space="preserve">        </w:t>
      </w:r>
    </w:p>
    <w:p w14:paraId="125556B6" w14:textId="77777777" w:rsidR="00870295" w:rsidRPr="00A91556" w:rsidRDefault="00870295" w:rsidP="000B1754">
      <w:pPr>
        <w:pStyle w:val="2f5"/>
        <w:rPr>
          <w:rFonts w:cs="Huawei Sans"/>
        </w:rPr>
      </w:pPr>
      <w:r w:rsidRPr="00A91556">
        <w:rPr>
          <w:rFonts w:cs="Huawei Sans"/>
        </w:rPr>
        <w:t xml:space="preserve">        self.voc_anno_gray_dir = os.path.join(self.data_file,'SegmentationClassGray')</w:t>
      </w:r>
    </w:p>
    <w:p w14:paraId="6EEC3EC9" w14:textId="77777777" w:rsidR="00870295" w:rsidRPr="00A91556" w:rsidRDefault="00870295" w:rsidP="000B1754">
      <w:pPr>
        <w:pStyle w:val="2f5"/>
        <w:rPr>
          <w:rFonts w:cs="Huawei Sans"/>
        </w:rPr>
      </w:pPr>
      <w:r w:rsidRPr="00A91556">
        <w:rPr>
          <w:rFonts w:cs="Huawei Sans"/>
        </w:rPr>
        <w:t xml:space="preserve">        self.mindrecord_save =  os.path.join(self.data_file,'VOC_mindrecord')</w:t>
      </w:r>
    </w:p>
    <w:p w14:paraId="78318779" w14:textId="77777777" w:rsidR="00870295" w:rsidRPr="00A91556" w:rsidRDefault="00870295" w:rsidP="000B1754">
      <w:pPr>
        <w:pStyle w:val="2f5"/>
        <w:rPr>
          <w:rFonts w:cs="Huawei Sans"/>
        </w:rPr>
      </w:pPr>
      <w:r w:rsidRPr="00A91556">
        <w:rPr>
          <w:rFonts w:cs="Huawei Sans"/>
        </w:rPr>
        <w:t xml:space="preserve">                                       </w:t>
      </w:r>
    </w:p>
    <w:p w14:paraId="1F2720E0" w14:textId="77777777" w:rsidR="00870295" w:rsidRPr="00A91556" w:rsidRDefault="00870295" w:rsidP="000B1754">
      <w:pPr>
        <w:pStyle w:val="2f5"/>
        <w:rPr>
          <w:rFonts w:cs="Huawei Sans"/>
        </w:rPr>
      </w:pPr>
      <w:r w:rsidRPr="00A91556">
        <w:rPr>
          <w:rFonts w:cs="Huawei Sans"/>
        </w:rPr>
        <w:t xml:space="preserve">        assert max_scale &gt; min_scale</w:t>
      </w:r>
    </w:p>
    <w:p w14:paraId="3B24E4DA" w14:textId="77777777" w:rsidR="00870295" w:rsidRPr="00A91556" w:rsidRDefault="00870295" w:rsidP="000B1754">
      <w:pPr>
        <w:pStyle w:val="2f5"/>
        <w:rPr>
          <w:rFonts w:cs="Huawei Sans"/>
        </w:rPr>
      </w:pPr>
    </w:p>
    <w:p w14:paraId="116C50DF" w14:textId="77777777" w:rsidR="00870295" w:rsidRPr="00A91556" w:rsidRDefault="00870295" w:rsidP="000B1754">
      <w:pPr>
        <w:pStyle w:val="2f5"/>
        <w:rPr>
          <w:rFonts w:cs="Huawei Sans"/>
        </w:rPr>
      </w:pPr>
      <w:r w:rsidRPr="00A91556">
        <w:rPr>
          <w:rFonts w:cs="Huawei Sans"/>
        </w:rPr>
        <w:t xml:space="preserve">    def preprocess_(self, image, label):</w:t>
      </w:r>
    </w:p>
    <w:p w14:paraId="03672E0B" w14:textId="77777777" w:rsidR="00870295" w:rsidRPr="00A91556" w:rsidRDefault="00870295" w:rsidP="000B1754">
      <w:pPr>
        <w:pStyle w:val="2f5"/>
        <w:rPr>
          <w:rFonts w:cs="Huawei Sans"/>
        </w:rPr>
      </w:pPr>
      <w:r w:rsidRPr="00A91556">
        <w:rPr>
          <w:rFonts w:cs="Huawei Sans"/>
        </w:rPr>
        <w:t xml:space="preserve">        # bgr image</w:t>
      </w:r>
    </w:p>
    <w:p w14:paraId="285E03DC" w14:textId="77777777" w:rsidR="00870295" w:rsidRPr="00A91556" w:rsidRDefault="00870295" w:rsidP="000B1754">
      <w:pPr>
        <w:pStyle w:val="2f5"/>
        <w:rPr>
          <w:rFonts w:cs="Huawei Sans"/>
        </w:rPr>
      </w:pPr>
      <w:r w:rsidRPr="00A91556">
        <w:rPr>
          <w:rFonts w:cs="Huawei Sans"/>
        </w:rPr>
        <w:t xml:space="preserve">        image_out = cv2.imdecode(np.frombuffer(image, dtype=np.uint8), cv2.IMREAD_COLOR)</w:t>
      </w:r>
    </w:p>
    <w:p w14:paraId="39C6DAAD" w14:textId="77777777" w:rsidR="00870295" w:rsidRPr="00A91556" w:rsidRDefault="00870295" w:rsidP="000B1754">
      <w:pPr>
        <w:pStyle w:val="2f5"/>
        <w:rPr>
          <w:rFonts w:cs="Huawei Sans"/>
        </w:rPr>
      </w:pPr>
      <w:r w:rsidRPr="00A91556">
        <w:rPr>
          <w:rFonts w:cs="Huawei Sans"/>
        </w:rPr>
        <w:t xml:space="preserve">        label_out = cv2.imdecode(np.frombuffer(label, dtype=np.uint8), cv2.IMREAD_GRAYSCALE)</w:t>
      </w:r>
    </w:p>
    <w:p w14:paraId="1CBFEAD4" w14:textId="77777777" w:rsidR="00870295" w:rsidRPr="00A91556" w:rsidRDefault="00870295" w:rsidP="000B1754">
      <w:pPr>
        <w:pStyle w:val="2f5"/>
        <w:rPr>
          <w:rFonts w:cs="Huawei Sans"/>
        </w:rPr>
      </w:pPr>
      <w:r w:rsidRPr="00A91556">
        <w:rPr>
          <w:rFonts w:cs="Huawei Sans"/>
        </w:rPr>
        <w:t xml:space="preserve">        </w:t>
      </w:r>
    </w:p>
    <w:p w14:paraId="09A0818A" w14:textId="77777777" w:rsidR="00870295" w:rsidRPr="00A91556" w:rsidRDefault="00870295" w:rsidP="000B1754">
      <w:pPr>
        <w:pStyle w:val="2f5"/>
        <w:rPr>
          <w:rFonts w:cs="Huawei Sans"/>
        </w:rPr>
      </w:pPr>
      <w:r w:rsidRPr="00A91556">
        <w:rPr>
          <w:rFonts w:cs="Huawei Sans"/>
        </w:rPr>
        <w:t xml:space="preserve">        sc = np.random.uniform(self.min_scale, self.max_scale)</w:t>
      </w:r>
    </w:p>
    <w:p w14:paraId="6D963949" w14:textId="77777777" w:rsidR="00870295" w:rsidRPr="00A91556" w:rsidRDefault="00870295" w:rsidP="000B1754">
      <w:pPr>
        <w:pStyle w:val="2f5"/>
        <w:rPr>
          <w:rFonts w:cs="Huawei Sans"/>
        </w:rPr>
      </w:pPr>
      <w:r w:rsidRPr="00A91556">
        <w:rPr>
          <w:rFonts w:cs="Huawei Sans"/>
        </w:rPr>
        <w:t xml:space="preserve">        new_h, new_w = int(sc * image_out.shape[0]), int(sc * image_out.shape[1])</w:t>
      </w:r>
    </w:p>
    <w:p w14:paraId="3720A187" w14:textId="77777777" w:rsidR="00870295" w:rsidRPr="00A91556" w:rsidRDefault="00870295" w:rsidP="000B1754">
      <w:pPr>
        <w:pStyle w:val="2f5"/>
        <w:rPr>
          <w:rFonts w:cs="Huawei Sans"/>
        </w:rPr>
      </w:pPr>
      <w:r w:rsidRPr="00A91556">
        <w:rPr>
          <w:rFonts w:cs="Huawei Sans"/>
        </w:rPr>
        <w:t xml:space="preserve">        image_out = cv2.resize(image_out, (new_w, new_h), interpolation=cv2.INTER_CUBIC)</w:t>
      </w:r>
    </w:p>
    <w:p w14:paraId="79E18331" w14:textId="77777777" w:rsidR="00870295" w:rsidRPr="00A91556" w:rsidRDefault="00870295" w:rsidP="000B1754">
      <w:pPr>
        <w:pStyle w:val="2f5"/>
        <w:rPr>
          <w:rFonts w:cs="Huawei Sans"/>
        </w:rPr>
      </w:pPr>
      <w:r w:rsidRPr="00A91556">
        <w:rPr>
          <w:rFonts w:cs="Huawei Sans"/>
        </w:rPr>
        <w:t xml:space="preserve">        label_out = cv2.resize(label_out, (new_w, new_h), interpolation=cv2.INTER_NEAREST)</w:t>
      </w:r>
    </w:p>
    <w:p w14:paraId="5B72F61F" w14:textId="77777777" w:rsidR="00870295" w:rsidRPr="00A91556" w:rsidRDefault="00870295" w:rsidP="000B1754">
      <w:pPr>
        <w:pStyle w:val="2f5"/>
        <w:rPr>
          <w:rFonts w:cs="Huawei Sans"/>
        </w:rPr>
      </w:pPr>
    </w:p>
    <w:p w14:paraId="6458DEE6" w14:textId="77777777" w:rsidR="00870295" w:rsidRPr="00A91556" w:rsidRDefault="00870295" w:rsidP="000B1754">
      <w:pPr>
        <w:pStyle w:val="2f5"/>
        <w:rPr>
          <w:rFonts w:cs="Huawei Sans"/>
        </w:rPr>
      </w:pPr>
      <w:r w:rsidRPr="00A91556">
        <w:rPr>
          <w:rFonts w:cs="Huawei Sans"/>
        </w:rPr>
        <w:t xml:space="preserve">        image_out = (image_out - self.image_mean) / self.image_std</w:t>
      </w:r>
    </w:p>
    <w:p w14:paraId="406BFD03" w14:textId="77777777" w:rsidR="00870295" w:rsidRPr="00A91556" w:rsidRDefault="00870295" w:rsidP="000B1754">
      <w:pPr>
        <w:pStyle w:val="2f5"/>
        <w:rPr>
          <w:rFonts w:cs="Huawei Sans"/>
        </w:rPr>
      </w:pPr>
      <w:r w:rsidRPr="00A91556">
        <w:rPr>
          <w:rFonts w:cs="Huawei Sans"/>
        </w:rPr>
        <w:t xml:space="preserve">        h_, w_ = max(new_h, self.crop_size), max(new_w, self.crop_size)</w:t>
      </w:r>
    </w:p>
    <w:p w14:paraId="09D645AB" w14:textId="77777777" w:rsidR="00870295" w:rsidRPr="00A91556" w:rsidRDefault="00870295" w:rsidP="000B1754">
      <w:pPr>
        <w:pStyle w:val="2f5"/>
        <w:rPr>
          <w:rFonts w:cs="Huawei Sans"/>
        </w:rPr>
      </w:pPr>
      <w:r w:rsidRPr="00A91556">
        <w:rPr>
          <w:rFonts w:cs="Huawei Sans"/>
        </w:rPr>
        <w:t xml:space="preserve">        pad_h, pad_w = h_ - new_h, w_ - new_w</w:t>
      </w:r>
    </w:p>
    <w:p w14:paraId="7C3B61F9" w14:textId="77777777" w:rsidR="00870295" w:rsidRPr="00A91556" w:rsidRDefault="00870295" w:rsidP="000B1754">
      <w:pPr>
        <w:pStyle w:val="2f5"/>
        <w:rPr>
          <w:rFonts w:cs="Huawei Sans"/>
        </w:rPr>
      </w:pPr>
      <w:r w:rsidRPr="00A91556">
        <w:rPr>
          <w:rFonts w:cs="Huawei Sans"/>
        </w:rPr>
        <w:t xml:space="preserve">        if pad_h &gt; 0 or pad_w &gt; 0:</w:t>
      </w:r>
    </w:p>
    <w:p w14:paraId="0D2A77C9" w14:textId="77777777" w:rsidR="00870295" w:rsidRPr="00A91556" w:rsidRDefault="00870295" w:rsidP="000B1754">
      <w:pPr>
        <w:pStyle w:val="2f5"/>
        <w:rPr>
          <w:rFonts w:cs="Huawei Sans"/>
        </w:rPr>
      </w:pPr>
      <w:r w:rsidRPr="00A91556">
        <w:rPr>
          <w:rFonts w:cs="Huawei Sans"/>
        </w:rPr>
        <w:t xml:space="preserve">            image_out = cv2.copyMakeBorder(image_out, 0, pad_h, 0, pad_w, cv2.BORDER_CONSTANT, value=0)</w:t>
      </w:r>
    </w:p>
    <w:p w14:paraId="314203E8" w14:textId="77777777" w:rsidR="00870295" w:rsidRPr="00A91556" w:rsidRDefault="00870295" w:rsidP="000B1754">
      <w:pPr>
        <w:pStyle w:val="2f5"/>
        <w:rPr>
          <w:rFonts w:cs="Huawei Sans"/>
        </w:rPr>
      </w:pPr>
      <w:r w:rsidRPr="00A91556">
        <w:rPr>
          <w:rFonts w:cs="Huawei Sans"/>
        </w:rPr>
        <w:t xml:space="preserve">            label_out = cv2.copyMakeBorder(label_out, 0, pad_h, 0, pad_w, cv2.BORDER_CONSTANT, value=self.ignore_label)</w:t>
      </w:r>
    </w:p>
    <w:p w14:paraId="4C9CA35D" w14:textId="77777777" w:rsidR="00870295" w:rsidRPr="00A91556" w:rsidRDefault="00870295" w:rsidP="000B1754">
      <w:pPr>
        <w:pStyle w:val="2f5"/>
        <w:rPr>
          <w:rFonts w:cs="Huawei Sans"/>
        </w:rPr>
      </w:pPr>
      <w:r w:rsidRPr="00A91556">
        <w:rPr>
          <w:rFonts w:cs="Huawei Sans"/>
        </w:rPr>
        <w:t xml:space="preserve">        offset_h = np.random.randint(0, h_ - self.crop_size + 1)</w:t>
      </w:r>
    </w:p>
    <w:p w14:paraId="3033F696" w14:textId="77777777" w:rsidR="00870295" w:rsidRPr="00A91556" w:rsidRDefault="00870295" w:rsidP="000B1754">
      <w:pPr>
        <w:pStyle w:val="2f5"/>
        <w:rPr>
          <w:rFonts w:cs="Huawei Sans"/>
        </w:rPr>
      </w:pPr>
      <w:r w:rsidRPr="00A91556">
        <w:rPr>
          <w:rFonts w:cs="Huawei Sans"/>
        </w:rPr>
        <w:t xml:space="preserve">        offset_w = np.random.randint(0, w_ - self.crop_size + 1)</w:t>
      </w:r>
    </w:p>
    <w:p w14:paraId="54879D20" w14:textId="77777777" w:rsidR="00870295" w:rsidRPr="00A91556" w:rsidRDefault="00870295" w:rsidP="000B1754">
      <w:pPr>
        <w:pStyle w:val="2f5"/>
        <w:rPr>
          <w:rFonts w:cs="Huawei Sans"/>
        </w:rPr>
      </w:pPr>
      <w:r w:rsidRPr="00A91556">
        <w:rPr>
          <w:rFonts w:cs="Huawei Sans"/>
        </w:rPr>
        <w:t xml:space="preserve">        image_out = image_out[offset_h: offset_h + self.crop_size, offset_w: offset_w + self.crop_size, :]</w:t>
      </w:r>
    </w:p>
    <w:p w14:paraId="71A3BD26" w14:textId="77777777" w:rsidR="00870295" w:rsidRPr="00A91556" w:rsidRDefault="00870295" w:rsidP="000B1754">
      <w:pPr>
        <w:pStyle w:val="2f5"/>
        <w:rPr>
          <w:rFonts w:cs="Huawei Sans"/>
        </w:rPr>
      </w:pPr>
      <w:r w:rsidRPr="00A91556">
        <w:rPr>
          <w:rFonts w:cs="Huawei Sans"/>
        </w:rPr>
        <w:t xml:space="preserve">        label_out = label_out[offset_h: offset_h + self.crop_size, offset_w: offset_w+self.crop_size]</w:t>
      </w:r>
    </w:p>
    <w:p w14:paraId="319C438E" w14:textId="77777777" w:rsidR="00870295" w:rsidRPr="00A91556" w:rsidRDefault="00870295" w:rsidP="000B1754">
      <w:pPr>
        <w:pStyle w:val="2f5"/>
        <w:rPr>
          <w:rFonts w:cs="Huawei Sans"/>
        </w:rPr>
      </w:pPr>
    </w:p>
    <w:p w14:paraId="52D87607" w14:textId="77777777" w:rsidR="00870295" w:rsidRPr="00A91556" w:rsidRDefault="00870295" w:rsidP="000B1754">
      <w:pPr>
        <w:pStyle w:val="2f5"/>
        <w:rPr>
          <w:rFonts w:cs="Huawei Sans"/>
        </w:rPr>
      </w:pPr>
      <w:r w:rsidRPr="00A91556">
        <w:rPr>
          <w:rFonts w:cs="Huawei Sans"/>
        </w:rPr>
        <w:t xml:space="preserve">        if np.random.uniform(0.0, 1.0) &gt; 0.5:</w:t>
      </w:r>
    </w:p>
    <w:p w14:paraId="5534C368" w14:textId="77777777" w:rsidR="00870295" w:rsidRPr="00A91556" w:rsidRDefault="00870295" w:rsidP="000B1754">
      <w:pPr>
        <w:pStyle w:val="2f5"/>
        <w:rPr>
          <w:rFonts w:cs="Huawei Sans"/>
        </w:rPr>
      </w:pPr>
      <w:r w:rsidRPr="00A91556">
        <w:rPr>
          <w:rFonts w:cs="Huawei Sans"/>
        </w:rPr>
        <w:t xml:space="preserve">            image_out = image_out[:, ::-1, :]</w:t>
      </w:r>
    </w:p>
    <w:p w14:paraId="643956F4" w14:textId="77777777" w:rsidR="00870295" w:rsidRPr="00A91556" w:rsidRDefault="00870295" w:rsidP="000B1754">
      <w:pPr>
        <w:pStyle w:val="2f5"/>
        <w:rPr>
          <w:rFonts w:cs="Huawei Sans"/>
        </w:rPr>
      </w:pPr>
      <w:r w:rsidRPr="00A91556">
        <w:rPr>
          <w:rFonts w:cs="Huawei Sans"/>
        </w:rPr>
        <w:t xml:space="preserve">            label_out = label_out[:, ::-1]</w:t>
      </w:r>
    </w:p>
    <w:p w14:paraId="06C9B73F" w14:textId="77777777" w:rsidR="00870295" w:rsidRPr="00A91556" w:rsidRDefault="00870295" w:rsidP="000B1754">
      <w:pPr>
        <w:pStyle w:val="2f5"/>
        <w:rPr>
          <w:rFonts w:cs="Huawei Sans"/>
        </w:rPr>
      </w:pPr>
    </w:p>
    <w:p w14:paraId="03878EE2" w14:textId="77777777" w:rsidR="00870295" w:rsidRPr="00A91556" w:rsidRDefault="00870295" w:rsidP="000B1754">
      <w:pPr>
        <w:pStyle w:val="2f5"/>
        <w:rPr>
          <w:rFonts w:cs="Huawei Sans"/>
        </w:rPr>
      </w:pPr>
      <w:r w:rsidRPr="00A91556">
        <w:rPr>
          <w:rFonts w:cs="Huawei Sans"/>
        </w:rPr>
        <w:t xml:space="preserve">        image_out = image_out.transpose((2, 0, 1))</w:t>
      </w:r>
    </w:p>
    <w:p w14:paraId="028120EA" w14:textId="77777777" w:rsidR="00870295" w:rsidRPr="00A91556" w:rsidRDefault="00870295" w:rsidP="000B1754">
      <w:pPr>
        <w:pStyle w:val="2f5"/>
        <w:rPr>
          <w:rFonts w:cs="Huawei Sans"/>
        </w:rPr>
      </w:pPr>
      <w:r w:rsidRPr="00A91556">
        <w:rPr>
          <w:rFonts w:cs="Huawei Sans"/>
        </w:rPr>
        <w:t xml:space="preserve">        image_out = image_out.copy()</w:t>
      </w:r>
    </w:p>
    <w:p w14:paraId="2ED855F3" w14:textId="77777777" w:rsidR="00870295" w:rsidRPr="00A91556" w:rsidRDefault="00870295" w:rsidP="000B1754">
      <w:pPr>
        <w:pStyle w:val="2f5"/>
        <w:rPr>
          <w:rFonts w:cs="Huawei Sans"/>
        </w:rPr>
      </w:pPr>
      <w:r w:rsidRPr="00A91556">
        <w:rPr>
          <w:rFonts w:cs="Huawei Sans"/>
        </w:rPr>
        <w:t xml:space="preserve">        label_out = label_out.copy()</w:t>
      </w:r>
    </w:p>
    <w:p w14:paraId="3C6613D0" w14:textId="77777777" w:rsidR="00870295" w:rsidRPr="00A91556" w:rsidRDefault="00870295" w:rsidP="000B1754">
      <w:pPr>
        <w:pStyle w:val="2f5"/>
        <w:rPr>
          <w:rFonts w:cs="Huawei Sans"/>
        </w:rPr>
      </w:pPr>
      <w:r w:rsidRPr="00A91556">
        <w:rPr>
          <w:rFonts w:cs="Huawei Sans"/>
        </w:rPr>
        <w:t xml:space="preserve">        return image_out, label_out</w:t>
      </w:r>
    </w:p>
    <w:p w14:paraId="3312D673" w14:textId="77777777" w:rsidR="00870295" w:rsidRPr="00A91556" w:rsidRDefault="00870295" w:rsidP="000B1754">
      <w:pPr>
        <w:pStyle w:val="2f5"/>
        <w:rPr>
          <w:rFonts w:cs="Huawei Sans"/>
        </w:rPr>
      </w:pPr>
    </w:p>
    <w:p w14:paraId="74B9C2FB" w14:textId="77777777" w:rsidR="00870295" w:rsidRPr="00A91556" w:rsidRDefault="00870295" w:rsidP="000B1754">
      <w:pPr>
        <w:pStyle w:val="2f5"/>
        <w:rPr>
          <w:rFonts w:cs="Huawei Sans"/>
        </w:rPr>
      </w:pPr>
      <w:r w:rsidRPr="00A91556">
        <w:rPr>
          <w:rFonts w:cs="Huawei Sans"/>
        </w:rPr>
        <w:t xml:space="preserve">    </w:t>
      </w:r>
    </w:p>
    <w:p w14:paraId="157A02C9" w14:textId="77777777" w:rsidR="00870295" w:rsidRPr="00A91556" w:rsidRDefault="00870295" w:rsidP="000B1754">
      <w:pPr>
        <w:pStyle w:val="2f5"/>
        <w:rPr>
          <w:rFonts w:cs="Huawei Sans"/>
        </w:rPr>
      </w:pPr>
      <w:r w:rsidRPr="00A91556">
        <w:rPr>
          <w:rFonts w:cs="Huawei Sans"/>
        </w:rPr>
        <w:t xml:space="preserve">    def get_gray_dataset(self):</w:t>
      </w:r>
    </w:p>
    <w:p w14:paraId="04C98635" w14:textId="77777777" w:rsidR="00870295" w:rsidRPr="00A91556" w:rsidRDefault="00870295" w:rsidP="000B1754">
      <w:pPr>
        <w:pStyle w:val="2f5"/>
        <w:rPr>
          <w:rFonts w:cs="Huawei Sans"/>
        </w:rPr>
      </w:pPr>
      <w:r w:rsidRPr="00A91556">
        <w:rPr>
          <w:rFonts w:cs="Huawei Sans"/>
        </w:rPr>
        <w:t xml:space="preserve">        if os.path.exists(self.voc_anno_gray_dir):</w:t>
      </w:r>
    </w:p>
    <w:p w14:paraId="422E40AC" w14:textId="77777777" w:rsidR="00870295" w:rsidRPr="00A91556" w:rsidRDefault="00870295" w:rsidP="000B1754">
      <w:pPr>
        <w:pStyle w:val="2f5"/>
        <w:rPr>
          <w:rFonts w:cs="Huawei Sans"/>
        </w:rPr>
      </w:pPr>
      <w:r w:rsidRPr="00A91556">
        <w:rPr>
          <w:rFonts w:cs="Huawei Sans"/>
        </w:rPr>
        <w:t xml:space="preserve">            print('the gray file is already exists</w:t>
      </w:r>
      <w:r w:rsidRPr="00A91556">
        <w:rPr>
          <w:rFonts w:cs="Huawei Sans"/>
        </w:rPr>
        <w:t>！</w:t>
      </w:r>
      <w:r w:rsidRPr="00A91556">
        <w:rPr>
          <w:rFonts w:cs="Huawei Sans"/>
        </w:rPr>
        <w:t>')</w:t>
      </w:r>
    </w:p>
    <w:p w14:paraId="0373E0C7" w14:textId="77777777" w:rsidR="00870295" w:rsidRPr="00A91556" w:rsidRDefault="00870295" w:rsidP="000B1754">
      <w:pPr>
        <w:pStyle w:val="2f5"/>
        <w:rPr>
          <w:rFonts w:cs="Huawei Sans"/>
        </w:rPr>
      </w:pPr>
      <w:r w:rsidRPr="00A91556">
        <w:rPr>
          <w:rFonts w:cs="Huawei Sans"/>
        </w:rPr>
        <w:t xml:space="preserve">            return</w:t>
      </w:r>
    </w:p>
    <w:p w14:paraId="0F82E10D" w14:textId="77777777" w:rsidR="00870295" w:rsidRPr="00A91556" w:rsidRDefault="00870295" w:rsidP="000B1754">
      <w:pPr>
        <w:pStyle w:val="2f5"/>
        <w:rPr>
          <w:rFonts w:cs="Huawei Sans"/>
        </w:rPr>
      </w:pPr>
      <w:r w:rsidRPr="00A91556">
        <w:rPr>
          <w:rFonts w:cs="Huawei Sans"/>
        </w:rPr>
        <w:lastRenderedPageBreak/>
        <w:t xml:space="preserve">        os.makedirs(self.voc_anno_gray_dir)</w:t>
      </w:r>
    </w:p>
    <w:p w14:paraId="2B007063" w14:textId="77777777" w:rsidR="00870295" w:rsidRPr="00A91556" w:rsidRDefault="00870295" w:rsidP="000B1754">
      <w:pPr>
        <w:pStyle w:val="2f5"/>
        <w:rPr>
          <w:rFonts w:cs="Huawei Sans"/>
        </w:rPr>
      </w:pPr>
    </w:p>
    <w:p w14:paraId="4AE45670" w14:textId="77777777" w:rsidR="00870295" w:rsidRPr="00A91556" w:rsidRDefault="00870295" w:rsidP="000B1754">
      <w:pPr>
        <w:pStyle w:val="2f5"/>
        <w:rPr>
          <w:rFonts w:cs="Huawei Sans"/>
        </w:rPr>
      </w:pPr>
      <w:r w:rsidRPr="00A91556">
        <w:rPr>
          <w:rFonts w:cs="Huawei Sans"/>
        </w:rPr>
        <w:t xml:space="preserve">        # convert voc color png to gray png</w:t>
      </w:r>
    </w:p>
    <w:p w14:paraId="34D4E3AD" w14:textId="77777777" w:rsidR="00870295" w:rsidRPr="00A91556" w:rsidRDefault="00870295" w:rsidP="000B1754">
      <w:pPr>
        <w:pStyle w:val="2f5"/>
        <w:rPr>
          <w:rFonts w:cs="Huawei Sans"/>
        </w:rPr>
      </w:pPr>
      <w:r w:rsidRPr="00A91556">
        <w:rPr>
          <w:rFonts w:cs="Huawei Sans"/>
        </w:rPr>
        <w:t xml:space="preserve">        print('converting voc color png to gray png ...')</w:t>
      </w:r>
    </w:p>
    <w:p w14:paraId="662F2748" w14:textId="77777777" w:rsidR="00870295" w:rsidRPr="00A91556" w:rsidRDefault="00870295" w:rsidP="000B1754">
      <w:pPr>
        <w:pStyle w:val="2f5"/>
        <w:rPr>
          <w:rFonts w:cs="Huawei Sans"/>
        </w:rPr>
      </w:pPr>
      <w:r w:rsidRPr="00A91556">
        <w:rPr>
          <w:rFonts w:cs="Huawei Sans"/>
        </w:rPr>
        <w:t xml:space="preserve">        for ann in os.listdir(self.voc_anno_dir):</w:t>
      </w:r>
    </w:p>
    <w:p w14:paraId="3A02E147" w14:textId="77777777" w:rsidR="00870295" w:rsidRPr="00A91556" w:rsidRDefault="00870295" w:rsidP="000B1754">
      <w:pPr>
        <w:pStyle w:val="2f5"/>
        <w:rPr>
          <w:rFonts w:cs="Huawei Sans"/>
        </w:rPr>
      </w:pPr>
      <w:r w:rsidRPr="00A91556">
        <w:rPr>
          <w:rFonts w:cs="Huawei Sans"/>
        </w:rPr>
        <w:t xml:space="preserve">            ann_im = Image.open(os.path.join(self.voc_anno_dir, ann))</w:t>
      </w:r>
    </w:p>
    <w:p w14:paraId="1B893EC1" w14:textId="77777777" w:rsidR="00870295" w:rsidRPr="00A91556" w:rsidRDefault="00870295" w:rsidP="000B1754">
      <w:pPr>
        <w:pStyle w:val="2f5"/>
        <w:rPr>
          <w:rFonts w:cs="Huawei Sans"/>
        </w:rPr>
      </w:pPr>
      <w:r w:rsidRPr="00A91556">
        <w:rPr>
          <w:rFonts w:cs="Huawei Sans"/>
        </w:rPr>
        <w:t xml:space="preserve">            ann_im = Image.fromarray(np.array(ann_im))</w:t>
      </w:r>
    </w:p>
    <w:p w14:paraId="7B394368" w14:textId="77777777" w:rsidR="00870295" w:rsidRPr="00A91556" w:rsidRDefault="00870295" w:rsidP="000B1754">
      <w:pPr>
        <w:pStyle w:val="2f5"/>
        <w:rPr>
          <w:rFonts w:cs="Huawei Sans"/>
        </w:rPr>
      </w:pPr>
      <w:r w:rsidRPr="00A91556">
        <w:rPr>
          <w:rFonts w:cs="Huawei Sans"/>
        </w:rPr>
        <w:t xml:space="preserve">            ann_im.save(os.path.join(self.voc_anno_gray_dir, ann))</w:t>
      </w:r>
    </w:p>
    <w:p w14:paraId="5EDBF00E" w14:textId="77777777" w:rsidR="00870295" w:rsidRPr="00A91556" w:rsidRDefault="00870295" w:rsidP="000B1754">
      <w:pPr>
        <w:pStyle w:val="2f5"/>
        <w:rPr>
          <w:rFonts w:cs="Huawei Sans"/>
        </w:rPr>
      </w:pPr>
      <w:r w:rsidRPr="00A91556">
        <w:rPr>
          <w:rFonts w:cs="Huawei Sans"/>
        </w:rPr>
        <w:t xml:space="preserve">        print('converting done')</w:t>
      </w:r>
    </w:p>
    <w:p w14:paraId="36952BEB" w14:textId="77777777" w:rsidR="00870295" w:rsidRPr="00A91556" w:rsidRDefault="00870295" w:rsidP="000B1754">
      <w:pPr>
        <w:pStyle w:val="2f5"/>
        <w:rPr>
          <w:rFonts w:cs="Huawei Sans"/>
        </w:rPr>
      </w:pPr>
      <w:r w:rsidRPr="00A91556">
        <w:rPr>
          <w:rFonts w:cs="Huawei Sans"/>
        </w:rPr>
        <w:t xml:space="preserve">        </w:t>
      </w:r>
    </w:p>
    <w:p w14:paraId="13C2A041" w14:textId="77777777" w:rsidR="00870295" w:rsidRPr="00A91556" w:rsidRDefault="00870295" w:rsidP="000B1754">
      <w:pPr>
        <w:pStyle w:val="2f5"/>
        <w:rPr>
          <w:rFonts w:cs="Huawei Sans"/>
        </w:rPr>
      </w:pPr>
      <w:r w:rsidRPr="00A91556">
        <w:rPr>
          <w:rFonts w:cs="Huawei Sans"/>
        </w:rPr>
        <w:t xml:space="preserve">    def get_mindrecord_dataset(self, is_training,num_shards=1, shuffle=True):</w:t>
      </w:r>
    </w:p>
    <w:p w14:paraId="2C8A94D6" w14:textId="77777777" w:rsidR="00870295" w:rsidRPr="00A91556" w:rsidRDefault="00870295" w:rsidP="000B1754">
      <w:pPr>
        <w:pStyle w:val="2f5"/>
        <w:rPr>
          <w:rFonts w:cs="Huawei Sans"/>
        </w:rPr>
      </w:pPr>
      <w:r w:rsidRPr="00A91556">
        <w:rPr>
          <w:rFonts w:cs="Huawei Sans"/>
        </w:rPr>
        <w:t xml:space="preserve">        datas = []</w:t>
      </w:r>
    </w:p>
    <w:p w14:paraId="5B7CAA8F" w14:textId="77777777" w:rsidR="00870295" w:rsidRPr="00A91556" w:rsidRDefault="00870295" w:rsidP="000B1754">
      <w:pPr>
        <w:pStyle w:val="2f5"/>
        <w:rPr>
          <w:rFonts w:cs="Huawei Sans"/>
        </w:rPr>
      </w:pPr>
      <w:r w:rsidRPr="00A91556">
        <w:rPr>
          <w:rFonts w:cs="Huawei Sans"/>
        </w:rPr>
        <w:t xml:space="preserve">        if is_training:</w:t>
      </w:r>
    </w:p>
    <w:p w14:paraId="58A82177" w14:textId="77777777" w:rsidR="00870295" w:rsidRPr="00A91556" w:rsidRDefault="00870295" w:rsidP="000B1754">
      <w:pPr>
        <w:pStyle w:val="2f5"/>
        <w:rPr>
          <w:rFonts w:cs="Huawei Sans"/>
        </w:rPr>
      </w:pPr>
      <w:r w:rsidRPr="00A91556">
        <w:rPr>
          <w:rFonts w:cs="Huawei Sans"/>
        </w:rPr>
        <w:t xml:space="preserve">            data_lst = self.voc_train_lst</w:t>
      </w:r>
    </w:p>
    <w:p w14:paraId="4518B330" w14:textId="77777777" w:rsidR="00870295" w:rsidRPr="00A91556" w:rsidRDefault="00870295" w:rsidP="000B1754">
      <w:pPr>
        <w:pStyle w:val="2f5"/>
        <w:rPr>
          <w:rFonts w:cs="Huawei Sans"/>
        </w:rPr>
      </w:pPr>
      <w:r w:rsidRPr="00A91556">
        <w:rPr>
          <w:rFonts w:cs="Huawei Sans"/>
        </w:rPr>
        <w:t xml:space="preserve">            self.mindrecord_save = os.path.join(self.mindrecord_save,'train')</w:t>
      </w:r>
    </w:p>
    <w:p w14:paraId="5F9F13EC" w14:textId="77777777" w:rsidR="00870295" w:rsidRPr="00A91556" w:rsidRDefault="00870295" w:rsidP="000B1754">
      <w:pPr>
        <w:pStyle w:val="2f5"/>
        <w:rPr>
          <w:rFonts w:cs="Huawei Sans"/>
        </w:rPr>
      </w:pPr>
      <w:r w:rsidRPr="00A91556">
        <w:rPr>
          <w:rFonts w:cs="Huawei Sans"/>
        </w:rPr>
        <w:t xml:space="preserve">        else:</w:t>
      </w:r>
    </w:p>
    <w:p w14:paraId="74CC3C9E" w14:textId="77777777" w:rsidR="00870295" w:rsidRPr="00A91556" w:rsidRDefault="00870295" w:rsidP="000B1754">
      <w:pPr>
        <w:pStyle w:val="2f5"/>
        <w:rPr>
          <w:rFonts w:cs="Huawei Sans"/>
        </w:rPr>
      </w:pPr>
      <w:r w:rsidRPr="00A91556">
        <w:rPr>
          <w:rFonts w:cs="Huawei Sans"/>
        </w:rPr>
        <w:t xml:space="preserve">            data_lst = self.voc_val_lst</w:t>
      </w:r>
    </w:p>
    <w:p w14:paraId="5A3E6B37" w14:textId="77777777" w:rsidR="00870295" w:rsidRPr="00A91556" w:rsidRDefault="00870295" w:rsidP="000B1754">
      <w:pPr>
        <w:pStyle w:val="2f5"/>
        <w:rPr>
          <w:rFonts w:cs="Huawei Sans"/>
        </w:rPr>
      </w:pPr>
      <w:r w:rsidRPr="00A91556">
        <w:rPr>
          <w:rFonts w:cs="Huawei Sans"/>
        </w:rPr>
        <w:t xml:space="preserve">            self.mindrecord_save = os.path.join(self.mindrecord_save,'eval')</w:t>
      </w:r>
    </w:p>
    <w:p w14:paraId="27A3F386" w14:textId="77777777" w:rsidR="00870295" w:rsidRPr="00A91556" w:rsidRDefault="00870295" w:rsidP="000B1754">
      <w:pPr>
        <w:pStyle w:val="2f5"/>
        <w:rPr>
          <w:rFonts w:cs="Huawei Sans"/>
        </w:rPr>
      </w:pPr>
      <w:r w:rsidRPr="00A91556">
        <w:rPr>
          <w:rFonts w:cs="Huawei Sans"/>
        </w:rPr>
        <w:t xml:space="preserve">        </w:t>
      </w:r>
    </w:p>
    <w:p w14:paraId="57C22DA6" w14:textId="77777777" w:rsidR="00870295" w:rsidRPr="00A91556" w:rsidRDefault="00870295" w:rsidP="000B1754">
      <w:pPr>
        <w:pStyle w:val="2f5"/>
        <w:rPr>
          <w:rFonts w:cs="Huawei Sans"/>
        </w:rPr>
      </w:pPr>
      <w:r w:rsidRPr="00A91556">
        <w:rPr>
          <w:rFonts w:cs="Huawei Sans"/>
        </w:rPr>
        <w:t xml:space="preserve">        if os.path.exists(self.mindrecord_save):</w:t>
      </w:r>
    </w:p>
    <w:p w14:paraId="4F5E2E91" w14:textId="77777777" w:rsidR="00870295" w:rsidRPr="00A91556" w:rsidRDefault="00870295" w:rsidP="000B1754">
      <w:pPr>
        <w:pStyle w:val="2f5"/>
        <w:rPr>
          <w:rFonts w:cs="Huawei Sans"/>
        </w:rPr>
      </w:pPr>
      <w:r w:rsidRPr="00A91556">
        <w:rPr>
          <w:rFonts w:cs="Huawei Sans"/>
        </w:rPr>
        <w:t xml:space="preserve">            #shutil.rmtree(self.mindrecord_save)</w:t>
      </w:r>
    </w:p>
    <w:p w14:paraId="6B2D54C7" w14:textId="77777777" w:rsidR="00870295" w:rsidRPr="00A91556" w:rsidRDefault="00870295" w:rsidP="000B1754">
      <w:pPr>
        <w:pStyle w:val="2f5"/>
        <w:rPr>
          <w:rFonts w:cs="Huawei Sans"/>
        </w:rPr>
      </w:pPr>
      <w:r w:rsidRPr="00A91556">
        <w:rPr>
          <w:rFonts w:cs="Huawei Sans"/>
        </w:rPr>
        <w:t xml:space="preserve">            print('mindrecord file is already exists</w:t>
      </w:r>
      <w:r w:rsidRPr="00A91556">
        <w:rPr>
          <w:rFonts w:cs="Huawei Sans"/>
        </w:rPr>
        <w:t>！</w:t>
      </w:r>
      <w:r w:rsidRPr="00A91556">
        <w:rPr>
          <w:rFonts w:cs="Huawei Sans"/>
        </w:rPr>
        <w:t>')</w:t>
      </w:r>
    </w:p>
    <w:p w14:paraId="451A49E8" w14:textId="77777777" w:rsidR="00870295" w:rsidRPr="00A91556" w:rsidRDefault="00870295" w:rsidP="000B1754">
      <w:pPr>
        <w:pStyle w:val="2f5"/>
        <w:rPr>
          <w:rFonts w:cs="Huawei Sans"/>
        </w:rPr>
      </w:pPr>
      <w:r w:rsidRPr="00A91556">
        <w:rPr>
          <w:rFonts w:cs="Huawei Sans"/>
        </w:rPr>
        <w:t xml:space="preserve">            self.mindrecord_save = os.path.join(self.mindrecord_save,'VOC_mindrecord')</w:t>
      </w:r>
    </w:p>
    <w:p w14:paraId="1C922D9D" w14:textId="77777777" w:rsidR="00870295" w:rsidRPr="00A91556" w:rsidRDefault="00870295" w:rsidP="000B1754">
      <w:pPr>
        <w:pStyle w:val="2f5"/>
        <w:rPr>
          <w:rFonts w:cs="Huawei Sans"/>
        </w:rPr>
      </w:pPr>
      <w:r w:rsidRPr="00A91556">
        <w:rPr>
          <w:rFonts w:cs="Huawei Sans"/>
        </w:rPr>
        <w:t xml:space="preserve">            return</w:t>
      </w:r>
    </w:p>
    <w:p w14:paraId="2EEC9BD4" w14:textId="77777777" w:rsidR="00870295" w:rsidRPr="00A91556" w:rsidRDefault="00870295" w:rsidP="000B1754">
      <w:pPr>
        <w:pStyle w:val="2f5"/>
        <w:rPr>
          <w:rFonts w:cs="Huawei Sans"/>
        </w:rPr>
      </w:pPr>
      <w:r w:rsidRPr="00A91556">
        <w:rPr>
          <w:rFonts w:cs="Huawei Sans"/>
        </w:rPr>
        <w:t xml:space="preserve">        </w:t>
      </w:r>
    </w:p>
    <w:p w14:paraId="4622EBE8" w14:textId="77777777" w:rsidR="00870295" w:rsidRPr="00A91556" w:rsidRDefault="00870295" w:rsidP="000B1754">
      <w:pPr>
        <w:pStyle w:val="2f5"/>
        <w:rPr>
          <w:rFonts w:cs="Huawei Sans"/>
        </w:rPr>
      </w:pPr>
      <w:r w:rsidRPr="00A91556">
        <w:rPr>
          <w:rFonts w:cs="Huawei Sans"/>
        </w:rPr>
        <w:t xml:space="preserve">        with open(data_lst) as f:</w:t>
      </w:r>
    </w:p>
    <w:p w14:paraId="44C0FF98" w14:textId="77777777" w:rsidR="00870295" w:rsidRPr="00A91556" w:rsidRDefault="00870295" w:rsidP="000B1754">
      <w:pPr>
        <w:pStyle w:val="2f5"/>
        <w:rPr>
          <w:rFonts w:cs="Huawei Sans"/>
        </w:rPr>
      </w:pPr>
      <w:r w:rsidRPr="00A91556">
        <w:rPr>
          <w:rFonts w:cs="Huawei Sans"/>
        </w:rPr>
        <w:t xml:space="preserve">            lines = f.readlines()</w:t>
      </w:r>
    </w:p>
    <w:p w14:paraId="3B1A3BAB" w14:textId="77777777" w:rsidR="00870295" w:rsidRPr="00A91556" w:rsidRDefault="00870295" w:rsidP="000B1754">
      <w:pPr>
        <w:pStyle w:val="2f5"/>
        <w:rPr>
          <w:rFonts w:cs="Huawei Sans"/>
        </w:rPr>
      </w:pPr>
      <w:r w:rsidRPr="00A91556">
        <w:rPr>
          <w:rFonts w:cs="Huawei Sans"/>
        </w:rPr>
        <w:t xml:space="preserve">        if shuffle:</w:t>
      </w:r>
    </w:p>
    <w:p w14:paraId="786FD39A" w14:textId="77777777" w:rsidR="00870295" w:rsidRPr="00A91556" w:rsidRDefault="00870295" w:rsidP="000B1754">
      <w:pPr>
        <w:pStyle w:val="2f5"/>
        <w:rPr>
          <w:rFonts w:cs="Huawei Sans"/>
        </w:rPr>
      </w:pPr>
      <w:r w:rsidRPr="00A91556">
        <w:rPr>
          <w:rFonts w:cs="Huawei Sans"/>
        </w:rPr>
        <w:t xml:space="preserve">            np.random.shuffle(lines)</w:t>
      </w:r>
    </w:p>
    <w:p w14:paraId="7515BBE5" w14:textId="77777777" w:rsidR="00870295" w:rsidRPr="00A91556" w:rsidRDefault="00870295" w:rsidP="000B1754">
      <w:pPr>
        <w:pStyle w:val="2f5"/>
        <w:rPr>
          <w:rFonts w:cs="Huawei Sans"/>
        </w:rPr>
      </w:pPr>
      <w:r w:rsidRPr="00A91556">
        <w:rPr>
          <w:rFonts w:cs="Huawei Sans"/>
        </w:rPr>
        <w:t xml:space="preserve">            </w:t>
      </w:r>
    </w:p>
    <w:p w14:paraId="5DD63142" w14:textId="77777777" w:rsidR="00870295" w:rsidRPr="00A91556" w:rsidRDefault="00870295" w:rsidP="000B1754">
      <w:pPr>
        <w:pStyle w:val="2f5"/>
        <w:rPr>
          <w:rFonts w:cs="Huawei Sans"/>
        </w:rPr>
      </w:pPr>
      <w:r w:rsidRPr="00A91556">
        <w:rPr>
          <w:rFonts w:cs="Huawei Sans"/>
        </w:rPr>
        <w:t xml:space="preserve">        print('creating mindrecord dataset...')</w:t>
      </w:r>
    </w:p>
    <w:p w14:paraId="7D2C8E8F" w14:textId="77777777" w:rsidR="00870295" w:rsidRPr="00A91556" w:rsidRDefault="00870295" w:rsidP="000B1754">
      <w:pPr>
        <w:pStyle w:val="2f5"/>
        <w:rPr>
          <w:rFonts w:cs="Huawei Sans"/>
        </w:rPr>
      </w:pPr>
      <w:r w:rsidRPr="00A91556">
        <w:rPr>
          <w:rFonts w:cs="Huawei Sans"/>
        </w:rPr>
        <w:t xml:space="preserve">        os.makedirs(self.mindrecord_save)</w:t>
      </w:r>
    </w:p>
    <w:p w14:paraId="3165FF22" w14:textId="77777777" w:rsidR="00870295" w:rsidRPr="00A91556" w:rsidRDefault="00870295" w:rsidP="000B1754">
      <w:pPr>
        <w:pStyle w:val="2f5"/>
        <w:rPr>
          <w:rFonts w:cs="Huawei Sans"/>
        </w:rPr>
      </w:pPr>
      <w:r w:rsidRPr="00A91556">
        <w:rPr>
          <w:rFonts w:cs="Huawei Sans"/>
        </w:rPr>
        <w:t xml:space="preserve">        self.mindrecord_save = os.path.join(self.mindrecord_save,'VOC_mindrecord')</w:t>
      </w:r>
    </w:p>
    <w:p w14:paraId="30F98682" w14:textId="77777777" w:rsidR="00870295" w:rsidRPr="00A91556" w:rsidRDefault="00870295" w:rsidP="000B1754">
      <w:pPr>
        <w:pStyle w:val="2f5"/>
        <w:rPr>
          <w:rFonts w:cs="Huawei Sans"/>
        </w:rPr>
      </w:pPr>
      <w:r w:rsidRPr="00A91556">
        <w:rPr>
          <w:rFonts w:cs="Huawei Sans"/>
        </w:rPr>
        <w:t xml:space="preserve">        print('number of samples:', len(lines))</w:t>
      </w:r>
    </w:p>
    <w:p w14:paraId="6FA9E3D1" w14:textId="77777777" w:rsidR="00870295" w:rsidRPr="00A91556" w:rsidRDefault="00870295" w:rsidP="000B1754">
      <w:pPr>
        <w:pStyle w:val="2f5"/>
        <w:rPr>
          <w:rFonts w:cs="Huawei Sans"/>
        </w:rPr>
      </w:pPr>
      <w:r w:rsidRPr="00A91556">
        <w:rPr>
          <w:rFonts w:cs="Huawei Sans"/>
        </w:rPr>
        <w:t xml:space="preserve">        seg_schema = {"file_name": {"type": "string"}, "label": {"type": "bytes"}, "data": {"type": "bytes"}}</w:t>
      </w:r>
    </w:p>
    <w:p w14:paraId="6395CAC6" w14:textId="77777777" w:rsidR="00870295" w:rsidRPr="00A91556" w:rsidRDefault="00870295" w:rsidP="000B1754">
      <w:pPr>
        <w:pStyle w:val="2f5"/>
        <w:rPr>
          <w:rFonts w:cs="Huawei Sans"/>
        </w:rPr>
      </w:pPr>
      <w:r w:rsidRPr="00A91556">
        <w:rPr>
          <w:rFonts w:cs="Huawei Sans"/>
        </w:rPr>
        <w:t xml:space="preserve">        writer = FileWriter(file_name=self.mindrecord_save, shard_num=num_shards)</w:t>
      </w:r>
    </w:p>
    <w:p w14:paraId="049105E5" w14:textId="77777777" w:rsidR="00870295" w:rsidRPr="00A91556" w:rsidRDefault="00870295" w:rsidP="000B1754">
      <w:pPr>
        <w:pStyle w:val="2f5"/>
        <w:rPr>
          <w:rFonts w:cs="Huawei Sans"/>
        </w:rPr>
      </w:pPr>
      <w:r w:rsidRPr="00A91556">
        <w:rPr>
          <w:rFonts w:cs="Huawei Sans"/>
        </w:rPr>
        <w:t xml:space="preserve">        writer.add_schema(seg_schema, "seg_schema")</w:t>
      </w:r>
    </w:p>
    <w:p w14:paraId="4A9BCE40" w14:textId="77777777" w:rsidR="00870295" w:rsidRPr="00A91556" w:rsidRDefault="00870295" w:rsidP="000B1754">
      <w:pPr>
        <w:pStyle w:val="2f5"/>
        <w:rPr>
          <w:rFonts w:cs="Huawei Sans"/>
        </w:rPr>
      </w:pPr>
      <w:r w:rsidRPr="00A91556">
        <w:rPr>
          <w:rFonts w:cs="Huawei Sans"/>
        </w:rPr>
        <w:t xml:space="preserve">        cnt = 0</w:t>
      </w:r>
    </w:p>
    <w:p w14:paraId="56443F98" w14:textId="77777777" w:rsidR="00870295" w:rsidRPr="00A91556" w:rsidRDefault="00870295" w:rsidP="000B1754">
      <w:pPr>
        <w:pStyle w:val="2f5"/>
        <w:rPr>
          <w:rFonts w:cs="Huawei Sans"/>
        </w:rPr>
      </w:pPr>
      <w:r w:rsidRPr="00A91556">
        <w:rPr>
          <w:rFonts w:cs="Huawei Sans"/>
        </w:rPr>
        <w:t xml:space="preserve">        for l in lines:</w:t>
      </w:r>
    </w:p>
    <w:p w14:paraId="13489BF7" w14:textId="77777777" w:rsidR="00870295" w:rsidRPr="00A91556" w:rsidRDefault="00870295" w:rsidP="000B1754">
      <w:pPr>
        <w:pStyle w:val="2f5"/>
        <w:rPr>
          <w:rFonts w:cs="Huawei Sans"/>
        </w:rPr>
      </w:pPr>
      <w:r w:rsidRPr="00A91556">
        <w:rPr>
          <w:rFonts w:cs="Huawei Sans"/>
        </w:rPr>
        <w:t xml:space="preserve">            id_ = l.strip()</w:t>
      </w:r>
    </w:p>
    <w:p w14:paraId="6393FBDD" w14:textId="77777777" w:rsidR="00870295" w:rsidRPr="00A91556" w:rsidRDefault="00870295" w:rsidP="000B1754">
      <w:pPr>
        <w:pStyle w:val="2f5"/>
        <w:rPr>
          <w:rFonts w:cs="Huawei Sans"/>
        </w:rPr>
      </w:pPr>
      <w:r w:rsidRPr="00A91556">
        <w:rPr>
          <w:rFonts w:cs="Huawei Sans"/>
        </w:rPr>
        <w:t xml:space="preserve">            img_path = os.path.join(self.voc_img_dir, id_ + '.jpg')</w:t>
      </w:r>
    </w:p>
    <w:p w14:paraId="3F3242C6" w14:textId="77777777" w:rsidR="00870295" w:rsidRPr="00A91556" w:rsidRDefault="00870295" w:rsidP="000B1754">
      <w:pPr>
        <w:pStyle w:val="2f5"/>
        <w:rPr>
          <w:rFonts w:cs="Huawei Sans"/>
        </w:rPr>
      </w:pPr>
      <w:r w:rsidRPr="00A91556">
        <w:rPr>
          <w:rFonts w:cs="Huawei Sans"/>
        </w:rPr>
        <w:t xml:space="preserve">            label_path = os.path.join(self.voc_anno_gray_dir, id_ + '.png')</w:t>
      </w:r>
    </w:p>
    <w:p w14:paraId="06387894" w14:textId="77777777" w:rsidR="00870295" w:rsidRPr="00A91556" w:rsidRDefault="00870295" w:rsidP="000B1754">
      <w:pPr>
        <w:pStyle w:val="2f5"/>
        <w:rPr>
          <w:rFonts w:cs="Huawei Sans"/>
        </w:rPr>
      </w:pPr>
      <w:r w:rsidRPr="00A91556">
        <w:rPr>
          <w:rFonts w:cs="Huawei Sans"/>
        </w:rPr>
        <w:t xml:space="preserve">            </w:t>
      </w:r>
    </w:p>
    <w:p w14:paraId="3F7686A7" w14:textId="77777777" w:rsidR="00870295" w:rsidRPr="00A91556" w:rsidRDefault="00870295" w:rsidP="000B1754">
      <w:pPr>
        <w:pStyle w:val="2f5"/>
        <w:rPr>
          <w:rFonts w:cs="Huawei Sans"/>
        </w:rPr>
      </w:pPr>
      <w:r w:rsidRPr="00A91556">
        <w:rPr>
          <w:rFonts w:cs="Huawei Sans"/>
        </w:rPr>
        <w:t xml:space="preserve">            sample_ = {"file_name": img_path.split('/')[-1]}</w:t>
      </w:r>
    </w:p>
    <w:p w14:paraId="41189A0C" w14:textId="77777777" w:rsidR="00870295" w:rsidRPr="00A91556" w:rsidRDefault="00870295" w:rsidP="000B1754">
      <w:pPr>
        <w:pStyle w:val="2f5"/>
        <w:rPr>
          <w:rFonts w:cs="Huawei Sans"/>
        </w:rPr>
      </w:pPr>
      <w:r w:rsidRPr="00A91556">
        <w:rPr>
          <w:rFonts w:cs="Huawei Sans"/>
        </w:rPr>
        <w:t xml:space="preserve">            with open(img_path, 'rb') as f:</w:t>
      </w:r>
    </w:p>
    <w:p w14:paraId="67DA8EFB" w14:textId="77777777" w:rsidR="00870295" w:rsidRPr="00A91556" w:rsidRDefault="00870295" w:rsidP="000B1754">
      <w:pPr>
        <w:pStyle w:val="2f5"/>
        <w:rPr>
          <w:rFonts w:cs="Huawei Sans"/>
        </w:rPr>
      </w:pPr>
      <w:r w:rsidRPr="00A91556">
        <w:rPr>
          <w:rFonts w:cs="Huawei Sans"/>
        </w:rPr>
        <w:t xml:space="preserve">                sample_['data'] = f.read()</w:t>
      </w:r>
    </w:p>
    <w:p w14:paraId="46AC1E1B" w14:textId="77777777" w:rsidR="00870295" w:rsidRPr="00A91556" w:rsidRDefault="00870295" w:rsidP="000B1754">
      <w:pPr>
        <w:pStyle w:val="2f5"/>
        <w:rPr>
          <w:rFonts w:cs="Huawei Sans"/>
        </w:rPr>
      </w:pPr>
      <w:r w:rsidRPr="00A91556">
        <w:rPr>
          <w:rFonts w:cs="Huawei Sans"/>
        </w:rPr>
        <w:t xml:space="preserve">            with open(label_path, 'rb') as f:</w:t>
      </w:r>
    </w:p>
    <w:p w14:paraId="540BD35D" w14:textId="77777777" w:rsidR="00870295" w:rsidRPr="00A91556" w:rsidRDefault="00870295" w:rsidP="000B1754">
      <w:pPr>
        <w:pStyle w:val="2f5"/>
        <w:rPr>
          <w:rFonts w:cs="Huawei Sans"/>
        </w:rPr>
      </w:pPr>
      <w:r w:rsidRPr="00A91556">
        <w:rPr>
          <w:rFonts w:cs="Huawei Sans"/>
        </w:rPr>
        <w:lastRenderedPageBreak/>
        <w:t xml:space="preserve">                sample_['label'] = f.read()</w:t>
      </w:r>
    </w:p>
    <w:p w14:paraId="64B883A7" w14:textId="77777777" w:rsidR="00870295" w:rsidRPr="00A91556" w:rsidRDefault="00870295" w:rsidP="000B1754">
      <w:pPr>
        <w:pStyle w:val="2f5"/>
        <w:rPr>
          <w:rFonts w:cs="Huawei Sans"/>
        </w:rPr>
      </w:pPr>
      <w:r w:rsidRPr="00A91556">
        <w:rPr>
          <w:rFonts w:cs="Huawei Sans"/>
        </w:rPr>
        <w:t xml:space="preserve">            datas.append(sample_)</w:t>
      </w:r>
    </w:p>
    <w:p w14:paraId="159F9AF3" w14:textId="77777777" w:rsidR="00870295" w:rsidRPr="00A91556" w:rsidRDefault="00870295" w:rsidP="000B1754">
      <w:pPr>
        <w:pStyle w:val="2f5"/>
        <w:rPr>
          <w:rFonts w:cs="Huawei Sans"/>
        </w:rPr>
      </w:pPr>
      <w:r w:rsidRPr="00A91556">
        <w:rPr>
          <w:rFonts w:cs="Huawei Sans"/>
        </w:rPr>
        <w:t xml:space="preserve">            cnt += 1</w:t>
      </w:r>
    </w:p>
    <w:p w14:paraId="27082ABB" w14:textId="77777777" w:rsidR="00870295" w:rsidRPr="00A91556" w:rsidRDefault="00870295" w:rsidP="000B1754">
      <w:pPr>
        <w:pStyle w:val="2f5"/>
        <w:rPr>
          <w:rFonts w:cs="Huawei Sans"/>
        </w:rPr>
      </w:pPr>
      <w:r w:rsidRPr="00A91556">
        <w:rPr>
          <w:rFonts w:cs="Huawei Sans"/>
        </w:rPr>
        <w:t xml:space="preserve">            if cnt % 1000 == 0:</w:t>
      </w:r>
    </w:p>
    <w:p w14:paraId="7F5C0239" w14:textId="77777777" w:rsidR="00870295" w:rsidRPr="00A91556" w:rsidRDefault="00870295" w:rsidP="000B1754">
      <w:pPr>
        <w:pStyle w:val="2f5"/>
        <w:rPr>
          <w:rFonts w:cs="Huawei Sans"/>
        </w:rPr>
      </w:pPr>
      <w:r w:rsidRPr="00A91556">
        <w:rPr>
          <w:rFonts w:cs="Huawei Sans"/>
        </w:rPr>
        <w:t xml:space="preserve">                writer.write_raw_data(datas)</w:t>
      </w:r>
    </w:p>
    <w:p w14:paraId="07CE510D" w14:textId="77777777" w:rsidR="00870295" w:rsidRPr="00A91556" w:rsidRDefault="00870295" w:rsidP="000B1754">
      <w:pPr>
        <w:pStyle w:val="2f5"/>
        <w:rPr>
          <w:rFonts w:cs="Huawei Sans"/>
        </w:rPr>
      </w:pPr>
      <w:r w:rsidRPr="00A91556">
        <w:rPr>
          <w:rFonts w:cs="Huawei Sans"/>
        </w:rPr>
        <w:t xml:space="preserve">                print('number of samples written:', cnt)</w:t>
      </w:r>
    </w:p>
    <w:p w14:paraId="11081B72" w14:textId="77777777" w:rsidR="00870295" w:rsidRPr="00A91556" w:rsidRDefault="00870295" w:rsidP="000B1754">
      <w:pPr>
        <w:pStyle w:val="2f5"/>
        <w:rPr>
          <w:rFonts w:cs="Huawei Sans"/>
        </w:rPr>
      </w:pPr>
      <w:r w:rsidRPr="00A91556">
        <w:rPr>
          <w:rFonts w:cs="Huawei Sans"/>
        </w:rPr>
        <w:t xml:space="preserve">                datas = []</w:t>
      </w:r>
    </w:p>
    <w:p w14:paraId="7F118EF8" w14:textId="77777777" w:rsidR="00870295" w:rsidRPr="00A91556" w:rsidRDefault="00870295" w:rsidP="000B1754">
      <w:pPr>
        <w:pStyle w:val="2f5"/>
        <w:rPr>
          <w:rFonts w:cs="Huawei Sans"/>
        </w:rPr>
      </w:pPr>
    </w:p>
    <w:p w14:paraId="5FA6C6E3" w14:textId="77777777" w:rsidR="00870295" w:rsidRPr="00A91556" w:rsidRDefault="00870295" w:rsidP="000B1754">
      <w:pPr>
        <w:pStyle w:val="2f5"/>
        <w:rPr>
          <w:rFonts w:cs="Huawei Sans"/>
        </w:rPr>
      </w:pPr>
      <w:r w:rsidRPr="00A91556">
        <w:rPr>
          <w:rFonts w:cs="Huawei Sans"/>
        </w:rPr>
        <w:t xml:space="preserve">        if datas:</w:t>
      </w:r>
    </w:p>
    <w:p w14:paraId="1C28E9FA" w14:textId="77777777" w:rsidR="00870295" w:rsidRPr="00A91556" w:rsidRDefault="00870295" w:rsidP="000B1754">
      <w:pPr>
        <w:pStyle w:val="2f5"/>
        <w:rPr>
          <w:rFonts w:cs="Huawei Sans"/>
        </w:rPr>
      </w:pPr>
      <w:r w:rsidRPr="00A91556">
        <w:rPr>
          <w:rFonts w:cs="Huawei Sans"/>
        </w:rPr>
        <w:t xml:space="preserve">            writer.write_raw_data(datas)</w:t>
      </w:r>
    </w:p>
    <w:p w14:paraId="68A4EACB" w14:textId="77777777" w:rsidR="00870295" w:rsidRPr="00A91556" w:rsidRDefault="00870295" w:rsidP="000B1754">
      <w:pPr>
        <w:pStyle w:val="2f5"/>
        <w:rPr>
          <w:rFonts w:cs="Huawei Sans"/>
        </w:rPr>
      </w:pPr>
      <w:r w:rsidRPr="00A91556">
        <w:rPr>
          <w:rFonts w:cs="Huawei Sans"/>
        </w:rPr>
        <w:t xml:space="preserve">        writer.commit()</w:t>
      </w:r>
    </w:p>
    <w:p w14:paraId="19D058D2" w14:textId="77777777" w:rsidR="00870295" w:rsidRPr="00A91556" w:rsidRDefault="00870295" w:rsidP="000B1754">
      <w:pPr>
        <w:pStyle w:val="2f5"/>
        <w:rPr>
          <w:rFonts w:cs="Huawei Sans"/>
        </w:rPr>
      </w:pPr>
      <w:r w:rsidRPr="00A91556">
        <w:rPr>
          <w:rFonts w:cs="Huawei Sans"/>
        </w:rPr>
        <w:t xml:space="preserve">        print('number of samples written:', cnt)</w:t>
      </w:r>
    </w:p>
    <w:p w14:paraId="68EC396B" w14:textId="77777777" w:rsidR="00870295" w:rsidRPr="00A91556" w:rsidRDefault="00870295" w:rsidP="000B1754">
      <w:pPr>
        <w:pStyle w:val="2f5"/>
        <w:rPr>
          <w:rFonts w:cs="Huawei Sans"/>
        </w:rPr>
      </w:pPr>
      <w:r w:rsidRPr="00A91556">
        <w:rPr>
          <w:rFonts w:cs="Huawei Sans"/>
        </w:rPr>
        <w:t xml:space="preserve">        print('Create Mindrecord Done')</w:t>
      </w:r>
    </w:p>
    <w:p w14:paraId="4963A280" w14:textId="77777777" w:rsidR="00870295" w:rsidRPr="00A91556" w:rsidRDefault="00870295" w:rsidP="000B1754">
      <w:pPr>
        <w:pStyle w:val="2f5"/>
        <w:rPr>
          <w:rFonts w:cs="Huawei Sans"/>
        </w:rPr>
      </w:pPr>
      <w:r w:rsidRPr="00A91556">
        <w:rPr>
          <w:rFonts w:cs="Huawei Sans"/>
        </w:rPr>
        <w:t xml:space="preserve">        </w:t>
      </w:r>
    </w:p>
    <w:p w14:paraId="0E5DE02B" w14:textId="77777777" w:rsidR="00870295" w:rsidRPr="00A91556" w:rsidRDefault="00870295" w:rsidP="000B1754">
      <w:pPr>
        <w:pStyle w:val="2f5"/>
        <w:rPr>
          <w:rFonts w:cs="Huawei Sans"/>
        </w:rPr>
      </w:pPr>
      <w:r w:rsidRPr="00A91556">
        <w:rPr>
          <w:rFonts w:cs="Huawei Sans"/>
        </w:rPr>
        <w:t xml:space="preserve">    def get_dataset(self, repeat=1):</w:t>
      </w:r>
    </w:p>
    <w:p w14:paraId="426D9907" w14:textId="711766A1" w:rsidR="00870295" w:rsidRPr="00A91556" w:rsidRDefault="00870295" w:rsidP="000B1754">
      <w:pPr>
        <w:pStyle w:val="2f5"/>
        <w:rPr>
          <w:rFonts w:cs="Huawei Sans"/>
        </w:rPr>
      </w:pPr>
      <w:r w:rsidRPr="00A91556">
        <w:rPr>
          <w:rFonts w:cs="Huawei Sans"/>
        </w:rPr>
        <w:t xml:space="preserve">        data_set = de.MindDataset(dataset_file</w:t>
      </w:r>
      <w:r w:rsidR="00366185">
        <w:rPr>
          <w:rFonts w:cs="Huawei Sans" w:hint="eastAsia"/>
          <w:lang w:eastAsia="zh-CN"/>
        </w:rPr>
        <w:t>s</w:t>
      </w:r>
      <w:r w:rsidRPr="00A91556">
        <w:rPr>
          <w:rFonts w:cs="Huawei Sans"/>
        </w:rPr>
        <w:t>=self.mindrecord_save, columns_list=["data", "label"],</w:t>
      </w:r>
    </w:p>
    <w:p w14:paraId="01947F5B" w14:textId="77777777" w:rsidR="00870295" w:rsidRPr="00A91556" w:rsidRDefault="00870295" w:rsidP="000B1754">
      <w:pPr>
        <w:pStyle w:val="2f5"/>
        <w:rPr>
          <w:rFonts w:cs="Huawei Sans"/>
        </w:rPr>
      </w:pPr>
      <w:r w:rsidRPr="00A91556">
        <w:rPr>
          <w:rFonts w:cs="Huawei Sans"/>
        </w:rPr>
        <w:t xml:space="preserve">                                  shuffle=True, num_parallel_workers=self.num_readers,</w:t>
      </w:r>
    </w:p>
    <w:p w14:paraId="38E6896B" w14:textId="77777777" w:rsidR="00870295" w:rsidRPr="00A91556" w:rsidRDefault="00870295" w:rsidP="000B1754">
      <w:pPr>
        <w:pStyle w:val="2f5"/>
        <w:rPr>
          <w:rFonts w:cs="Huawei Sans"/>
        </w:rPr>
      </w:pPr>
      <w:r w:rsidRPr="00A91556">
        <w:rPr>
          <w:rFonts w:cs="Huawei Sans"/>
        </w:rPr>
        <w:t xml:space="preserve">                                  num_shards=self.shard_num, shard_id=self.shard_id)</w:t>
      </w:r>
    </w:p>
    <w:p w14:paraId="7F32B306" w14:textId="77777777" w:rsidR="00870295" w:rsidRPr="00A91556" w:rsidRDefault="00870295" w:rsidP="000B1754">
      <w:pPr>
        <w:pStyle w:val="2f5"/>
        <w:rPr>
          <w:rFonts w:cs="Huawei Sans"/>
        </w:rPr>
      </w:pPr>
      <w:r w:rsidRPr="00A91556">
        <w:rPr>
          <w:rFonts w:cs="Huawei Sans"/>
        </w:rPr>
        <w:t xml:space="preserve">        transforms_list = self.preprocess_</w:t>
      </w:r>
    </w:p>
    <w:p w14:paraId="570ADAB9" w14:textId="77777777" w:rsidR="00870295" w:rsidRPr="00A91556" w:rsidRDefault="00870295" w:rsidP="000B1754">
      <w:pPr>
        <w:pStyle w:val="2f5"/>
        <w:rPr>
          <w:rFonts w:cs="Huawei Sans"/>
        </w:rPr>
      </w:pPr>
      <w:r w:rsidRPr="00A91556">
        <w:rPr>
          <w:rFonts w:cs="Huawei Sans"/>
        </w:rPr>
        <w:t xml:space="preserve">        data_set = data_set.map(operations=transforms_list, input_columns=["data", "label"],</w:t>
      </w:r>
    </w:p>
    <w:p w14:paraId="5675DAA0" w14:textId="77777777" w:rsidR="00870295" w:rsidRPr="00A91556" w:rsidRDefault="00870295" w:rsidP="000B1754">
      <w:pPr>
        <w:pStyle w:val="2f5"/>
        <w:rPr>
          <w:rFonts w:cs="Huawei Sans"/>
        </w:rPr>
      </w:pPr>
      <w:r w:rsidRPr="00A91556">
        <w:rPr>
          <w:rFonts w:cs="Huawei Sans"/>
        </w:rPr>
        <w:t xml:space="preserve">                                output_columns=["data", "label"],</w:t>
      </w:r>
    </w:p>
    <w:p w14:paraId="025109CA" w14:textId="77777777" w:rsidR="00870295" w:rsidRPr="00A91556" w:rsidRDefault="00870295" w:rsidP="000B1754">
      <w:pPr>
        <w:pStyle w:val="2f5"/>
        <w:rPr>
          <w:rFonts w:cs="Huawei Sans"/>
        </w:rPr>
      </w:pPr>
      <w:r w:rsidRPr="00A91556">
        <w:rPr>
          <w:rFonts w:cs="Huawei Sans"/>
        </w:rPr>
        <w:t xml:space="preserve">                                num_parallel_workers=self.num_parallel_calls)</w:t>
      </w:r>
    </w:p>
    <w:p w14:paraId="79F13FCE" w14:textId="77777777" w:rsidR="00870295" w:rsidRPr="00A91556" w:rsidRDefault="00870295" w:rsidP="000B1754">
      <w:pPr>
        <w:pStyle w:val="2f5"/>
        <w:rPr>
          <w:rFonts w:cs="Huawei Sans"/>
        </w:rPr>
      </w:pPr>
      <w:r w:rsidRPr="00A91556">
        <w:rPr>
          <w:rFonts w:cs="Huawei Sans"/>
        </w:rPr>
        <w:t xml:space="preserve">        data_set = data_set.shuffle(buffer_size=self.batch_size * 10)</w:t>
      </w:r>
    </w:p>
    <w:p w14:paraId="3729AF3C" w14:textId="77777777" w:rsidR="00870295" w:rsidRPr="00A91556" w:rsidRDefault="00870295" w:rsidP="000B1754">
      <w:pPr>
        <w:pStyle w:val="2f5"/>
        <w:rPr>
          <w:rFonts w:cs="Huawei Sans"/>
        </w:rPr>
      </w:pPr>
      <w:r w:rsidRPr="00A91556">
        <w:rPr>
          <w:rFonts w:cs="Huawei Sans"/>
        </w:rPr>
        <w:t xml:space="preserve">        data_set = data_set.batch(self.batch_size, drop_remainder=True)</w:t>
      </w:r>
    </w:p>
    <w:p w14:paraId="553462D8" w14:textId="77777777" w:rsidR="00870295" w:rsidRPr="00A91556" w:rsidRDefault="00870295" w:rsidP="000B1754">
      <w:pPr>
        <w:pStyle w:val="2f5"/>
        <w:rPr>
          <w:rFonts w:cs="Huawei Sans"/>
        </w:rPr>
      </w:pPr>
      <w:r w:rsidRPr="00A91556">
        <w:rPr>
          <w:rFonts w:cs="Huawei Sans"/>
        </w:rPr>
        <w:t xml:space="preserve">        data_set = data_set.repeat(repeat)</w:t>
      </w:r>
    </w:p>
    <w:p w14:paraId="55C0CE56" w14:textId="77777777" w:rsidR="00BF4DF4" w:rsidRPr="00A91556" w:rsidRDefault="00870295" w:rsidP="000B1754">
      <w:pPr>
        <w:pStyle w:val="2f5"/>
        <w:rPr>
          <w:rFonts w:cs="Huawei Sans"/>
        </w:rPr>
      </w:pPr>
      <w:r w:rsidRPr="00A91556">
        <w:rPr>
          <w:rFonts w:cs="Huawei Sans"/>
        </w:rPr>
        <w:t xml:space="preserve">        return data_set</w:t>
      </w:r>
      <w:r w:rsidR="00495836" w:rsidRPr="00A91556">
        <w:rPr>
          <w:rFonts w:cs="Huawei Sans"/>
        </w:rPr>
        <w:t xml:space="preserve">  </w:t>
      </w:r>
    </w:p>
    <w:p w14:paraId="60B89939" w14:textId="77777777" w:rsidR="00BF4DF4" w:rsidRPr="00A91556" w:rsidRDefault="00BF4DF4" w:rsidP="00BF4DF4">
      <w:pPr>
        <w:pStyle w:val="30"/>
        <w:rPr>
          <w:rFonts w:cs="Huawei Sans"/>
        </w:rPr>
      </w:pPr>
      <w:r w:rsidRPr="00A91556">
        <w:rPr>
          <w:rFonts w:cs="Huawei Sans"/>
        </w:rPr>
        <w:t>构建网络</w:t>
      </w:r>
    </w:p>
    <w:p w14:paraId="24DB13B3" w14:textId="02BDBD80" w:rsidR="00BF4DF4" w:rsidRPr="00A91556" w:rsidRDefault="00BF4DF4" w:rsidP="0047420D">
      <w:pPr>
        <w:pStyle w:val="1e"/>
      </w:pPr>
      <w:r w:rsidRPr="00A91556">
        <w:t>以下代码主要完成</w:t>
      </w:r>
      <w:r w:rsidR="006263AE">
        <w:rPr>
          <w:rFonts w:hint="eastAsia"/>
        </w:rPr>
        <w:t>DeepLab</w:t>
      </w:r>
      <w:r w:rsidRPr="00A91556">
        <w:t>v3</w:t>
      </w:r>
      <w:r w:rsidRPr="00A91556">
        <w:t>主体网络的构建，通过定义多个</w:t>
      </w:r>
      <w:r w:rsidRPr="00A91556">
        <w:t>resnet cell</w:t>
      </w:r>
      <w:r w:rsidRPr="00A91556">
        <w:t>结构组成整体的</w:t>
      </w:r>
      <w:r w:rsidR="006263AE">
        <w:rPr>
          <w:rFonts w:hint="eastAsia"/>
        </w:rPr>
        <w:t>DeepLab</w:t>
      </w:r>
      <w:r w:rsidRPr="00A91556">
        <w:t>v3</w:t>
      </w:r>
      <w:r w:rsidRPr="00A91556">
        <w:t>网络。最终的网络是以类的方式进行定义，通过实例化即可创建对应的网络对象。</w:t>
      </w:r>
    </w:p>
    <w:p w14:paraId="038F7467" w14:textId="77777777" w:rsidR="00087AA5" w:rsidRPr="00A91556" w:rsidRDefault="00087AA5" w:rsidP="000B1754">
      <w:pPr>
        <w:pStyle w:val="2f5"/>
        <w:rPr>
          <w:rFonts w:cs="Huawei Sans"/>
          <w:lang w:eastAsia="zh-CN"/>
        </w:rPr>
      </w:pPr>
    </w:p>
    <w:p w14:paraId="317133A3" w14:textId="77777777" w:rsidR="00087AA5" w:rsidRPr="00A91556" w:rsidRDefault="00087AA5" w:rsidP="000B1754">
      <w:pPr>
        <w:pStyle w:val="2f5"/>
        <w:rPr>
          <w:rFonts w:cs="Huawei Sans"/>
        </w:rPr>
      </w:pPr>
      <w:r w:rsidRPr="00A91556">
        <w:rPr>
          <w:rFonts w:cs="Huawei Sans"/>
        </w:rPr>
        <w:t>import mindspore.nn as nn</w:t>
      </w:r>
    </w:p>
    <w:p w14:paraId="5ED6D219" w14:textId="77777777" w:rsidR="00087AA5" w:rsidRPr="00A91556" w:rsidRDefault="00087AA5" w:rsidP="000B1754">
      <w:pPr>
        <w:pStyle w:val="2f5"/>
        <w:rPr>
          <w:rFonts w:cs="Huawei Sans"/>
        </w:rPr>
      </w:pPr>
      <w:r w:rsidRPr="00A91556">
        <w:rPr>
          <w:rFonts w:cs="Huawei Sans"/>
        </w:rPr>
        <w:t>from mindspore.ops import operations as P</w:t>
      </w:r>
    </w:p>
    <w:p w14:paraId="7246F9C5" w14:textId="77777777" w:rsidR="00087AA5" w:rsidRPr="00A91556" w:rsidRDefault="00087AA5" w:rsidP="000B1754">
      <w:pPr>
        <w:pStyle w:val="2f5"/>
        <w:rPr>
          <w:rFonts w:cs="Huawei Sans"/>
        </w:rPr>
      </w:pPr>
    </w:p>
    <w:p w14:paraId="27E901F7" w14:textId="77777777" w:rsidR="00087AA5" w:rsidRPr="00A91556" w:rsidRDefault="00087AA5" w:rsidP="000B1754">
      <w:pPr>
        <w:pStyle w:val="2f5"/>
        <w:rPr>
          <w:rFonts w:cs="Huawei Sans"/>
        </w:rPr>
      </w:pPr>
    </w:p>
    <w:p w14:paraId="30FD1CE6" w14:textId="77777777" w:rsidR="00087AA5" w:rsidRPr="00A91556" w:rsidRDefault="00087AA5" w:rsidP="000B1754">
      <w:pPr>
        <w:pStyle w:val="2f5"/>
        <w:rPr>
          <w:rFonts w:cs="Huawei Sans"/>
        </w:rPr>
      </w:pPr>
      <w:r w:rsidRPr="00A91556">
        <w:rPr>
          <w:rFonts w:cs="Huawei Sans"/>
        </w:rPr>
        <w:t>def conv1x1(in_planes, out_planes, stride=1):</w:t>
      </w:r>
    </w:p>
    <w:p w14:paraId="794A77EC" w14:textId="77777777" w:rsidR="00087AA5" w:rsidRPr="00A91556" w:rsidRDefault="00087AA5" w:rsidP="000B1754">
      <w:pPr>
        <w:pStyle w:val="2f5"/>
        <w:rPr>
          <w:rFonts w:cs="Huawei Sans"/>
        </w:rPr>
      </w:pPr>
      <w:r w:rsidRPr="00A91556">
        <w:rPr>
          <w:rFonts w:cs="Huawei Sans"/>
        </w:rPr>
        <w:t xml:space="preserve">    return nn.Conv2d(in_planes, out_planes, kernel_size=1, stride=stride, weight_init='xavier_uniform')</w:t>
      </w:r>
    </w:p>
    <w:p w14:paraId="38E786CE" w14:textId="77777777" w:rsidR="00087AA5" w:rsidRPr="00A91556" w:rsidRDefault="00087AA5" w:rsidP="000B1754">
      <w:pPr>
        <w:pStyle w:val="2f5"/>
        <w:rPr>
          <w:rFonts w:cs="Huawei Sans"/>
        </w:rPr>
      </w:pPr>
    </w:p>
    <w:p w14:paraId="252B603C" w14:textId="77777777" w:rsidR="00087AA5" w:rsidRPr="00A91556" w:rsidRDefault="00087AA5" w:rsidP="000B1754">
      <w:pPr>
        <w:pStyle w:val="2f5"/>
        <w:rPr>
          <w:rFonts w:cs="Huawei Sans"/>
        </w:rPr>
      </w:pPr>
    </w:p>
    <w:p w14:paraId="0C1797A5" w14:textId="77777777" w:rsidR="00087AA5" w:rsidRPr="00A91556" w:rsidRDefault="00087AA5" w:rsidP="000B1754">
      <w:pPr>
        <w:pStyle w:val="2f5"/>
        <w:rPr>
          <w:rFonts w:cs="Huawei Sans"/>
        </w:rPr>
      </w:pPr>
      <w:r w:rsidRPr="00A91556">
        <w:rPr>
          <w:rFonts w:cs="Huawei Sans"/>
        </w:rPr>
        <w:t>def conv3x3(in_planes, out_planes, stride=1, dilation=1, padding=1):</w:t>
      </w:r>
    </w:p>
    <w:p w14:paraId="0021511D" w14:textId="77777777" w:rsidR="00087AA5" w:rsidRPr="00A91556" w:rsidRDefault="00087AA5" w:rsidP="000B1754">
      <w:pPr>
        <w:pStyle w:val="2f5"/>
        <w:rPr>
          <w:rFonts w:cs="Huawei Sans"/>
        </w:rPr>
      </w:pPr>
      <w:r w:rsidRPr="00A91556">
        <w:rPr>
          <w:rFonts w:cs="Huawei Sans"/>
        </w:rPr>
        <w:t xml:space="preserve">    return nn.Conv2d(in_planes, out_planes, kernel_size=3, stride=stride, pad_mode='pad', padding=padding,</w:t>
      </w:r>
    </w:p>
    <w:p w14:paraId="1931738B" w14:textId="77777777" w:rsidR="00087AA5" w:rsidRPr="00A91556" w:rsidRDefault="00087AA5" w:rsidP="000B1754">
      <w:pPr>
        <w:pStyle w:val="2f5"/>
        <w:rPr>
          <w:rFonts w:cs="Huawei Sans"/>
        </w:rPr>
      </w:pPr>
      <w:r w:rsidRPr="00A91556">
        <w:rPr>
          <w:rFonts w:cs="Huawei Sans"/>
        </w:rPr>
        <w:t xml:space="preserve">                     dilation=dilation, weight_init='xavier_uniform')</w:t>
      </w:r>
    </w:p>
    <w:p w14:paraId="192A6335" w14:textId="77777777" w:rsidR="00087AA5" w:rsidRPr="00A91556" w:rsidRDefault="00087AA5" w:rsidP="000B1754">
      <w:pPr>
        <w:pStyle w:val="2f5"/>
        <w:rPr>
          <w:rFonts w:cs="Huawei Sans"/>
        </w:rPr>
      </w:pPr>
    </w:p>
    <w:p w14:paraId="0A2CA395" w14:textId="77777777" w:rsidR="00087AA5" w:rsidRPr="00A91556" w:rsidRDefault="00087AA5" w:rsidP="000B1754">
      <w:pPr>
        <w:pStyle w:val="2f5"/>
        <w:rPr>
          <w:rFonts w:cs="Huawei Sans"/>
        </w:rPr>
      </w:pPr>
    </w:p>
    <w:p w14:paraId="6D8C410E" w14:textId="77777777" w:rsidR="00087AA5" w:rsidRPr="00A91556" w:rsidRDefault="00087AA5" w:rsidP="000B1754">
      <w:pPr>
        <w:pStyle w:val="2f5"/>
        <w:rPr>
          <w:rFonts w:cs="Huawei Sans"/>
        </w:rPr>
      </w:pPr>
      <w:r w:rsidRPr="00A91556">
        <w:rPr>
          <w:rFonts w:cs="Huawei Sans"/>
        </w:rPr>
        <w:t>class Resnet(nn.Cell):</w:t>
      </w:r>
    </w:p>
    <w:p w14:paraId="38A8B5BF" w14:textId="77777777" w:rsidR="00087AA5" w:rsidRPr="00A91556" w:rsidRDefault="00087AA5" w:rsidP="000B1754">
      <w:pPr>
        <w:pStyle w:val="2f5"/>
        <w:rPr>
          <w:rFonts w:cs="Huawei Sans"/>
        </w:rPr>
      </w:pPr>
      <w:r w:rsidRPr="00A91556">
        <w:rPr>
          <w:rFonts w:cs="Huawei Sans"/>
        </w:rPr>
        <w:t xml:space="preserve">    def __init__(self, block, block_num, output_stride, use_batch_statistics=True):</w:t>
      </w:r>
    </w:p>
    <w:p w14:paraId="3B512F96" w14:textId="77777777" w:rsidR="00087AA5" w:rsidRPr="00A91556" w:rsidRDefault="00087AA5" w:rsidP="000B1754">
      <w:pPr>
        <w:pStyle w:val="2f5"/>
        <w:rPr>
          <w:rFonts w:cs="Huawei Sans"/>
        </w:rPr>
      </w:pPr>
      <w:r w:rsidRPr="00A91556">
        <w:rPr>
          <w:rFonts w:cs="Huawei Sans"/>
        </w:rPr>
        <w:lastRenderedPageBreak/>
        <w:t xml:space="preserve">        super(Resnet, self).__init__()</w:t>
      </w:r>
    </w:p>
    <w:p w14:paraId="349B671C" w14:textId="77777777" w:rsidR="00087AA5" w:rsidRPr="00A91556" w:rsidRDefault="00087AA5" w:rsidP="000B1754">
      <w:pPr>
        <w:pStyle w:val="2f5"/>
        <w:rPr>
          <w:rFonts w:cs="Huawei Sans"/>
        </w:rPr>
      </w:pPr>
      <w:r w:rsidRPr="00A91556">
        <w:rPr>
          <w:rFonts w:cs="Huawei Sans"/>
        </w:rPr>
        <w:t xml:space="preserve">        self.inplanes = 64</w:t>
      </w:r>
    </w:p>
    <w:p w14:paraId="48CF59F0" w14:textId="77777777" w:rsidR="00087AA5" w:rsidRPr="00A91556" w:rsidRDefault="00087AA5" w:rsidP="000B1754">
      <w:pPr>
        <w:pStyle w:val="2f5"/>
        <w:rPr>
          <w:rFonts w:cs="Huawei Sans"/>
        </w:rPr>
      </w:pPr>
      <w:r w:rsidRPr="00A91556">
        <w:rPr>
          <w:rFonts w:cs="Huawei Sans"/>
        </w:rPr>
        <w:t xml:space="preserve">        self.conv1 = nn.Conv2d(3, self.inplanes, kernel_size=7, stride=2, pad_mode='pad', padding=3,</w:t>
      </w:r>
    </w:p>
    <w:p w14:paraId="55BA31F0" w14:textId="77777777" w:rsidR="00087AA5" w:rsidRPr="00A91556" w:rsidRDefault="00087AA5" w:rsidP="000B1754">
      <w:pPr>
        <w:pStyle w:val="2f5"/>
        <w:rPr>
          <w:rFonts w:cs="Huawei Sans"/>
        </w:rPr>
      </w:pPr>
      <w:r w:rsidRPr="00A91556">
        <w:rPr>
          <w:rFonts w:cs="Huawei Sans"/>
        </w:rPr>
        <w:t xml:space="preserve">                               weight_init='xavier_uniform')</w:t>
      </w:r>
    </w:p>
    <w:p w14:paraId="631AB7A6" w14:textId="77777777" w:rsidR="00087AA5" w:rsidRPr="00A91556" w:rsidRDefault="00087AA5" w:rsidP="000B1754">
      <w:pPr>
        <w:pStyle w:val="2f5"/>
        <w:rPr>
          <w:rFonts w:cs="Huawei Sans"/>
        </w:rPr>
      </w:pPr>
      <w:r w:rsidRPr="00A91556">
        <w:rPr>
          <w:rFonts w:cs="Huawei Sans"/>
        </w:rPr>
        <w:t xml:space="preserve">        self.bn1 = nn.BatchNorm2d(self.inplanes, use_batch_statistics=use_batch_statistics)</w:t>
      </w:r>
    </w:p>
    <w:p w14:paraId="130457FD" w14:textId="77777777" w:rsidR="00087AA5" w:rsidRPr="00A91556" w:rsidRDefault="00087AA5" w:rsidP="000B1754">
      <w:pPr>
        <w:pStyle w:val="2f5"/>
        <w:rPr>
          <w:rFonts w:cs="Huawei Sans"/>
        </w:rPr>
      </w:pPr>
      <w:r w:rsidRPr="00A91556">
        <w:rPr>
          <w:rFonts w:cs="Huawei Sans"/>
        </w:rPr>
        <w:t xml:space="preserve">        self.relu = nn.ReLU()</w:t>
      </w:r>
    </w:p>
    <w:p w14:paraId="28B041FA" w14:textId="77777777" w:rsidR="00087AA5" w:rsidRPr="00A91556" w:rsidRDefault="00087AA5" w:rsidP="000B1754">
      <w:pPr>
        <w:pStyle w:val="2f5"/>
        <w:rPr>
          <w:rFonts w:cs="Huawei Sans"/>
        </w:rPr>
      </w:pPr>
      <w:r w:rsidRPr="00A91556">
        <w:rPr>
          <w:rFonts w:cs="Huawei Sans"/>
        </w:rPr>
        <w:t xml:space="preserve">        self.maxpool = nn.MaxPool2d(kernel_size=3, stride=2, pad_mode='same')</w:t>
      </w:r>
    </w:p>
    <w:p w14:paraId="0CDFEF16" w14:textId="77777777" w:rsidR="00087AA5" w:rsidRPr="00A91556" w:rsidRDefault="00087AA5" w:rsidP="000B1754">
      <w:pPr>
        <w:pStyle w:val="2f5"/>
        <w:rPr>
          <w:rFonts w:cs="Huawei Sans"/>
        </w:rPr>
      </w:pPr>
      <w:r w:rsidRPr="00A91556">
        <w:rPr>
          <w:rFonts w:cs="Huawei Sans"/>
        </w:rPr>
        <w:t xml:space="preserve">        self.layer1 = self._make_layer(block, 64, block_num[0], use_batch_statistics=use_batch_statistics)</w:t>
      </w:r>
    </w:p>
    <w:p w14:paraId="05E3DB9D" w14:textId="77777777" w:rsidR="00087AA5" w:rsidRPr="00A91556" w:rsidRDefault="00087AA5" w:rsidP="000B1754">
      <w:pPr>
        <w:pStyle w:val="2f5"/>
        <w:rPr>
          <w:rFonts w:cs="Huawei Sans"/>
        </w:rPr>
      </w:pPr>
      <w:r w:rsidRPr="00A91556">
        <w:rPr>
          <w:rFonts w:cs="Huawei Sans"/>
        </w:rPr>
        <w:t xml:space="preserve">        self.layer2 = self._make_layer(block, 128, block_num[1], stride=2, use_batch_statistics=use_batch_statistics)</w:t>
      </w:r>
    </w:p>
    <w:p w14:paraId="116CC77E" w14:textId="77777777" w:rsidR="00087AA5" w:rsidRPr="00A91556" w:rsidRDefault="00087AA5" w:rsidP="000B1754">
      <w:pPr>
        <w:pStyle w:val="2f5"/>
        <w:rPr>
          <w:rFonts w:cs="Huawei Sans"/>
        </w:rPr>
      </w:pPr>
    </w:p>
    <w:p w14:paraId="152DDBC2" w14:textId="77777777" w:rsidR="00087AA5" w:rsidRPr="00A91556" w:rsidRDefault="00087AA5" w:rsidP="000B1754">
      <w:pPr>
        <w:pStyle w:val="2f5"/>
        <w:rPr>
          <w:rFonts w:cs="Huawei Sans"/>
        </w:rPr>
      </w:pPr>
      <w:r w:rsidRPr="00A91556">
        <w:rPr>
          <w:rFonts w:cs="Huawei Sans"/>
        </w:rPr>
        <w:t xml:space="preserve">        if output_stride == 16:</w:t>
      </w:r>
    </w:p>
    <w:p w14:paraId="1B5450AF" w14:textId="77777777" w:rsidR="00087AA5" w:rsidRPr="00A91556" w:rsidRDefault="00087AA5" w:rsidP="000B1754">
      <w:pPr>
        <w:pStyle w:val="2f5"/>
        <w:rPr>
          <w:rFonts w:cs="Huawei Sans"/>
        </w:rPr>
      </w:pPr>
      <w:r w:rsidRPr="00A91556">
        <w:rPr>
          <w:rFonts w:cs="Huawei Sans"/>
        </w:rPr>
        <w:t xml:space="preserve">            self.layer3 = self._make_layer(block, 256, block_num[2], stride=2,</w:t>
      </w:r>
    </w:p>
    <w:p w14:paraId="0CA80DB0" w14:textId="77777777" w:rsidR="00087AA5" w:rsidRPr="00A91556" w:rsidRDefault="00087AA5" w:rsidP="000B1754">
      <w:pPr>
        <w:pStyle w:val="2f5"/>
        <w:rPr>
          <w:rFonts w:cs="Huawei Sans"/>
        </w:rPr>
      </w:pPr>
      <w:r w:rsidRPr="00A91556">
        <w:rPr>
          <w:rFonts w:cs="Huawei Sans"/>
        </w:rPr>
        <w:t xml:space="preserve">                                           use_batch_statistics=use_batch_statistics)</w:t>
      </w:r>
    </w:p>
    <w:p w14:paraId="2621D0B0" w14:textId="77777777" w:rsidR="00087AA5" w:rsidRPr="00A91556" w:rsidRDefault="00087AA5" w:rsidP="000B1754">
      <w:pPr>
        <w:pStyle w:val="2f5"/>
        <w:rPr>
          <w:rFonts w:cs="Huawei Sans"/>
        </w:rPr>
      </w:pPr>
      <w:r w:rsidRPr="00A91556">
        <w:rPr>
          <w:rFonts w:cs="Huawei Sans"/>
        </w:rPr>
        <w:t xml:space="preserve">            self.layer4 = self._make_layer(block, 512, block_num[3], stride=1, base_dilation=2, grids=[1, 2, 4],</w:t>
      </w:r>
    </w:p>
    <w:p w14:paraId="7A4FA8CE" w14:textId="77777777" w:rsidR="00087AA5" w:rsidRPr="00A91556" w:rsidRDefault="00087AA5" w:rsidP="000B1754">
      <w:pPr>
        <w:pStyle w:val="2f5"/>
        <w:rPr>
          <w:rFonts w:cs="Huawei Sans"/>
        </w:rPr>
      </w:pPr>
      <w:r w:rsidRPr="00A91556">
        <w:rPr>
          <w:rFonts w:cs="Huawei Sans"/>
        </w:rPr>
        <w:t xml:space="preserve">                                           use_batch_statistics=use_batch_statistics)</w:t>
      </w:r>
    </w:p>
    <w:p w14:paraId="5D0BE1DE" w14:textId="77777777" w:rsidR="00087AA5" w:rsidRPr="00A91556" w:rsidRDefault="00087AA5" w:rsidP="000B1754">
      <w:pPr>
        <w:pStyle w:val="2f5"/>
        <w:rPr>
          <w:rFonts w:cs="Huawei Sans"/>
        </w:rPr>
      </w:pPr>
      <w:r w:rsidRPr="00A91556">
        <w:rPr>
          <w:rFonts w:cs="Huawei Sans"/>
        </w:rPr>
        <w:t xml:space="preserve">        elif output_stride == 8:</w:t>
      </w:r>
    </w:p>
    <w:p w14:paraId="2BE4E561" w14:textId="77777777" w:rsidR="00087AA5" w:rsidRPr="00A91556" w:rsidRDefault="00087AA5" w:rsidP="000B1754">
      <w:pPr>
        <w:pStyle w:val="2f5"/>
        <w:rPr>
          <w:rFonts w:cs="Huawei Sans"/>
        </w:rPr>
      </w:pPr>
      <w:r w:rsidRPr="00A91556">
        <w:rPr>
          <w:rFonts w:cs="Huawei Sans"/>
        </w:rPr>
        <w:t xml:space="preserve">            self.layer3 = self._make_layer(block, 256, block_num[2], stride=1, base_dilation=2,</w:t>
      </w:r>
    </w:p>
    <w:p w14:paraId="07408B04" w14:textId="77777777" w:rsidR="00087AA5" w:rsidRPr="00A91556" w:rsidRDefault="00087AA5" w:rsidP="000B1754">
      <w:pPr>
        <w:pStyle w:val="2f5"/>
        <w:rPr>
          <w:rFonts w:cs="Huawei Sans"/>
        </w:rPr>
      </w:pPr>
      <w:r w:rsidRPr="00A91556">
        <w:rPr>
          <w:rFonts w:cs="Huawei Sans"/>
        </w:rPr>
        <w:t xml:space="preserve">                                           use_batch_statistics=use_batch_statistics)</w:t>
      </w:r>
    </w:p>
    <w:p w14:paraId="5221C496" w14:textId="77777777" w:rsidR="00087AA5" w:rsidRPr="00A91556" w:rsidRDefault="00087AA5" w:rsidP="000B1754">
      <w:pPr>
        <w:pStyle w:val="2f5"/>
        <w:rPr>
          <w:rFonts w:cs="Huawei Sans"/>
        </w:rPr>
      </w:pPr>
      <w:r w:rsidRPr="00A91556">
        <w:rPr>
          <w:rFonts w:cs="Huawei Sans"/>
        </w:rPr>
        <w:t xml:space="preserve">            self.layer4 = self._make_layer(block, 512, block_num[3], stride=1, base_dilation=4, grids=[1, 2, 4],</w:t>
      </w:r>
    </w:p>
    <w:p w14:paraId="747F87CE" w14:textId="77777777" w:rsidR="00087AA5" w:rsidRPr="00A91556" w:rsidRDefault="00087AA5" w:rsidP="000B1754">
      <w:pPr>
        <w:pStyle w:val="2f5"/>
        <w:rPr>
          <w:rFonts w:cs="Huawei Sans"/>
        </w:rPr>
      </w:pPr>
      <w:r w:rsidRPr="00A91556">
        <w:rPr>
          <w:rFonts w:cs="Huawei Sans"/>
        </w:rPr>
        <w:t xml:space="preserve">                                           use_batch_statistics=use_batch_statistics)</w:t>
      </w:r>
    </w:p>
    <w:p w14:paraId="5B89D774" w14:textId="77777777" w:rsidR="00087AA5" w:rsidRPr="00A91556" w:rsidRDefault="00087AA5" w:rsidP="000B1754">
      <w:pPr>
        <w:pStyle w:val="2f5"/>
        <w:rPr>
          <w:rFonts w:cs="Huawei Sans"/>
        </w:rPr>
      </w:pPr>
    </w:p>
    <w:p w14:paraId="521B7374" w14:textId="77777777" w:rsidR="00087AA5" w:rsidRPr="00A91556" w:rsidRDefault="00087AA5" w:rsidP="000B1754">
      <w:pPr>
        <w:pStyle w:val="2f5"/>
        <w:rPr>
          <w:rFonts w:cs="Huawei Sans"/>
        </w:rPr>
      </w:pPr>
      <w:r w:rsidRPr="00A91556">
        <w:rPr>
          <w:rFonts w:cs="Huawei Sans"/>
        </w:rPr>
        <w:t xml:space="preserve">    def _make_layer(self, block, planes, blocks, stride=1, base_dilation=1, grids=None, use_batch_statistics=True):</w:t>
      </w:r>
    </w:p>
    <w:p w14:paraId="0228FBB7" w14:textId="77777777" w:rsidR="00087AA5" w:rsidRPr="00A91556" w:rsidRDefault="00087AA5" w:rsidP="000B1754">
      <w:pPr>
        <w:pStyle w:val="2f5"/>
        <w:rPr>
          <w:rFonts w:cs="Huawei Sans"/>
        </w:rPr>
      </w:pPr>
      <w:r w:rsidRPr="00A91556">
        <w:rPr>
          <w:rFonts w:cs="Huawei Sans"/>
        </w:rPr>
        <w:t xml:space="preserve">        if stride != 1 or self.inplanes != planes * block.expansion:</w:t>
      </w:r>
    </w:p>
    <w:p w14:paraId="794D5566" w14:textId="77777777" w:rsidR="00087AA5" w:rsidRPr="00A91556" w:rsidRDefault="00087AA5" w:rsidP="000B1754">
      <w:pPr>
        <w:pStyle w:val="2f5"/>
        <w:rPr>
          <w:rFonts w:cs="Huawei Sans"/>
        </w:rPr>
      </w:pPr>
      <w:r w:rsidRPr="00A91556">
        <w:rPr>
          <w:rFonts w:cs="Huawei Sans"/>
        </w:rPr>
        <w:t xml:space="preserve">            downsample = nn.SequentialCell([</w:t>
      </w:r>
    </w:p>
    <w:p w14:paraId="26D2138F" w14:textId="77777777" w:rsidR="00087AA5" w:rsidRPr="00A91556" w:rsidRDefault="00087AA5" w:rsidP="000B1754">
      <w:pPr>
        <w:pStyle w:val="2f5"/>
        <w:rPr>
          <w:rFonts w:cs="Huawei Sans"/>
        </w:rPr>
      </w:pPr>
      <w:r w:rsidRPr="00A91556">
        <w:rPr>
          <w:rFonts w:cs="Huawei Sans"/>
        </w:rPr>
        <w:t xml:space="preserve">                conv1x1(self.inplanes, planes * block.expansion, stride),</w:t>
      </w:r>
    </w:p>
    <w:p w14:paraId="644515E9" w14:textId="77777777" w:rsidR="00087AA5" w:rsidRPr="00A91556" w:rsidRDefault="00087AA5" w:rsidP="000B1754">
      <w:pPr>
        <w:pStyle w:val="2f5"/>
        <w:rPr>
          <w:rFonts w:cs="Huawei Sans"/>
        </w:rPr>
      </w:pPr>
      <w:r w:rsidRPr="00A91556">
        <w:rPr>
          <w:rFonts w:cs="Huawei Sans"/>
        </w:rPr>
        <w:t xml:space="preserve">                nn.BatchNorm2d(planes * block.expansion, use_batch_statistics=use_batch_statistics)</w:t>
      </w:r>
    </w:p>
    <w:p w14:paraId="496677FE" w14:textId="77777777" w:rsidR="00087AA5" w:rsidRPr="00A91556" w:rsidRDefault="00087AA5" w:rsidP="000B1754">
      <w:pPr>
        <w:pStyle w:val="2f5"/>
        <w:rPr>
          <w:rFonts w:cs="Huawei Sans"/>
        </w:rPr>
      </w:pPr>
      <w:r w:rsidRPr="00A91556">
        <w:rPr>
          <w:rFonts w:cs="Huawei Sans"/>
        </w:rPr>
        <w:t xml:space="preserve">            ])</w:t>
      </w:r>
    </w:p>
    <w:p w14:paraId="7B1617C6" w14:textId="77777777" w:rsidR="00087AA5" w:rsidRPr="00A91556" w:rsidRDefault="00087AA5" w:rsidP="000B1754">
      <w:pPr>
        <w:pStyle w:val="2f5"/>
        <w:rPr>
          <w:rFonts w:cs="Huawei Sans"/>
        </w:rPr>
      </w:pPr>
    </w:p>
    <w:p w14:paraId="199AF23B" w14:textId="77777777" w:rsidR="00087AA5" w:rsidRPr="00A91556" w:rsidRDefault="00087AA5" w:rsidP="000B1754">
      <w:pPr>
        <w:pStyle w:val="2f5"/>
        <w:rPr>
          <w:rFonts w:cs="Huawei Sans"/>
        </w:rPr>
      </w:pPr>
      <w:r w:rsidRPr="00A91556">
        <w:rPr>
          <w:rFonts w:cs="Huawei Sans"/>
        </w:rPr>
        <w:t xml:space="preserve">        if grids is None:</w:t>
      </w:r>
    </w:p>
    <w:p w14:paraId="684B791A" w14:textId="77777777" w:rsidR="00087AA5" w:rsidRPr="00A91556" w:rsidRDefault="00087AA5" w:rsidP="000B1754">
      <w:pPr>
        <w:pStyle w:val="2f5"/>
        <w:rPr>
          <w:rFonts w:cs="Huawei Sans"/>
        </w:rPr>
      </w:pPr>
      <w:r w:rsidRPr="00A91556">
        <w:rPr>
          <w:rFonts w:cs="Huawei Sans"/>
        </w:rPr>
        <w:t xml:space="preserve">            grids = [1] * blocks</w:t>
      </w:r>
    </w:p>
    <w:p w14:paraId="3271D913" w14:textId="77777777" w:rsidR="00087AA5" w:rsidRPr="00A91556" w:rsidRDefault="00087AA5" w:rsidP="000B1754">
      <w:pPr>
        <w:pStyle w:val="2f5"/>
        <w:rPr>
          <w:rFonts w:cs="Huawei Sans"/>
        </w:rPr>
      </w:pPr>
    </w:p>
    <w:p w14:paraId="54A186B1" w14:textId="77777777" w:rsidR="00087AA5" w:rsidRPr="00A91556" w:rsidRDefault="00087AA5" w:rsidP="000B1754">
      <w:pPr>
        <w:pStyle w:val="2f5"/>
        <w:rPr>
          <w:rFonts w:cs="Huawei Sans"/>
        </w:rPr>
      </w:pPr>
      <w:r w:rsidRPr="00A91556">
        <w:rPr>
          <w:rFonts w:cs="Huawei Sans"/>
        </w:rPr>
        <w:t xml:space="preserve">        layers = [</w:t>
      </w:r>
    </w:p>
    <w:p w14:paraId="53B91781" w14:textId="77777777" w:rsidR="00087AA5" w:rsidRPr="00A91556" w:rsidRDefault="00087AA5" w:rsidP="000B1754">
      <w:pPr>
        <w:pStyle w:val="2f5"/>
        <w:rPr>
          <w:rFonts w:cs="Huawei Sans"/>
        </w:rPr>
      </w:pPr>
      <w:r w:rsidRPr="00A91556">
        <w:rPr>
          <w:rFonts w:cs="Huawei Sans"/>
        </w:rPr>
        <w:t xml:space="preserve">            block(self.inplanes, planes, stride, downsample, dilation=base_dilation * grids[0],</w:t>
      </w:r>
    </w:p>
    <w:p w14:paraId="7EC79C95" w14:textId="77777777" w:rsidR="00087AA5" w:rsidRPr="00A91556" w:rsidRDefault="00087AA5" w:rsidP="000B1754">
      <w:pPr>
        <w:pStyle w:val="2f5"/>
        <w:rPr>
          <w:rFonts w:cs="Huawei Sans"/>
        </w:rPr>
      </w:pPr>
      <w:r w:rsidRPr="00A91556">
        <w:rPr>
          <w:rFonts w:cs="Huawei Sans"/>
        </w:rPr>
        <w:t xml:space="preserve">                  use_batch_statistics=use_batch_statistics)</w:t>
      </w:r>
    </w:p>
    <w:p w14:paraId="4ACEEF79" w14:textId="77777777" w:rsidR="00087AA5" w:rsidRPr="00A91556" w:rsidRDefault="00087AA5" w:rsidP="000B1754">
      <w:pPr>
        <w:pStyle w:val="2f5"/>
        <w:rPr>
          <w:rFonts w:cs="Huawei Sans"/>
        </w:rPr>
      </w:pPr>
      <w:r w:rsidRPr="00A91556">
        <w:rPr>
          <w:rFonts w:cs="Huawei Sans"/>
        </w:rPr>
        <w:t xml:space="preserve">        ]</w:t>
      </w:r>
    </w:p>
    <w:p w14:paraId="7FC5CBCC" w14:textId="77777777" w:rsidR="00087AA5" w:rsidRPr="00A91556" w:rsidRDefault="00087AA5" w:rsidP="000B1754">
      <w:pPr>
        <w:pStyle w:val="2f5"/>
        <w:rPr>
          <w:rFonts w:cs="Huawei Sans"/>
        </w:rPr>
      </w:pPr>
      <w:r w:rsidRPr="00A91556">
        <w:rPr>
          <w:rFonts w:cs="Huawei Sans"/>
        </w:rPr>
        <w:t xml:space="preserve">        self.inplanes = planes * block.expansion</w:t>
      </w:r>
    </w:p>
    <w:p w14:paraId="62283EF4" w14:textId="77777777" w:rsidR="00087AA5" w:rsidRPr="00A91556" w:rsidRDefault="00087AA5" w:rsidP="000B1754">
      <w:pPr>
        <w:pStyle w:val="2f5"/>
        <w:rPr>
          <w:rFonts w:cs="Huawei Sans"/>
        </w:rPr>
      </w:pPr>
      <w:r w:rsidRPr="00A91556">
        <w:rPr>
          <w:rFonts w:cs="Huawei Sans"/>
        </w:rPr>
        <w:t xml:space="preserve">        for i in range(1, blocks):</w:t>
      </w:r>
    </w:p>
    <w:p w14:paraId="3D03FB92" w14:textId="77777777" w:rsidR="00087AA5" w:rsidRPr="00A91556" w:rsidRDefault="00087AA5" w:rsidP="000B1754">
      <w:pPr>
        <w:pStyle w:val="2f5"/>
        <w:rPr>
          <w:rFonts w:cs="Huawei Sans"/>
        </w:rPr>
      </w:pPr>
      <w:r w:rsidRPr="00A91556">
        <w:rPr>
          <w:rFonts w:cs="Huawei Sans"/>
        </w:rPr>
        <w:t xml:space="preserve">            layers.append(</w:t>
      </w:r>
    </w:p>
    <w:p w14:paraId="5CD6DD37" w14:textId="77777777" w:rsidR="00087AA5" w:rsidRPr="00A91556" w:rsidRDefault="00087AA5" w:rsidP="000B1754">
      <w:pPr>
        <w:pStyle w:val="2f5"/>
        <w:rPr>
          <w:rFonts w:cs="Huawei Sans"/>
        </w:rPr>
      </w:pPr>
      <w:r w:rsidRPr="00A91556">
        <w:rPr>
          <w:rFonts w:cs="Huawei Sans"/>
        </w:rPr>
        <w:t xml:space="preserve">                block(self.inplanes, planes, dilation=base_dilation * grids[i],</w:t>
      </w:r>
    </w:p>
    <w:p w14:paraId="39F16444" w14:textId="77777777" w:rsidR="00087AA5" w:rsidRPr="00A91556" w:rsidRDefault="00087AA5" w:rsidP="000B1754">
      <w:pPr>
        <w:pStyle w:val="2f5"/>
        <w:rPr>
          <w:rFonts w:cs="Huawei Sans"/>
        </w:rPr>
      </w:pPr>
      <w:r w:rsidRPr="00A91556">
        <w:rPr>
          <w:rFonts w:cs="Huawei Sans"/>
        </w:rPr>
        <w:t xml:space="preserve">                      use_batch_statistics=use_batch_statistics))</w:t>
      </w:r>
    </w:p>
    <w:p w14:paraId="7CA06402" w14:textId="77777777" w:rsidR="00087AA5" w:rsidRPr="00A91556" w:rsidRDefault="00087AA5" w:rsidP="000B1754">
      <w:pPr>
        <w:pStyle w:val="2f5"/>
        <w:rPr>
          <w:rFonts w:cs="Huawei Sans"/>
        </w:rPr>
      </w:pPr>
    </w:p>
    <w:p w14:paraId="3029A2BA" w14:textId="77777777" w:rsidR="00087AA5" w:rsidRPr="00A91556" w:rsidRDefault="00087AA5" w:rsidP="000B1754">
      <w:pPr>
        <w:pStyle w:val="2f5"/>
        <w:rPr>
          <w:rFonts w:cs="Huawei Sans"/>
        </w:rPr>
      </w:pPr>
      <w:r w:rsidRPr="00A91556">
        <w:rPr>
          <w:rFonts w:cs="Huawei Sans"/>
        </w:rPr>
        <w:t xml:space="preserve">        return nn.SequentialCell(layers)</w:t>
      </w:r>
    </w:p>
    <w:p w14:paraId="4854991B" w14:textId="77777777" w:rsidR="00087AA5" w:rsidRPr="00A91556" w:rsidRDefault="00087AA5" w:rsidP="000B1754">
      <w:pPr>
        <w:pStyle w:val="2f5"/>
        <w:rPr>
          <w:rFonts w:cs="Huawei Sans"/>
        </w:rPr>
      </w:pPr>
    </w:p>
    <w:p w14:paraId="70826AFC" w14:textId="77777777" w:rsidR="00087AA5" w:rsidRPr="00A91556" w:rsidRDefault="00087AA5" w:rsidP="000B1754">
      <w:pPr>
        <w:pStyle w:val="2f5"/>
        <w:rPr>
          <w:rFonts w:cs="Huawei Sans"/>
        </w:rPr>
      </w:pPr>
      <w:r w:rsidRPr="00A91556">
        <w:rPr>
          <w:rFonts w:cs="Huawei Sans"/>
        </w:rPr>
        <w:t xml:space="preserve">    def construct(self, x):</w:t>
      </w:r>
    </w:p>
    <w:p w14:paraId="564F3F01" w14:textId="77777777" w:rsidR="00087AA5" w:rsidRPr="00A91556" w:rsidRDefault="00087AA5" w:rsidP="000B1754">
      <w:pPr>
        <w:pStyle w:val="2f5"/>
        <w:rPr>
          <w:rFonts w:cs="Huawei Sans"/>
        </w:rPr>
      </w:pPr>
      <w:r w:rsidRPr="00A91556">
        <w:rPr>
          <w:rFonts w:cs="Huawei Sans"/>
        </w:rPr>
        <w:t xml:space="preserve">        out = self.conv1(x)</w:t>
      </w:r>
    </w:p>
    <w:p w14:paraId="3930F423" w14:textId="77777777" w:rsidR="00087AA5" w:rsidRPr="00A91556" w:rsidRDefault="00087AA5" w:rsidP="000B1754">
      <w:pPr>
        <w:pStyle w:val="2f5"/>
        <w:rPr>
          <w:rFonts w:cs="Huawei Sans"/>
        </w:rPr>
      </w:pPr>
      <w:r w:rsidRPr="00A91556">
        <w:rPr>
          <w:rFonts w:cs="Huawei Sans"/>
        </w:rPr>
        <w:t xml:space="preserve">        out = self.bn1(out)</w:t>
      </w:r>
    </w:p>
    <w:p w14:paraId="2612B656" w14:textId="77777777" w:rsidR="00087AA5" w:rsidRPr="00A91556" w:rsidRDefault="00087AA5" w:rsidP="000B1754">
      <w:pPr>
        <w:pStyle w:val="2f5"/>
        <w:rPr>
          <w:rFonts w:cs="Huawei Sans"/>
        </w:rPr>
      </w:pPr>
      <w:r w:rsidRPr="00A91556">
        <w:rPr>
          <w:rFonts w:cs="Huawei Sans"/>
        </w:rPr>
        <w:t xml:space="preserve">        out = self.relu(out)</w:t>
      </w:r>
    </w:p>
    <w:p w14:paraId="36E9CFFE" w14:textId="77777777" w:rsidR="00087AA5" w:rsidRPr="00A91556" w:rsidRDefault="00087AA5" w:rsidP="000B1754">
      <w:pPr>
        <w:pStyle w:val="2f5"/>
        <w:rPr>
          <w:rFonts w:cs="Huawei Sans"/>
        </w:rPr>
      </w:pPr>
    </w:p>
    <w:p w14:paraId="42DD1971" w14:textId="77777777" w:rsidR="00087AA5" w:rsidRPr="00A91556" w:rsidRDefault="00087AA5" w:rsidP="000B1754">
      <w:pPr>
        <w:pStyle w:val="2f5"/>
        <w:rPr>
          <w:rFonts w:cs="Huawei Sans"/>
        </w:rPr>
      </w:pPr>
      <w:r w:rsidRPr="00A91556">
        <w:rPr>
          <w:rFonts w:cs="Huawei Sans"/>
        </w:rPr>
        <w:t xml:space="preserve">        out = self.maxpool(out)</w:t>
      </w:r>
    </w:p>
    <w:p w14:paraId="3725D98B" w14:textId="77777777" w:rsidR="00087AA5" w:rsidRPr="00A91556" w:rsidRDefault="00087AA5" w:rsidP="000B1754">
      <w:pPr>
        <w:pStyle w:val="2f5"/>
        <w:rPr>
          <w:rFonts w:cs="Huawei Sans"/>
        </w:rPr>
      </w:pPr>
    </w:p>
    <w:p w14:paraId="42178D00" w14:textId="77777777" w:rsidR="00087AA5" w:rsidRPr="00A91556" w:rsidRDefault="00087AA5" w:rsidP="000B1754">
      <w:pPr>
        <w:pStyle w:val="2f5"/>
        <w:rPr>
          <w:rFonts w:cs="Huawei Sans"/>
        </w:rPr>
      </w:pPr>
      <w:r w:rsidRPr="00A91556">
        <w:rPr>
          <w:rFonts w:cs="Huawei Sans"/>
        </w:rPr>
        <w:t xml:space="preserve">        out = self.layer1(out)</w:t>
      </w:r>
    </w:p>
    <w:p w14:paraId="1C891B3C" w14:textId="77777777" w:rsidR="00087AA5" w:rsidRPr="00A91556" w:rsidRDefault="00087AA5" w:rsidP="000B1754">
      <w:pPr>
        <w:pStyle w:val="2f5"/>
        <w:rPr>
          <w:rFonts w:cs="Huawei Sans"/>
        </w:rPr>
      </w:pPr>
      <w:r w:rsidRPr="00A91556">
        <w:rPr>
          <w:rFonts w:cs="Huawei Sans"/>
        </w:rPr>
        <w:t xml:space="preserve">        out = self.layer2(out)</w:t>
      </w:r>
    </w:p>
    <w:p w14:paraId="52E6854B" w14:textId="77777777" w:rsidR="00087AA5" w:rsidRPr="00A91556" w:rsidRDefault="00087AA5" w:rsidP="000B1754">
      <w:pPr>
        <w:pStyle w:val="2f5"/>
        <w:rPr>
          <w:rFonts w:cs="Huawei Sans"/>
        </w:rPr>
      </w:pPr>
      <w:r w:rsidRPr="00A91556">
        <w:rPr>
          <w:rFonts w:cs="Huawei Sans"/>
        </w:rPr>
        <w:t xml:space="preserve">        out = self.layer3(out)</w:t>
      </w:r>
    </w:p>
    <w:p w14:paraId="7094666F" w14:textId="77777777" w:rsidR="00087AA5" w:rsidRPr="00A91556" w:rsidRDefault="00087AA5" w:rsidP="000B1754">
      <w:pPr>
        <w:pStyle w:val="2f5"/>
        <w:rPr>
          <w:rFonts w:cs="Huawei Sans"/>
        </w:rPr>
      </w:pPr>
      <w:r w:rsidRPr="00A91556">
        <w:rPr>
          <w:rFonts w:cs="Huawei Sans"/>
        </w:rPr>
        <w:t xml:space="preserve">        out = self.layer4(out)</w:t>
      </w:r>
    </w:p>
    <w:p w14:paraId="082AA883" w14:textId="77777777" w:rsidR="00087AA5" w:rsidRPr="00A91556" w:rsidRDefault="00087AA5" w:rsidP="000B1754">
      <w:pPr>
        <w:pStyle w:val="2f5"/>
        <w:rPr>
          <w:rFonts w:cs="Huawei Sans"/>
        </w:rPr>
      </w:pPr>
      <w:r w:rsidRPr="00A91556">
        <w:rPr>
          <w:rFonts w:cs="Huawei Sans"/>
        </w:rPr>
        <w:t xml:space="preserve">        return out</w:t>
      </w:r>
    </w:p>
    <w:p w14:paraId="678F6A8D" w14:textId="77777777" w:rsidR="00087AA5" w:rsidRPr="00A91556" w:rsidRDefault="00087AA5" w:rsidP="000B1754">
      <w:pPr>
        <w:pStyle w:val="2f5"/>
        <w:rPr>
          <w:rFonts w:cs="Huawei Sans"/>
        </w:rPr>
      </w:pPr>
    </w:p>
    <w:p w14:paraId="03F78F93" w14:textId="77777777" w:rsidR="00087AA5" w:rsidRPr="00A91556" w:rsidRDefault="00087AA5" w:rsidP="000B1754">
      <w:pPr>
        <w:pStyle w:val="2f5"/>
        <w:rPr>
          <w:rFonts w:cs="Huawei Sans"/>
        </w:rPr>
      </w:pPr>
    </w:p>
    <w:p w14:paraId="4B4BA08A" w14:textId="77777777" w:rsidR="00087AA5" w:rsidRPr="00A91556" w:rsidRDefault="00087AA5" w:rsidP="000B1754">
      <w:pPr>
        <w:pStyle w:val="2f5"/>
        <w:rPr>
          <w:rFonts w:cs="Huawei Sans"/>
        </w:rPr>
      </w:pPr>
      <w:r w:rsidRPr="00A91556">
        <w:rPr>
          <w:rFonts w:cs="Huawei Sans"/>
        </w:rPr>
        <w:t>class Bottleneck(nn.Cell):</w:t>
      </w:r>
    </w:p>
    <w:p w14:paraId="2F5AB96E" w14:textId="77777777" w:rsidR="00087AA5" w:rsidRPr="00A91556" w:rsidRDefault="00087AA5" w:rsidP="000B1754">
      <w:pPr>
        <w:pStyle w:val="2f5"/>
        <w:rPr>
          <w:rFonts w:cs="Huawei Sans"/>
        </w:rPr>
      </w:pPr>
      <w:r w:rsidRPr="00A91556">
        <w:rPr>
          <w:rFonts w:cs="Huawei Sans"/>
        </w:rPr>
        <w:t xml:space="preserve">    expansion = 4</w:t>
      </w:r>
    </w:p>
    <w:p w14:paraId="46888EFF" w14:textId="77777777" w:rsidR="00087AA5" w:rsidRPr="00A91556" w:rsidRDefault="00087AA5" w:rsidP="000B1754">
      <w:pPr>
        <w:pStyle w:val="2f5"/>
        <w:rPr>
          <w:rFonts w:cs="Huawei Sans"/>
        </w:rPr>
      </w:pPr>
    </w:p>
    <w:p w14:paraId="7FE2A4E6" w14:textId="77777777" w:rsidR="00087AA5" w:rsidRPr="00A91556" w:rsidRDefault="00087AA5" w:rsidP="000B1754">
      <w:pPr>
        <w:pStyle w:val="2f5"/>
        <w:rPr>
          <w:rFonts w:cs="Huawei Sans"/>
        </w:rPr>
      </w:pPr>
      <w:r w:rsidRPr="00A91556">
        <w:rPr>
          <w:rFonts w:cs="Huawei Sans"/>
        </w:rPr>
        <w:t xml:space="preserve">    def __init__(self, inplanes, planes, stride=1, downsample=None, dilation=1, use_batch_statistics=True):</w:t>
      </w:r>
    </w:p>
    <w:p w14:paraId="34DD0AB6" w14:textId="77777777" w:rsidR="00087AA5" w:rsidRPr="00A91556" w:rsidRDefault="00087AA5" w:rsidP="000B1754">
      <w:pPr>
        <w:pStyle w:val="2f5"/>
        <w:rPr>
          <w:rFonts w:cs="Huawei Sans"/>
        </w:rPr>
      </w:pPr>
      <w:r w:rsidRPr="00A91556">
        <w:rPr>
          <w:rFonts w:cs="Huawei Sans"/>
        </w:rPr>
        <w:t xml:space="preserve">        super(Bottleneck, self).__init__()</w:t>
      </w:r>
    </w:p>
    <w:p w14:paraId="1EF0A509" w14:textId="77777777" w:rsidR="00087AA5" w:rsidRPr="00A91556" w:rsidRDefault="00087AA5" w:rsidP="000B1754">
      <w:pPr>
        <w:pStyle w:val="2f5"/>
        <w:rPr>
          <w:rFonts w:cs="Huawei Sans"/>
        </w:rPr>
      </w:pPr>
      <w:r w:rsidRPr="00A91556">
        <w:rPr>
          <w:rFonts w:cs="Huawei Sans"/>
        </w:rPr>
        <w:t xml:space="preserve">        self.conv1 = conv1x1(inplanes, planes)</w:t>
      </w:r>
    </w:p>
    <w:p w14:paraId="10F81799" w14:textId="77777777" w:rsidR="00087AA5" w:rsidRPr="00A91556" w:rsidRDefault="00087AA5" w:rsidP="000B1754">
      <w:pPr>
        <w:pStyle w:val="2f5"/>
        <w:rPr>
          <w:rFonts w:cs="Huawei Sans"/>
        </w:rPr>
      </w:pPr>
      <w:r w:rsidRPr="00A91556">
        <w:rPr>
          <w:rFonts w:cs="Huawei Sans"/>
        </w:rPr>
        <w:t xml:space="preserve">        self.bn1 = nn.BatchNorm2d(planes, use_batch_statistics=use_batch_statistics)</w:t>
      </w:r>
    </w:p>
    <w:p w14:paraId="18AE0D72" w14:textId="77777777" w:rsidR="00087AA5" w:rsidRPr="00A91556" w:rsidRDefault="00087AA5" w:rsidP="000B1754">
      <w:pPr>
        <w:pStyle w:val="2f5"/>
        <w:rPr>
          <w:rFonts w:cs="Huawei Sans"/>
        </w:rPr>
      </w:pPr>
    </w:p>
    <w:p w14:paraId="68467F1E" w14:textId="77777777" w:rsidR="00087AA5" w:rsidRPr="00A91556" w:rsidRDefault="00087AA5" w:rsidP="000B1754">
      <w:pPr>
        <w:pStyle w:val="2f5"/>
        <w:rPr>
          <w:rFonts w:cs="Huawei Sans"/>
        </w:rPr>
      </w:pPr>
      <w:r w:rsidRPr="00A91556">
        <w:rPr>
          <w:rFonts w:cs="Huawei Sans"/>
        </w:rPr>
        <w:t xml:space="preserve">        self.conv2 = conv3x3(planes, planes, stride, dilation, dilation)</w:t>
      </w:r>
    </w:p>
    <w:p w14:paraId="73877E48" w14:textId="77777777" w:rsidR="00087AA5" w:rsidRPr="00A91556" w:rsidRDefault="00087AA5" w:rsidP="000B1754">
      <w:pPr>
        <w:pStyle w:val="2f5"/>
        <w:rPr>
          <w:rFonts w:cs="Huawei Sans"/>
        </w:rPr>
      </w:pPr>
      <w:r w:rsidRPr="00A91556">
        <w:rPr>
          <w:rFonts w:cs="Huawei Sans"/>
        </w:rPr>
        <w:t xml:space="preserve">        self.bn2 = nn.BatchNorm2d(planes, use_batch_statistics=use_batch_statistics)</w:t>
      </w:r>
    </w:p>
    <w:p w14:paraId="30048EF0" w14:textId="77777777" w:rsidR="00087AA5" w:rsidRPr="00A91556" w:rsidRDefault="00087AA5" w:rsidP="000B1754">
      <w:pPr>
        <w:pStyle w:val="2f5"/>
        <w:rPr>
          <w:rFonts w:cs="Huawei Sans"/>
        </w:rPr>
      </w:pPr>
    </w:p>
    <w:p w14:paraId="39EC4D8D" w14:textId="77777777" w:rsidR="00087AA5" w:rsidRPr="00A91556" w:rsidRDefault="00087AA5" w:rsidP="000B1754">
      <w:pPr>
        <w:pStyle w:val="2f5"/>
        <w:rPr>
          <w:rFonts w:cs="Huawei Sans"/>
        </w:rPr>
      </w:pPr>
      <w:r w:rsidRPr="00A91556">
        <w:rPr>
          <w:rFonts w:cs="Huawei Sans"/>
        </w:rPr>
        <w:t xml:space="preserve">        self.conv3 = conv1x1(planes, planes * self.expansion)</w:t>
      </w:r>
    </w:p>
    <w:p w14:paraId="3967F530" w14:textId="77777777" w:rsidR="00087AA5" w:rsidRPr="00A91556" w:rsidRDefault="00087AA5" w:rsidP="000B1754">
      <w:pPr>
        <w:pStyle w:val="2f5"/>
        <w:rPr>
          <w:rFonts w:cs="Huawei Sans"/>
        </w:rPr>
      </w:pPr>
      <w:r w:rsidRPr="00A91556">
        <w:rPr>
          <w:rFonts w:cs="Huawei Sans"/>
        </w:rPr>
        <w:t xml:space="preserve">        self.bn3 = nn.BatchNorm2d(planes * self.expansion, use_batch_statistics=use_batch_statistics)</w:t>
      </w:r>
    </w:p>
    <w:p w14:paraId="6435F98B" w14:textId="77777777" w:rsidR="00087AA5" w:rsidRPr="00A91556" w:rsidRDefault="00087AA5" w:rsidP="000B1754">
      <w:pPr>
        <w:pStyle w:val="2f5"/>
        <w:rPr>
          <w:rFonts w:cs="Huawei Sans"/>
        </w:rPr>
      </w:pPr>
    </w:p>
    <w:p w14:paraId="05B331CD" w14:textId="77777777" w:rsidR="00087AA5" w:rsidRPr="00A91556" w:rsidRDefault="00087AA5" w:rsidP="000B1754">
      <w:pPr>
        <w:pStyle w:val="2f5"/>
        <w:rPr>
          <w:rFonts w:cs="Huawei Sans"/>
        </w:rPr>
      </w:pPr>
      <w:r w:rsidRPr="00A91556">
        <w:rPr>
          <w:rFonts w:cs="Huawei Sans"/>
        </w:rPr>
        <w:t xml:space="preserve">        self.relu = nn.ReLU()</w:t>
      </w:r>
    </w:p>
    <w:p w14:paraId="468A32F4" w14:textId="77777777" w:rsidR="00087AA5" w:rsidRPr="00A91556" w:rsidRDefault="00087AA5" w:rsidP="000B1754">
      <w:pPr>
        <w:pStyle w:val="2f5"/>
        <w:rPr>
          <w:rFonts w:cs="Huawei Sans"/>
        </w:rPr>
      </w:pPr>
      <w:r w:rsidRPr="00A91556">
        <w:rPr>
          <w:rFonts w:cs="Huawei Sans"/>
        </w:rPr>
        <w:t xml:space="preserve">        self.downsample = downsample</w:t>
      </w:r>
    </w:p>
    <w:p w14:paraId="3ED19E4C" w14:textId="77777777" w:rsidR="00087AA5" w:rsidRPr="00A91556" w:rsidRDefault="00087AA5" w:rsidP="000B1754">
      <w:pPr>
        <w:pStyle w:val="2f5"/>
        <w:rPr>
          <w:rFonts w:cs="Huawei Sans"/>
        </w:rPr>
      </w:pPr>
    </w:p>
    <w:p w14:paraId="0AB2936B" w14:textId="77777777" w:rsidR="00087AA5" w:rsidRPr="00A91556" w:rsidRDefault="00087AA5" w:rsidP="000B1754">
      <w:pPr>
        <w:pStyle w:val="2f5"/>
        <w:rPr>
          <w:rFonts w:cs="Huawei Sans"/>
        </w:rPr>
      </w:pPr>
      <w:r w:rsidRPr="00A91556">
        <w:rPr>
          <w:rFonts w:cs="Huawei Sans"/>
        </w:rPr>
        <w:t xml:space="preserve">        self.add = P.TensorAdd()</w:t>
      </w:r>
    </w:p>
    <w:p w14:paraId="7FCE201F" w14:textId="77777777" w:rsidR="00087AA5" w:rsidRPr="00A91556" w:rsidRDefault="00087AA5" w:rsidP="000B1754">
      <w:pPr>
        <w:pStyle w:val="2f5"/>
        <w:rPr>
          <w:rFonts w:cs="Huawei Sans"/>
        </w:rPr>
      </w:pPr>
    </w:p>
    <w:p w14:paraId="21B34491" w14:textId="77777777" w:rsidR="00087AA5" w:rsidRPr="00A91556" w:rsidRDefault="00087AA5" w:rsidP="000B1754">
      <w:pPr>
        <w:pStyle w:val="2f5"/>
        <w:rPr>
          <w:rFonts w:cs="Huawei Sans"/>
        </w:rPr>
      </w:pPr>
      <w:r w:rsidRPr="00A91556">
        <w:rPr>
          <w:rFonts w:cs="Huawei Sans"/>
        </w:rPr>
        <w:t xml:space="preserve">    def construct(self, x):</w:t>
      </w:r>
    </w:p>
    <w:p w14:paraId="755A3987" w14:textId="77777777" w:rsidR="00087AA5" w:rsidRPr="00A91556" w:rsidRDefault="00087AA5" w:rsidP="000B1754">
      <w:pPr>
        <w:pStyle w:val="2f5"/>
        <w:rPr>
          <w:rFonts w:cs="Huawei Sans"/>
        </w:rPr>
      </w:pPr>
      <w:r w:rsidRPr="00A91556">
        <w:rPr>
          <w:rFonts w:cs="Huawei Sans"/>
        </w:rPr>
        <w:t xml:space="preserve">        identity = x</w:t>
      </w:r>
    </w:p>
    <w:p w14:paraId="215DDB7E" w14:textId="77777777" w:rsidR="00087AA5" w:rsidRPr="00A91556" w:rsidRDefault="00087AA5" w:rsidP="000B1754">
      <w:pPr>
        <w:pStyle w:val="2f5"/>
        <w:rPr>
          <w:rFonts w:cs="Huawei Sans"/>
        </w:rPr>
      </w:pPr>
    </w:p>
    <w:p w14:paraId="28BA3689" w14:textId="77777777" w:rsidR="00087AA5" w:rsidRPr="00A91556" w:rsidRDefault="00087AA5" w:rsidP="000B1754">
      <w:pPr>
        <w:pStyle w:val="2f5"/>
        <w:rPr>
          <w:rFonts w:cs="Huawei Sans"/>
        </w:rPr>
      </w:pPr>
      <w:r w:rsidRPr="00A91556">
        <w:rPr>
          <w:rFonts w:cs="Huawei Sans"/>
        </w:rPr>
        <w:t xml:space="preserve">        out = self.conv1(x)</w:t>
      </w:r>
    </w:p>
    <w:p w14:paraId="0ACADD5F" w14:textId="77777777" w:rsidR="00087AA5" w:rsidRPr="00A91556" w:rsidRDefault="00087AA5" w:rsidP="000B1754">
      <w:pPr>
        <w:pStyle w:val="2f5"/>
        <w:rPr>
          <w:rFonts w:cs="Huawei Sans"/>
        </w:rPr>
      </w:pPr>
      <w:r w:rsidRPr="00A91556">
        <w:rPr>
          <w:rFonts w:cs="Huawei Sans"/>
        </w:rPr>
        <w:t xml:space="preserve">        out = self.bn1(out)</w:t>
      </w:r>
    </w:p>
    <w:p w14:paraId="239B3073" w14:textId="77777777" w:rsidR="00087AA5" w:rsidRPr="00A91556" w:rsidRDefault="00087AA5" w:rsidP="000B1754">
      <w:pPr>
        <w:pStyle w:val="2f5"/>
        <w:rPr>
          <w:rFonts w:cs="Huawei Sans"/>
        </w:rPr>
      </w:pPr>
      <w:r w:rsidRPr="00A91556">
        <w:rPr>
          <w:rFonts w:cs="Huawei Sans"/>
        </w:rPr>
        <w:t xml:space="preserve">        out = self.relu(out)</w:t>
      </w:r>
    </w:p>
    <w:p w14:paraId="139E6254" w14:textId="77777777" w:rsidR="00087AA5" w:rsidRPr="00A91556" w:rsidRDefault="00087AA5" w:rsidP="000B1754">
      <w:pPr>
        <w:pStyle w:val="2f5"/>
        <w:rPr>
          <w:rFonts w:cs="Huawei Sans"/>
        </w:rPr>
      </w:pPr>
    </w:p>
    <w:p w14:paraId="3E2EECFC" w14:textId="77777777" w:rsidR="00087AA5" w:rsidRPr="00A91556" w:rsidRDefault="00087AA5" w:rsidP="000B1754">
      <w:pPr>
        <w:pStyle w:val="2f5"/>
        <w:rPr>
          <w:rFonts w:cs="Huawei Sans"/>
        </w:rPr>
      </w:pPr>
      <w:r w:rsidRPr="00A91556">
        <w:rPr>
          <w:rFonts w:cs="Huawei Sans"/>
        </w:rPr>
        <w:t xml:space="preserve">        out = self.conv2(out)</w:t>
      </w:r>
    </w:p>
    <w:p w14:paraId="2946496E" w14:textId="77777777" w:rsidR="00087AA5" w:rsidRPr="00A91556" w:rsidRDefault="00087AA5" w:rsidP="000B1754">
      <w:pPr>
        <w:pStyle w:val="2f5"/>
        <w:rPr>
          <w:rFonts w:cs="Huawei Sans"/>
        </w:rPr>
      </w:pPr>
      <w:r w:rsidRPr="00A91556">
        <w:rPr>
          <w:rFonts w:cs="Huawei Sans"/>
        </w:rPr>
        <w:t xml:space="preserve">        out = self.bn2(out)</w:t>
      </w:r>
    </w:p>
    <w:p w14:paraId="087BB830" w14:textId="77777777" w:rsidR="00087AA5" w:rsidRPr="00A91556" w:rsidRDefault="00087AA5" w:rsidP="000B1754">
      <w:pPr>
        <w:pStyle w:val="2f5"/>
        <w:rPr>
          <w:rFonts w:cs="Huawei Sans"/>
        </w:rPr>
      </w:pPr>
      <w:r w:rsidRPr="00A91556">
        <w:rPr>
          <w:rFonts w:cs="Huawei Sans"/>
        </w:rPr>
        <w:t xml:space="preserve">        out = self.relu(out)</w:t>
      </w:r>
    </w:p>
    <w:p w14:paraId="0D55B7E5" w14:textId="77777777" w:rsidR="00087AA5" w:rsidRPr="00A91556" w:rsidRDefault="00087AA5" w:rsidP="000B1754">
      <w:pPr>
        <w:pStyle w:val="2f5"/>
        <w:rPr>
          <w:rFonts w:cs="Huawei Sans"/>
        </w:rPr>
      </w:pPr>
    </w:p>
    <w:p w14:paraId="2C7C9759" w14:textId="77777777" w:rsidR="00087AA5" w:rsidRPr="00A91556" w:rsidRDefault="00087AA5" w:rsidP="000B1754">
      <w:pPr>
        <w:pStyle w:val="2f5"/>
        <w:rPr>
          <w:rFonts w:cs="Huawei Sans"/>
        </w:rPr>
      </w:pPr>
      <w:r w:rsidRPr="00A91556">
        <w:rPr>
          <w:rFonts w:cs="Huawei Sans"/>
        </w:rPr>
        <w:t xml:space="preserve">        out = self.conv3(out)</w:t>
      </w:r>
    </w:p>
    <w:p w14:paraId="42C6EBED" w14:textId="77777777" w:rsidR="00087AA5" w:rsidRPr="00A91556" w:rsidRDefault="00087AA5" w:rsidP="000B1754">
      <w:pPr>
        <w:pStyle w:val="2f5"/>
        <w:rPr>
          <w:rFonts w:cs="Huawei Sans"/>
        </w:rPr>
      </w:pPr>
      <w:r w:rsidRPr="00A91556">
        <w:rPr>
          <w:rFonts w:cs="Huawei Sans"/>
        </w:rPr>
        <w:t xml:space="preserve">        out = self.bn3(out)</w:t>
      </w:r>
    </w:p>
    <w:p w14:paraId="6455BE95" w14:textId="77777777" w:rsidR="00087AA5" w:rsidRPr="00A91556" w:rsidRDefault="00087AA5" w:rsidP="000B1754">
      <w:pPr>
        <w:pStyle w:val="2f5"/>
        <w:rPr>
          <w:rFonts w:cs="Huawei Sans"/>
        </w:rPr>
      </w:pPr>
    </w:p>
    <w:p w14:paraId="487D5204" w14:textId="77777777" w:rsidR="00087AA5" w:rsidRPr="00A91556" w:rsidRDefault="00087AA5" w:rsidP="000B1754">
      <w:pPr>
        <w:pStyle w:val="2f5"/>
        <w:rPr>
          <w:rFonts w:cs="Huawei Sans"/>
        </w:rPr>
      </w:pPr>
      <w:r w:rsidRPr="00A91556">
        <w:rPr>
          <w:rFonts w:cs="Huawei Sans"/>
        </w:rPr>
        <w:t xml:space="preserve">        if self.downsample is not None:</w:t>
      </w:r>
    </w:p>
    <w:p w14:paraId="0AC02EE9" w14:textId="77777777" w:rsidR="00087AA5" w:rsidRPr="00A91556" w:rsidRDefault="00087AA5" w:rsidP="000B1754">
      <w:pPr>
        <w:pStyle w:val="2f5"/>
        <w:rPr>
          <w:rFonts w:cs="Huawei Sans"/>
        </w:rPr>
      </w:pPr>
      <w:r w:rsidRPr="00A91556">
        <w:rPr>
          <w:rFonts w:cs="Huawei Sans"/>
        </w:rPr>
        <w:t xml:space="preserve">            identity = self.downsample(x)</w:t>
      </w:r>
    </w:p>
    <w:p w14:paraId="09D450C1" w14:textId="77777777" w:rsidR="00087AA5" w:rsidRPr="00A91556" w:rsidRDefault="00087AA5" w:rsidP="000B1754">
      <w:pPr>
        <w:pStyle w:val="2f5"/>
        <w:rPr>
          <w:rFonts w:cs="Huawei Sans"/>
        </w:rPr>
      </w:pPr>
    </w:p>
    <w:p w14:paraId="312AA0C1" w14:textId="77777777" w:rsidR="00087AA5" w:rsidRPr="00A91556" w:rsidRDefault="00087AA5" w:rsidP="000B1754">
      <w:pPr>
        <w:pStyle w:val="2f5"/>
        <w:rPr>
          <w:rFonts w:cs="Huawei Sans"/>
        </w:rPr>
      </w:pPr>
      <w:r w:rsidRPr="00A91556">
        <w:rPr>
          <w:rFonts w:cs="Huawei Sans"/>
        </w:rPr>
        <w:t xml:space="preserve">        out = self.add(out, identity)</w:t>
      </w:r>
    </w:p>
    <w:p w14:paraId="4B65DF22" w14:textId="77777777" w:rsidR="00087AA5" w:rsidRPr="00A91556" w:rsidRDefault="00087AA5" w:rsidP="000B1754">
      <w:pPr>
        <w:pStyle w:val="2f5"/>
        <w:rPr>
          <w:rFonts w:cs="Huawei Sans"/>
        </w:rPr>
      </w:pPr>
      <w:r w:rsidRPr="00A91556">
        <w:rPr>
          <w:rFonts w:cs="Huawei Sans"/>
        </w:rPr>
        <w:t xml:space="preserve">        out = self.relu(out)</w:t>
      </w:r>
    </w:p>
    <w:p w14:paraId="1E2DFF15" w14:textId="77777777" w:rsidR="00087AA5" w:rsidRPr="00A91556" w:rsidRDefault="00087AA5" w:rsidP="000B1754">
      <w:pPr>
        <w:pStyle w:val="2f5"/>
        <w:rPr>
          <w:rFonts w:cs="Huawei Sans"/>
        </w:rPr>
      </w:pPr>
      <w:r w:rsidRPr="00A91556">
        <w:rPr>
          <w:rFonts w:cs="Huawei Sans"/>
        </w:rPr>
        <w:lastRenderedPageBreak/>
        <w:t xml:space="preserve">        return out</w:t>
      </w:r>
    </w:p>
    <w:p w14:paraId="659F9966" w14:textId="77777777" w:rsidR="00087AA5" w:rsidRPr="00A91556" w:rsidRDefault="00087AA5" w:rsidP="000B1754">
      <w:pPr>
        <w:pStyle w:val="2f5"/>
        <w:rPr>
          <w:rFonts w:cs="Huawei Sans"/>
        </w:rPr>
      </w:pPr>
    </w:p>
    <w:p w14:paraId="36CCD6EA" w14:textId="77777777" w:rsidR="00087AA5" w:rsidRPr="00A91556" w:rsidRDefault="00087AA5" w:rsidP="000B1754">
      <w:pPr>
        <w:pStyle w:val="2f5"/>
        <w:rPr>
          <w:rFonts w:cs="Huawei Sans"/>
        </w:rPr>
      </w:pPr>
    </w:p>
    <w:p w14:paraId="6B5DA852" w14:textId="77777777" w:rsidR="00087AA5" w:rsidRPr="00A91556" w:rsidRDefault="00087AA5" w:rsidP="000B1754">
      <w:pPr>
        <w:pStyle w:val="2f5"/>
        <w:rPr>
          <w:rFonts w:cs="Huawei Sans"/>
        </w:rPr>
      </w:pPr>
      <w:r w:rsidRPr="00A91556">
        <w:rPr>
          <w:rFonts w:cs="Huawei Sans"/>
        </w:rPr>
        <w:t>class ASPP(nn.Cell):</w:t>
      </w:r>
    </w:p>
    <w:p w14:paraId="030F3F6A" w14:textId="77777777" w:rsidR="00087AA5" w:rsidRPr="00A91556" w:rsidRDefault="00087AA5" w:rsidP="000B1754">
      <w:pPr>
        <w:pStyle w:val="2f5"/>
        <w:rPr>
          <w:rFonts w:cs="Huawei Sans"/>
        </w:rPr>
      </w:pPr>
      <w:r w:rsidRPr="00A91556">
        <w:rPr>
          <w:rFonts w:cs="Huawei Sans"/>
        </w:rPr>
        <w:t xml:space="preserve">    def __init__(self, atrous_rates, phase='train', in_channels=2048, num_classes=21,</w:t>
      </w:r>
    </w:p>
    <w:p w14:paraId="7B006F17" w14:textId="77777777" w:rsidR="00087AA5" w:rsidRPr="00A91556" w:rsidRDefault="00087AA5" w:rsidP="000B1754">
      <w:pPr>
        <w:pStyle w:val="2f5"/>
        <w:rPr>
          <w:rFonts w:cs="Huawei Sans"/>
        </w:rPr>
      </w:pPr>
      <w:r w:rsidRPr="00A91556">
        <w:rPr>
          <w:rFonts w:cs="Huawei Sans"/>
        </w:rPr>
        <w:t xml:space="preserve">                 use_batch_statistics=True):</w:t>
      </w:r>
    </w:p>
    <w:p w14:paraId="5AB2BE4A" w14:textId="77777777" w:rsidR="00087AA5" w:rsidRPr="00A91556" w:rsidRDefault="00087AA5" w:rsidP="000B1754">
      <w:pPr>
        <w:pStyle w:val="2f5"/>
        <w:rPr>
          <w:rFonts w:cs="Huawei Sans"/>
        </w:rPr>
      </w:pPr>
      <w:r w:rsidRPr="00A91556">
        <w:rPr>
          <w:rFonts w:cs="Huawei Sans"/>
        </w:rPr>
        <w:t xml:space="preserve">        super(ASPP, self).__init__()</w:t>
      </w:r>
    </w:p>
    <w:p w14:paraId="163B143F" w14:textId="77777777" w:rsidR="00087AA5" w:rsidRPr="00A91556" w:rsidRDefault="00087AA5" w:rsidP="000B1754">
      <w:pPr>
        <w:pStyle w:val="2f5"/>
        <w:rPr>
          <w:rFonts w:cs="Huawei Sans"/>
        </w:rPr>
      </w:pPr>
      <w:r w:rsidRPr="00A91556">
        <w:rPr>
          <w:rFonts w:cs="Huawei Sans"/>
        </w:rPr>
        <w:t xml:space="preserve">        self.phase = phase</w:t>
      </w:r>
    </w:p>
    <w:p w14:paraId="738475EC" w14:textId="77777777" w:rsidR="00087AA5" w:rsidRPr="00A91556" w:rsidRDefault="00087AA5" w:rsidP="000B1754">
      <w:pPr>
        <w:pStyle w:val="2f5"/>
        <w:rPr>
          <w:rFonts w:cs="Huawei Sans"/>
        </w:rPr>
      </w:pPr>
      <w:r w:rsidRPr="00A91556">
        <w:rPr>
          <w:rFonts w:cs="Huawei Sans"/>
        </w:rPr>
        <w:t xml:space="preserve">        out_channels = 256</w:t>
      </w:r>
    </w:p>
    <w:p w14:paraId="3BACD20D" w14:textId="77777777" w:rsidR="00087AA5" w:rsidRPr="00A91556" w:rsidRDefault="00087AA5" w:rsidP="000B1754">
      <w:pPr>
        <w:pStyle w:val="2f5"/>
        <w:rPr>
          <w:rFonts w:cs="Huawei Sans"/>
        </w:rPr>
      </w:pPr>
      <w:r w:rsidRPr="00A91556">
        <w:rPr>
          <w:rFonts w:cs="Huawei Sans"/>
        </w:rPr>
        <w:t xml:space="preserve">        self.aspp1 = ASPPConv(in_channels, out_channels, atrous_rates[0], use_batch_statistics=use_batch_statistics)</w:t>
      </w:r>
    </w:p>
    <w:p w14:paraId="7003052D" w14:textId="77777777" w:rsidR="00087AA5" w:rsidRPr="00A91556" w:rsidRDefault="00087AA5" w:rsidP="000B1754">
      <w:pPr>
        <w:pStyle w:val="2f5"/>
        <w:rPr>
          <w:rFonts w:cs="Huawei Sans"/>
        </w:rPr>
      </w:pPr>
      <w:r w:rsidRPr="00A91556">
        <w:rPr>
          <w:rFonts w:cs="Huawei Sans"/>
        </w:rPr>
        <w:t xml:space="preserve">        self.aspp2 = ASPPConv(in_channels, out_channels, atrous_rates[1], use_batch_statistics=use_batch_statistics)</w:t>
      </w:r>
    </w:p>
    <w:p w14:paraId="3EEA81FD" w14:textId="77777777" w:rsidR="00087AA5" w:rsidRPr="00A91556" w:rsidRDefault="00087AA5" w:rsidP="000B1754">
      <w:pPr>
        <w:pStyle w:val="2f5"/>
        <w:rPr>
          <w:rFonts w:cs="Huawei Sans"/>
        </w:rPr>
      </w:pPr>
      <w:r w:rsidRPr="00A91556">
        <w:rPr>
          <w:rFonts w:cs="Huawei Sans"/>
        </w:rPr>
        <w:t xml:space="preserve">        self.aspp3 = ASPPConv(in_channels, out_channels, atrous_rates[2], use_batch_statistics=use_batch_statistics)</w:t>
      </w:r>
    </w:p>
    <w:p w14:paraId="45899D74" w14:textId="77777777" w:rsidR="00087AA5" w:rsidRPr="00A91556" w:rsidRDefault="00087AA5" w:rsidP="000B1754">
      <w:pPr>
        <w:pStyle w:val="2f5"/>
        <w:rPr>
          <w:rFonts w:cs="Huawei Sans"/>
        </w:rPr>
      </w:pPr>
      <w:r w:rsidRPr="00A91556">
        <w:rPr>
          <w:rFonts w:cs="Huawei Sans"/>
        </w:rPr>
        <w:t xml:space="preserve">        self.aspp4 = ASPPConv(in_channels, out_channels, atrous_rates[3], use_batch_statistics=use_batch_statistics)</w:t>
      </w:r>
    </w:p>
    <w:p w14:paraId="4B6A3D1D" w14:textId="77777777" w:rsidR="00087AA5" w:rsidRPr="00A91556" w:rsidRDefault="00087AA5" w:rsidP="000B1754">
      <w:pPr>
        <w:pStyle w:val="2f5"/>
        <w:rPr>
          <w:rFonts w:cs="Huawei Sans"/>
        </w:rPr>
      </w:pPr>
      <w:r w:rsidRPr="00A91556">
        <w:rPr>
          <w:rFonts w:cs="Huawei Sans"/>
        </w:rPr>
        <w:t xml:space="preserve">        self.aspp_pooling = ASPPPooling(in_channels, out_channels)</w:t>
      </w:r>
    </w:p>
    <w:p w14:paraId="45B7506F" w14:textId="77777777" w:rsidR="00087AA5" w:rsidRPr="00A91556" w:rsidRDefault="00087AA5" w:rsidP="000B1754">
      <w:pPr>
        <w:pStyle w:val="2f5"/>
        <w:rPr>
          <w:rFonts w:cs="Huawei Sans"/>
        </w:rPr>
      </w:pPr>
      <w:r w:rsidRPr="00A91556">
        <w:rPr>
          <w:rFonts w:cs="Huawei Sans"/>
        </w:rPr>
        <w:t xml:space="preserve">        self.conv1 = nn.Conv2d(out_channels * (len(atrous_rates) + 1), out_channels, kernel_size=1,</w:t>
      </w:r>
    </w:p>
    <w:p w14:paraId="2495966E" w14:textId="77777777" w:rsidR="00087AA5" w:rsidRPr="00A91556" w:rsidRDefault="00087AA5" w:rsidP="000B1754">
      <w:pPr>
        <w:pStyle w:val="2f5"/>
        <w:rPr>
          <w:rFonts w:cs="Huawei Sans"/>
        </w:rPr>
      </w:pPr>
      <w:r w:rsidRPr="00A91556">
        <w:rPr>
          <w:rFonts w:cs="Huawei Sans"/>
        </w:rPr>
        <w:t xml:space="preserve">                               weight_init='xavier_uniform')</w:t>
      </w:r>
    </w:p>
    <w:p w14:paraId="19B8C737" w14:textId="77777777" w:rsidR="00087AA5" w:rsidRPr="00A91556" w:rsidRDefault="00087AA5" w:rsidP="000B1754">
      <w:pPr>
        <w:pStyle w:val="2f5"/>
        <w:rPr>
          <w:rFonts w:cs="Huawei Sans"/>
        </w:rPr>
      </w:pPr>
      <w:r w:rsidRPr="00A91556">
        <w:rPr>
          <w:rFonts w:cs="Huawei Sans"/>
        </w:rPr>
        <w:t xml:space="preserve">        self.bn1 = nn.BatchNorm2d(out_channels, use_batch_statistics=use_batch_statistics)</w:t>
      </w:r>
    </w:p>
    <w:p w14:paraId="60BF46DF" w14:textId="77777777" w:rsidR="00087AA5" w:rsidRPr="00A91556" w:rsidRDefault="00087AA5" w:rsidP="000B1754">
      <w:pPr>
        <w:pStyle w:val="2f5"/>
        <w:rPr>
          <w:rFonts w:cs="Huawei Sans"/>
        </w:rPr>
      </w:pPr>
      <w:r w:rsidRPr="00A91556">
        <w:rPr>
          <w:rFonts w:cs="Huawei Sans"/>
        </w:rPr>
        <w:t xml:space="preserve">        self.relu = nn.ReLU()</w:t>
      </w:r>
    </w:p>
    <w:p w14:paraId="250EB434" w14:textId="77777777" w:rsidR="00087AA5" w:rsidRPr="00A91556" w:rsidRDefault="00087AA5" w:rsidP="000B1754">
      <w:pPr>
        <w:pStyle w:val="2f5"/>
        <w:rPr>
          <w:rFonts w:cs="Huawei Sans"/>
        </w:rPr>
      </w:pPr>
      <w:r w:rsidRPr="00A91556">
        <w:rPr>
          <w:rFonts w:cs="Huawei Sans"/>
        </w:rPr>
        <w:t xml:space="preserve">        self.conv2 = nn.Conv2d(out_channels, num_classes, kernel_size=1, weight_init='xavier_uniform', has_bias=True)</w:t>
      </w:r>
    </w:p>
    <w:p w14:paraId="4023E48A" w14:textId="77777777" w:rsidR="00087AA5" w:rsidRPr="00A91556" w:rsidRDefault="00087AA5" w:rsidP="000B1754">
      <w:pPr>
        <w:pStyle w:val="2f5"/>
        <w:rPr>
          <w:rFonts w:cs="Huawei Sans"/>
        </w:rPr>
      </w:pPr>
      <w:r w:rsidRPr="00A91556">
        <w:rPr>
          <w:rFonts w:cs="Huawei Sans"/>
        </w:rPr>
        <w:t xml:space="preserve">        self.concat = P.Concat(axis=1)</w:t>
      </w:r>
    </w:p>
    <w:p w14:paraId="3C035E12" w14:textId="77777777" w:rsidR="00087AA5" w:rsidRPr="00A91556" w:rsidRDefault="00087AA5" w:rsidP="000B1754">
      <w:pPr>
        <w:pStyle w:val="2f5"/>
        <w:rPr>
          <w:rFonts w:cs="Huawei Sans"/>
        </w:rPr>
      </w:pPr>
      <w:r w:rsidRPr="00A91556">
        <w:rPr>
          <w:rFonts w:cs="Huawei Sans"/>
        </w:rPr>
        <w:t xml:space="preserve">        self.drop = nn.Dropout(0.3)</w:t>
      </w:r>
    </w:p>
    <w:p w14:paraId="683CAD81" w14:textId="77777777" w:rsidR="00087AA5" w:rsidRPr="00A91556" w:rsidRDefault="00087AA5" w:rsidP="000B1754">
      <w:pPr>
        <w:pStyle w:val="2f5"/>
        <w:rPr>
          <w:rFonts w:cs="Huawei Sans"/>
        </w:rPr>
      </w:pPr>
    </w:p>
    <w:p w14:paraId="7AD92D50" w14:textId="77777777" w:rsidR="00087AA5" w:rsidRPr="00A91556" w:rsidRDefault="00087AA5" w:rsidP="000B1754">
      <w:pPr>
        <w:pStyle w:val="2f5"/>
        <w:rPr>
          <w:rFonts w:cs="Huawei Sans"/>
        </w:rPr>
      </w:pPr>
      <w:r w:rsidRPr="00A91556">
        <w:rPr>
          <w:rFonts w:cs="Huawei Sans"/>
        </w:rPr>
        <w:t xml:space="preserve">    def construct(self, x):</w:t>
      </w:r>
    </w:p>
    <w:p w14:paraId="78AC5523" w14:textId="77777777" w:rsidR="00087AA5" w:rsidRPr="00A91556" w:rsidRDefault="00087AA5" w:rsidP="000B1754">
      <w:pPr>
        <w:pStyle w:val="2f5"/>
        <w:rPr>
          <w:rFonts w:cs="Huawei Sans"/>
        </w:rPr>
      </w:pPr>
      <w:r w:rsidRPr="00A91556">
        <w:rPr>
          <w:rFonts w:cs="Huawei Sans"/>
        </w:rPr>
        <w:t xml:space="preserve">        x1 = self.aspp1(x)</w:t>
      </w:r>
    </w:p>
    <w:p w14:paraId="064B2252" w14:textId="77777777" w:rsidR="00087AA5" w:rsidRPr="00A91556" w:rsidRDefault="00087AA5" w:rsidP="000B1754">
      <w:pPr>
        <w:pStyle w:val="2f5"/>
        <w:rPr>
          <w:rFonts w:cs="Huawei Sans"/>
        </w:rPr>
      </w:pPr>
      <w:r w:rsidRPr="00A91556">
        <w:rPr>
          <w:rFonts w:cs="Huawei Sans"/>
        </w:rPr>
        <w:t xml:space="preserve">        x2 = self.aspp2(x)</w:t>
      </w:r>
    </w:p>
    <w:p w14:paraId="0B7047FC" w14:textId="77777777" w:rsidR="00087AA5" w:rsidRPr="00A91556" w:rsidRDefault="00087AA5" w:rsidP="000B1754">
      <w:pPr>
        <w:pStyle w:val="2f5"/>
        <w:rPr>
          <w:rFonts w:cs="Huawei Sans"/>
        </w:rPr>
      </w:pPr>
      <w:r w:rsidRPr="00A91556">
        <w:rPr>
          <w:rFonts w:cs="Huawei Sans"/>
        </w:rPr>
        <w:t xml:space="preserve">        x3 = self.aspp3(x)</w:t>
      </w:r>
    </w:p>
    <w:p w14:paraId="6D8637C1" w14:textId="77777777" w:rsidR="00087AA5" w:rsidRPr="00A91556" w:rsidRDefault="00087AA5" w:rsidP="000B1754">
      <w:pPr>
        <w:pStyle w:val="2f5"/>
        <w:rPr>
          <w:rFonts w:cs="Huawei Sans"/>
        </w:rPr>
      </w:pPr>
      <w:r w:rsidRPr="00A91556">
        <w:rPr>
          <w:rFonts w:cs="Huawei Sans"/>
        </w:rPr>
        <w:t xml:space="preserve">        x4 = self.aspp4(x)</w:t>
      </w:r>
    </w:p>
    <w:p w14:paraId="5115E392" w14:textId="77777777" w:rsidR="00087AA5" w:rsidRPr="00A91556" w:rsidRDefault="00087AA5" w:rsidP="000B1754">
      <w:pPr>
        <w:pStyle w:val="2f5"/>
        <w:rPr>
          <w:rFonts w:cs="Huawei Sans"/>
        </w:rPr>
      </w:pPr>
      <w:r w:rsidRPr="00A91556">
        <w:rPr>
          <w:rFonts w:cs="Huawei Sans"/>
        </w:rPr>
        <w:t xml:space="preserve">        x5 = self.aspp_pooling(x)</w:t>
      </w:r>
    </w:p>
    <w:p w14:paraId="4FC826A3" w14:textId="77777777" w:rsidR="00087AA5" w:rsidRPr="00A91556" w:rsidRDefault="00087AA5" w:rsidP="000B1754">
      <w:pPr>
        <w:pStyle w:val="2f5"/>
        <w:rPr>
          <w:rFonts w:cs="Huawei Sans"/>
        </w:rPr>
      </w:pPr>
    </w:p>
    <w:p w14:paraId="4C7F29CF" w14:textId="77777777" w:rsidR="00087AA5" w:rsidRPr="00A91556" w:rsidRDefault="00087AA5" w:rsidP="000B1754">
      <w:pPr>
        <w:pStyle w:val="2f5"/>
        <w:rPr>
          <w:rFonts w:cs="Huawei Sans"/>
        </w:rPr>
      </w:pPr>
      <w:r w:rsidRPr="00A91556">
        <w:rPr>
          <w:rFonts w:cs="Huawei Sans"/>
        </w:rPr>
        <w:t xml:space="preserve">        x = self.concat((x1, x2))</w:t>
      </w:r>
    </w:p>
    <w:p w14:paraId="4573C7EF" w14:textId="77777777" w:rsidR="00087AA5" w:rsidRPr="00A91556" w:rsidRDefault="00087AA5" w:rsidP="000B1754">
      <w:pPr>
        <w:pStyle w:val="2f5"/>
        <w:rPr>
          <w:rFonts w:cs="Huawei Sans"/>
        </w:rPr>
      </w:pPr>
      <w:r w:rsidRPr="00A91556">
        <w:rPr>
          <w:rFonts w:cs="Huawei Sans"/>
        </w:rPr>
        <w:t xml:space="preserve">        x = self.concat((x, x3))</w:t>
      </w:r>
    </w:p>
    <w:p w14:paraId="05C9FE95" w14:textId="77777777" w:rsidR="00087AA5" w:rsidRPr="00A91556" w:rsidRDefault="00087AA5" w:rsidP="000B1754">
      <w:pPr>
        <w:pStyle w:val="2f5"/>
        <w:rPr>
          <w:rFonts w:cs="Huawei Sans"/>
        </w:rPr>
      </w:pPr>
      <w:r w:rsidRPr="00A91556">
        <w:rPr>
          <w:rFonts w:cs="Huawei Sans"/>
        </w:rPr>
        <w:t xml:space="preserve">        x = self.concat((x, x4))</w:t>
      </w:r>
    </w:p>
    <w:p w14:paraId="31385D0B" w14:textId="77777777" w:rsidR="00087AA5" w:rsidRPr="00A91556" w:rsidRDefault="00087AA5" w:rsidP="000B1754">
      <w:pPr>
        <w:pStyle w:val="2f5"/>
        <w:rPr>
          <w:rFonts w:cs="Huawei Sans"/>
        </w:rPr>
      </w:pPr>
      <w:r w:rsidRPr="00A91556">
        <w:rPr>
          <w:rFonts w:cs="Huawei Sans"/>
        </w:rPr>
        <w:t xml:space="preserve">        x = self.concat((x, x5))</w:t>
      </w:r>
    </w:p>
    <w:p w14:paraId="5A562A57" w14:textId="77777777" w:rsidR="00087AA5" w:rsidRPr="00A91556" w:rsidRDefault="00087AA5" w:rsidP="000B1754">
      <w:pPr>
        <w:pStyle w:val="2f5"/>
        <w:rPr>
          <w:rFonts w:cs="Huawei Sans"/>
        </w:rPr>
      </w:pPr>
    </w:p>
    <w:p w14:paraId="36A3200D" w14:textId="77777777" w:rsidR="00087AA5" w:rsidRPr="00A91556" w:rsidRDefault="00087AA5" w:rsidP="000B1754">
      <w:pPr>
        <w:pStyle w:val="2f5"/>
        <w:rPr>
          <w:rFonts w:cs="Huawei Sans"/>
        </w:rPr>
      </w:pPr>
      <w:r w:rsidRPr="00A91556">
        <w:rPr>
          <w:rFonts w:cs="Huawei Sans"/>
        </w:rPr>
        <w:t xml:space="preserve">        x = self.conv1(x)</w:t>
      </w:r>
    </w:p>
    <w:p w14:paraId="2B116166" w14:textId="77777777" w:rsidR="00087AA5" w:rsidRPr="00A91556" w:rsidRDefault="00087AA5" w:rsidP="000B1754">
      <w:pPr>
        <w:pStyle w:val="2f5"/>
        <w:rPr>
          <w:rFonts w:cs="Huawei Sans"/>
        </w:rPr>
      </w:pPr>
      <w:r w:rsidRPr="00A91556">
        <w:rPr>
          <w:rFonts w:cs="Huawei Sans"/>
        </w:rPr>
        <w:t xml:space="preserve">        x = self.bn1(x)</w:t>
      </w:r>
    </w:p>
    <w:p w14:paraId="54D25541" w14:textId="77777777" w:rsidR="00087AA5" w:rsidRPr="00A91556" w:rsidRDefault="00087AA5" w:rsidP="000B1754">
      <w:pPr>
        <w:pStyle w:val="2f5"/>
        <w:rPr>
          <w:rFonts w:cs="Huawei Sans"/>
        </w:rPr>
      </w:pPr>
      <w:r w:rsidRPr="00A91556">
        <w:rPr>
          <w:rFonts w:cs="Huawei Sans"/>
        </w:rPr>
        <w:t xml:space="preserve">        x = self.relu(x)</w:t>
      </w:r>
    </w:p>
    <w:p w14:paraId="241D783B" w14:textId="77777777" w:rsidR="00087AA5" w:rsidRPr="00A91556" w:rsidRDefault="00087AA5" w:rsidP="000B1754">
      <w:pPr>
        <w:pStyle w:val="2f5"/>
        <w:rPr>
          <w:rFonts w:cs="Huawei Sans"/>
        </w:rPr>
      </w:pPr>
      <w:r w:rsidRPr="00A91556">
        <w:rPr>
          <w:rFonts w:cs="Huawei Sans"/>
        </w:rPr>
        <w:t xml:space="preserve">        if self.phase == 'train':</w:t>
      </w:r>
    </w:p>
    <w:p w14:paraId="199A2C34" w14:textId="77777777" w:rsidR="00087AA5" w:rsidRPr="00A91556" w:rsidRDefault="00087AA5" w:rsidP="000B1754">
      <w:pPr>
        <w:pStyle w:val="2f5"/>
        <w:rPr>
          <w:rFonts w:cs="Huawei Sans"/>
        </w:rPr>
      </w:pPr>
      <w:r w:rsidRPr="00A91556">
        <w:rPr>
          <w:rFonts w:cs="Huawei Sans"/>
        </w:rPr>
        <w:t xml:space="preserve">            x = self.drop(x)</w:t>
      </w:r>
    </w:p>
    <w:p w14:paraId="4A9E8648" w14:textId="77777777" w:rsidR="00087AA5" w:rsidRPr="00A91556" w:rsidRDefault="00087AA5" w:rsidP="000B1754">
      <w:pPr>
        <w:pStyle w:val="2f5"/>
        <w:rPr>
          <w:rFonts w:cs="Huawei Sans"/>
        </w:rPr>
      </w:pPr>
      <w:r w:rsidRPr="00A91556">
        <w:rPr>
          <w:rFonts w:cs="Huawei Sans"/>
        </w:rPr>
        <w:t xml:space="preserve">        x = self.conv2(x)</w:t>
      </w:r>
    </w:p>
    <w:p w14:paraId="3E924542" w14:textId="77777777" w:rsidR="00087AA5" w:rsidRPr="00A91556" w:rsidRDefault="00087AA5" w:rsidP="000B1754">
      <w:pPr>
        <w:pStyle w:val="2f5"/>
        <w:rPr>
          <w:rFonts w:cs="Huawei Sans"/>
        </w:rPr>
      </w:pPr>
      <w:r w:rsidRPr="00A91556">
        <w:rPr>
          <w:rFonts w:cs="Huawei Sans"/>
        </w:rPr>
        <w:t xml:space="preserve">        return x</w:t>
      </w:r>
    </w:p>
    <w:p w14:paraId="0C77CB4C" w14:textId="77777777" w:rsidR="00087AA5" w:rsidRPr="00A91556" w:rsidRDefault="00087AA5" w:rsidP="000B1754">
      <w:pPr>
        <w:pStyle w:val="2f5"/>
        <w:rPr>
          <w:rFonts w:cs="Huawei Sans"/>
        </w:rPr>
      </w:pPr>
    </w:p>
    <w:p w14:paraId="6ABEDFAC" w14:textId="77777777" w:rsidR="00087AA5" w:rsidRPr="00A91556" w:rsidRDefault="00087AA5" w:rsidP="000B1754">
      <w:pPr>
        <w:pStyle w:val="2f5"/>
        <w:rPr>
          <w:rFonts w:cs="Huawei Sans"/>
        </w:rPr>
      </w:pPr>
    </w:p>
    <w:p w14:paraId="3797CB1C" w14:textId="77777777" w:rsidR="00087AA5" w:rsidRPr="00A91556" w:rsidRDefault="00087AA5" w:rsidP="000B1754">
      <w:pPr>
        <w:pStyle w:val="2f5"/>
        <w:rPr>
          <w:rFonts w:cs="Huawei Sans"/>
        </w:rPr>
      </w:pPr>
      <w:r w:rsidRPr="00A91556">
        <w:rPr>
          <w:rFonts w:cs="Huawei Sans"/>
        </w:rPr>
        <w:lastRenderedPageBreak/>
        <w:t>class ASPPPooling(nn.Cell):</w:t>
      </w:r>
    </w:p>
    <w:p w14:paraId="5557D427" w14:textId="77777777" w:rsidR="00087AA5" w:rsidRPr="00A91556" w:rsidRDefault="00087AA5" w:rsidP="000B1754">
      <w:pPr>
        <w:pStyle w:val="2f5"/>
        <w:rPr>
          <w:rFonts w:cs="Huawei Sans"/>
        </w:rPr>
      </w:pPr>
      <w:r w:rsidRPr="00A91556">
        <w:rPr>
          <w:rFonts w:cs="Huawei Sans"/>
        </w:rPr>
        <w:t xml:space="preserve">    def __init__(self, in_channels, out_channels, use_batch_statistics=True):</w:t>
      </w:r>
    </w:p>
    <w:p w14:paraId="2572B3FC" w14:textId="77777777" w:rsidR="00087AA5" w:rsidRPr="00A91556" w:rsidRDefault="00087AA5" w:rsidP="000B1754">
      <w:pPr>
        <w:pStyle w:val="2f5"/>
        <w:rPr>
          <w:rFonts w:cs="Huawei Sans"/>
        </w:rPr>
      </w:pPr>
      <w:r w:rsidRPr="00A91556">
        <w:rPr>
          <w:rFonts w:cs="Huawei Sans"/>
        </w:rPr>
        <w:t xml:space="preserve">        super(ASPPPooling, self).__init__()</w:t>
      </w:r>
    </w:p>
    <w:p w14:paraId="3C6F9FE4" w14:textId="77777777" w:rsidR="00087AA5" w:rsidRPr="00A91556" w:rsidRDefault="00087AA5" w:rsidP="000B1754">
      <w:pPr>
        <w:pStyle w:val="2f5"/>
        <w:rPr>
          <w:rFonts w:cs="Huawei Sans"/>
        </w:rPr>
      </w:pPr>
      <w:r w:rsidRPr="00A91556">
        <w:rPr>
          <w:rFonts w:cs="Huawei Sans"/>
        </w:rPr>
        <w:t xml:space="preserve">        self.conv = nn.SequentialCell([</w:t>
      </w:r>
    </w:p>
    <w:p w14:paraId="2155C366" w14:textId="77777777" w:rsidR="00087AA5" w:rsidRPr="00A91556" w:rsidRDefault="00087AA5" w:rsidP="000B1754">
      <w:pPr>
        <w:pStyle w:val="2f5"/>
        <w:rPr>
          <w:rFonts w:cs="Huawei Sans"/>
        </w:rPr>
      </w:pPr>
      <w:r w:rsidRPr="00A91556">
        <w:rPr>
          <w:rFonts w:cs="Huawei Sans"/>
        </w:rPr>
        <w:t xml:space="preserve">            nn.Conv2d(in_channels, out_channels, kernel_size=1, weight_init='xavier_uniform'),</w:t>
      </w:r>
    </w:p>
    <w:p w14:paraId="7235E429" w14:textId="77777777" w:rsidR="00087AA5" w:rsidRPr="00A91556" w:rsidRDefault="00087AA5" w:rsidP="000B1754">
      <w:pPr>
        <w:pStyle w:val="2f5"/>
        <w:rPr>
          <w:rFonts w:cs="Huawei Sans"/>
        </w:rPr>
      </w:pPr>
      <w:r w:rsidRPr="00A91556">
        <w:rPr>
          <w:rFonts w:cs="Huawei Sans"/>
        </w:rPr>
        <w:t xml:space="preserve">            nn.BatchNorm2d(out_channels, use_batch_statistics=use_batch_statistics),</w:t>
      </w:r>
    </w:p>
    <w:p w14:paraId="187EFD5F" w14:textId="77777777" w:rsidR="00087AA5" w:rsidRPr="00A91556" w:rsidRDefault="00087AA5" w:rsidP="000B1754">
      <w:pPr>
        <w:pStyle w:val="2f5"/>
        <w:rPr>
          <w:rFonts w:cs="Huawei Sans"/>
        </w:rPr>
      </w:pPr>
      <w:r w:rsidRPr="00A91556">
        <w:rPr>
          <w:rFonts w:cs="Huawei Sans"/>
        </w:rPr>
        <w:t xml:space="preserve">            nn.ReLU()</w:t>
      </w:r>
    </w:p>
    <w:p w14:paraId="5ACADE62" w14:textId="77777777" w:rsidR="00087AA5" w:rsidRPr="00A91556" w:rsidRDefault="00087AA5" w:rsidP="000B1754">
      <w:pPr>
        <w:pStyle w:val="2f5"/>
        <w:rPr>
          <w:rFonts w:cs="Huawei Sans"/>
        </w:rPr>
      </w:pPr>
      <w:r w:rsidRPr="00A91556">
        <w:rPr>
          <w:rFonts w:cs="Huawei Sans"/>
        </w:rPr>
        <w:t xml:space="preserve">        ])</w:t>
      </w:r>
    </w:p>
    <w:p w14:paraId="33C22A46" w14:textId="77777777" w:rsidR="00087AA5" w:rsidRPr="00A91556" w:rsidRDefault="00087AA5" w:rsidP="000B1754">
      <w:pPr>
        <w:pStyle w:val="2f5"/>
        <w:rPr>
          <w:rFonts w:cs="Huawei Sans"/>
        </w:rPr>
      </w:pPr>
      <w:r w:rsidRPr="00A91556">
        <w:rPr>
          <w:rFonts w:cs="Huawei Sans"/>
        </w:rPr>
        <w:t xml:space="preserve">        self.shape = P.Shape()</w:t>
      </w:r>
    </w:p>
    <w:p w14:paraId="3ADC7CA6" w14:textId="77777777" w:rsidR="00087AA5" w:rsidRPr="00A91556" w:rsidRDefault="00087AA5" w:rsidP="000B1754">
      <w:pPr>
        <w:pStyle w:val="2f5"/>
        <w:rPr>
          <w:rFonts w:cs="Huawei Sans"/>
        </w:rPr>
      </w:pPr>
    </w:p>
    <w:p w14:paraId="37A6AF24" w14:textId="77777777" w:rsidR="00087AA5" w:rsidRPr="00A91556" w:rsidRDefault="00087AA5" w:rsidP="000B1754">
      <w:pPr>
        <w:pStyle w:val="2f5"/>
        <w:rPr>
          <w:rFonts w:cs="Huawei Sans"/>
        </w:rPr>
      </w:pPr>
      <w:r w:rsidRPr="00A91556">
        <w:rPr>
          <w:rFonts w:cs="Huawei Sans"/>
        </w:rPr>
        <w:t xml:space="preserve">    def construct(self, x):</w:t>
      </w:r>
    </w:p>
    <w:p w14:paraId="1099D2D2" w14:textId="77777777" w:rsidR="00087AA5" w:rsidRPr="00A91556" w:rsidRDefault="00087AA5" w:rsidP="000B1754">
      <w:pPr>
        <w:pStyle w:val="2f5"/>
        <w:rPr>
          <w:rFonts w:cs="Huawei Sans"/>
        </w:rPr>
      </w:pPr>
      <w:r w:rsidRPr="00A91556">
        <w:rPr>
          <w:rFonts w:cs="Huawei Sans"/>
        </w:rPr>
        <w:t xml:space="preserve">        size = self.shape(x)</w:t>
      </w:r>
    </w:p>
    <w:p w14:paraId="7839747D" w14:textId="77777777" w:rsidR="00087AA5" w:rsidRPr="00A91556" w:rsidRDefault="00087AA5" w:rsidP="000B1754">
      <w:pPr>
        <w:pStyle w:val="2f5"/>
        <w:rPr>
          <w:rFonts w:cs="Huawei Sans"/>
        </w:rPr>
      </w:pPr>
      <w:r w:rsidRPr="00A91556">
        <w:rPr>
          <w:rFonts w:cs="Huawei Sans"/>
        </w:rPr>
        <w:t xml:space="preserve">        out = nn.AvgPool2d(size[2])(x)</w:t>
      </w:r>
    </w:p>
    <w:p w14:paraId="4F36D413" w14:textId="77777777" w:rsidR="00087AA5" w:rsidRPr="00A91556" w:rsidRDefault="00087AA5" w:rsidP="000B1754">
      <w:pPr>
        <w:pStyle w:val="2f5"/>
        <w:rPr>
          <w:rFonts w:cs="Huawei Sans"/>
        </w:rPr>
      </w:pPr>
      <w:r w:rsidRPr="00A91556">
        <w:rPr>
          <w:rFonts w:cs="Huawei Sans"/>
        </w:rPr>
        <w:t xml:space="preserve">        out = self.conv(out)</w:t>
      </w:r>
    </w:p>
    <w:p w14:paraId="0572AFB4" w14:textId="77777777" w:rsidR="00087AA5" w:rsidRPr="00A91556" w:rsidRDefault="00087AA5" w:rsidP="000B1754">
      <w:pPr>
        <w:pStyle w:val="2f5"/>
        <w:rPr>
          <w:rFonts w:cs="Huawei Sans"/>
        </w:rPr>
      </w:pPr>
      <w:r w:rsidRPr="00A91556">
        <w:rPr>
          <w:rFonts w:cs="Huawei Sans"/>
        </w:rPr>
        <w:t xml:space="preserve">        out = P.ResizeNearestNeighbor((size[2], size[3]), True)(out)</w:t>
      </w:r>
    </w:p>
    <w:p w14:paraId="1BCB34DB" w14:textId="77777777" w:rsidR="00087AA5" w:rsidRPr="00A91556" w:rsidRDefault="00087AA5" w:rsidP="000B1754">
      <w:pPr>
        <w:pStyle w:val="2f5"/>
        <w:rPr>
          <w:rFonts w:cs="Huawei Sans"/>
        </w:rPr>
      </w:pPr>
      <w:r w:rsidRPr="00A91556">
        <w:rPr>
          <w:rFonts w:cs="Huawei Sans"/>
        </w:rPr>
        <w:t xml:space="preserve">        return out</w:t>
      </w:r>
    </w:p>
    <w:p w14:paraId="5DB76C54" w14:textId="77777777" w:rsidR="00087AA5" w:rsidRPr="00A91556" w:rsidRDefault="00087AA5" w:rsidP="000B1754">
      <w:pPr>
        <w:pStyle w:val="2f5"/>
        <w:rPr>
          <w:rFonts w:cs="Huawei Sans"/>
        </w:rPr>
      </w:pPr>
    </w:p>
    <w:p w14:paraId="60C3CA40" w14:textId="77777777" w:rsidR="00087AA5" w:rsidRPr="00A91556" w:rsidRDefault="00087AA5" w:rsidP="000B1754">
      <w:pPr>
        <w:pStyle w:val="2f5"/>
        <w:rPr>
          <w:rFonts w:cs="Huawei Sans"/>
        </w:rPr>
      </w:pPr>
    </w:p>
    <w:p w14:paraId="5232DD21" w14:textId="77777777" w:rsidR="00087AA5" w:rsidRPr="00A91556" w:rsidRDefault="00087AA5" w:rsidP="000B1754">
      <w:pPr>
        <w:pStyle w:val="2f5"/>
        <w:rPr>
          <w:rFonts w:cs="Huawei Sans"/>
        </w:rPr>
      </w:pPr>
      <w:r w:rsidRPr="00A91556">
        <w:rPr>
          <w:rFonts w:cs="Huawei Sans"/>
        </w:rPr>
        <w:t>class ASPPConv(nn.Cell):</w:t>
      </w:r>
    </w:p>
    <w:p w14:paraId="045A19B4" w14:textId="77777777" w:rsidR="00087AA5" w:rsidRPr="00A91556" w:rsidRDefault="00087AA5" w:rsidP="000B1754">
      <w:pPr>
        <w:pStyle w:val="2f5"/>
        <w:rPr>
          <w:rFonts w:cs="Huawei Sans"/>
        </w:rPr>
      </w:pPr>
      <w:r w:rsidRPr="00A91556">
        <w:rPr>
          <w:rFonts w:cs="Huawei Sans"/>
        </w:rPr>
        <w:t xml:space="preserve">    def __init__(self, in_channels, out_channels, atrous_rate=1, use_batch_statistics=True):</w:t>
      </w:r>
    </w:p>
    <w:p w14:paraId="0F98B249" w14:textId="77777777" w:rsidR="00087AA5" w:rsidRPr="00A91556" w:rsidRDefault="00087AA5" w:rsidP="000B1754">
      <w:pPr>
        <w:pStyle w:val="2f5"/>
        <w:rPr>
          <w:rFonts w:cs="Huawei Sans"/>
        </w:rPr>
      </w:pPr>
      <w:r w:rsidRPr="00A91556">
        <w:rPr>
          <w:rFonts w:cs="Huawei Sans"/>
        </w:rPr>
        <w:t xml:space="preserve">        super(ASPPConv, self).__init__()</w:t>
      </w:r>
    </w:p>
    <w:p w14:paraId="6FFC4E38" w14:textId="77777777" w:rsidR="00087AA5" w:rsidRPr="00A91556" w:rsidRDefault="00087AA5" w:rsidP="000B1754">
      <w:pPr>
        <w:pStyle w:val="2f5"/>
        <w:rPr>
          <w:rFonts w:cs="Huawei Sans"/>
        </w:rPr>
      </w:pPr>
      <w:r w:rsidRPr="00A91556">
        <w:rPr>
          <w:rFonts w:cs="Huawei Sans"/>
        </w:rPr>
        <w:t xml:space="preserve">        if atrous_rate == 1:</w:t>
      </w:r>
    </w:p>
    <w:p w14:paraId="3D51A0EC" w14:textId="77777777" w:rsidR="00087AA5" w:rsidRPr="00A91556" w:rsidRDefault="00087AA5" w:rsidP="000B1754">
      <w:pPr>
        <w:pStyle w:val="2f5"/>
        <w:rPr>
          <w:rFonts w:cs="Huawei Sans"/>
        </w:rPr>
      </w:pPr>
      <w:r w:rsidRPr="00A91556">
        <w:rPr>
          <w:rFonts w:cs="Huawei Sans"/>
        </w:rPr>
        <w:t xml:space="preserve">            conv = nn.Conv2d(in_channels, out_channels, kernel_size=1, has_bias=False, weight_init='xavier_uniform')</w:t>
      </w:r>
    </w:p>
    <w:p w14:paraId="7F974AD5" w14:textId="77777777" w:rsidR="00087AA5" w:rsidRPr="00A91556" w:rsidRDefault="00087AA5" w:rsidP="000B1754">
      <w:pPr>
        <w:pStyle w:val="2f5"/>
        <w:rPr>
          <w:rFonts w:cs="Huawei Sans"/>
        </w:rPr>
      </w:pPr>
      <w:r w:rsidRPr="00A91556">
        <w:rPr>
          <w:rFonts w:cs="Huawei Sans"/>
        </w:rPr>
        <w:t xml:space="preserve">        else:</w:t>
      </w:r>
    </w:p>
    <w:p w14:paraId="6A1ECA0F" w14:textId="77777777" w:rsidR="00087AA5" w:rsidRPr="00A91556" w:rsidRDefault="00087AA5" w:rsidP="000B1754">
      <w:pPr>
        <w:pStyle w:val="2f5"/>
        <w:rPr>
          <w:rFonts w:cs="Huawei Sans"/>
        </w:rPr>
      </w:pPr>
      <w:r w:rsidRPr="00A91556">
        <w:rPr>
          <w:rFonts w:cs="Huawei Sans"/>
        </w:rPr>
        <w:t xml:space="preserve">            conv = nn.Conv2d(in_channels, out_channels, kernel_size=3, pad_mode='pad', padding=atrous_rate,</w:t>
      </w:r>
    </w:p>
    <w:p w14:paraId="3A3A84E1" w14:textId="77777777" w:rsidR="00087AA5" w:rsidRPr="00A91556" w:rsidRDefault="00087AA5" w:rsidP="000B1754">
      <w:pPr>
        <w:pStyle w:val="2f5"/>
        <w:rPr>
          <w:rFonts w:cs="Huawei Sans"/>
        </w:rPr>
      </w:pPr>
      <w:r w:rsidRPr="00A91556">
        <w:rPr>
          <w:rFonts w:cs="Huawei Sans"/>
        </w:rPr>
        <w:t xml:space="preserve">                             dilation=atrous_rate, weight_init='xavier_uniform')</w:t>
      </w:r>
    </w:p>
    <w:p w14:paraId="72088700" w14:textId="77777777" w:rsidR="00087AA5" w:rsidRPr="00A91556" w:rsidRDefault="00087AA5" w:rsidP="000B1754">
      <w:pPr>
        <w:pStyle w:val="2f5"/>
        <w:rPr>
          <w:rFonts w:cs="Huawei Sans"/>
        </w:rPr>
      </w:pPr>
      <w:r w:rsidRPr="00A91556">
        <w:rPr>
          <w:rFonts w:cs="Huawei Sans"/>
        </w:rPr>
        <w:t xml:space="preserve">        bn = nn.BatchNorm2d(out_channels, use_batch_statistics=use_batch_statistics)</w:t>
      </w:r>
    </w:p>
    <w:p w14:paraId="4C2FEDFB" w14:textId="77777777" w:rsidR="00087AA5" w:rsidRPr="00A91556" w:rsidRDefault="00087AA5" w:rsidP="000B1754">
      <w:pPr>
        <w:pStyle w:val="2f5"/>
        <w:rPr>
          <w:rFonts w:cs="Huawei Sans"/>
        </w:rPr>
      </w:pPr>
      <w:r w:rsidRPr="00A91556">
        <w:rPr>
          <w:rFonts w:cs="Huawei Sans"/>
        </w:rPr>
        <w:t xml:space="preserve">        relu = nn.ReLU()</w:t>
      </w:r>
    </w:p>
    <w:p w14:paraId="65C98E13" w14:textId="77777777" w:rsidR="00087AA5" w:rsidRPr="00A91556" w:rsidRDefault="00087AA5" w:rsidP="000B1754">
      <w:pPr>
        <w:pStyle w:val="2f5"/>
        <w:rPr>
          <w:rFonts w:cs="Huawei Sans"/>
        </w:rPr>
      </w:pPr>
      <w:r w:rsidRPr="00A91556">
        <w:rPr>
          <w:rFonts w:cs="Huawei Sans"/>
        </w:rPr>
        <w:t xml:space="preserve">        self.aspp_conv = nn.SequentialCell([conv, bn, relu])</w:t>
      </w:r>
    </w:p>
    <w:p w14:paraId="005C4B38" w14:textId="77777777" w:rsidR="00087AA5" w:rsidRPr="00A91556" w:rsidRDefault="00087AA5" w:rsidP="000B1754">
      <w:pPr>
        <w:pStyle w:val="2f5"/>
        <w:rPr>
          <w:rFonts w:cs="Huawei Sans"/>
        </w:rPr>
      </w:pPr>
    </w:p>
    <w:p w14:paraId="6FBE4E6D" w14:textId="77777777" w:rsidR="00087AA5" w:rsidRPr="00A91556" w:rsidRDefault="00087AA5" w:rsidP="000B1754">
      <w:pPr>
        <w:pStyle w:val="2f5"/>
        <w:rPr>
          <w:rFonts w:cs="Huawei Sans"/>
        </w:rPr>
      </w:pPr>
      <w:r w:rsidRPr="00A91556">
        <w:rPr>
          <w:rFonts w:cs="Huawei Sans"/>
        </w:rPr>
        <w:t xml:space="preserve">    def construct(self, x):</w:t>
      </w:r>
    </w:p>
    <w:p w14:paraId="72D39672" w14:textId="77777777" w:rsidR="00087AA5" w:rsidRPr="00A91556" w:rsidRDefault="00087AA5" w:rsidP="000B1754">
      <w:pPr>
        <w:pStyle w:val="2f5"/>
        <w:rPr>
          <w:rFonts w:cs="Huawei Sans"/>
        </w:rPr>
      </w:pPr>
      <w:r w:rsidRPr="00A91556">
        <w:rPr>
          <w:rFonts w:cs="Huawei Sans"/>
        </w:rPr>
        <w:t xml:space="preserve">        out = self.aspp_conv(x)</w:t>
      </w:r>
    </w:p>
    <w:p w14:paraId="3A3F7C64" w14:textId="77777777" w:rsidR="00087AA5" w:rsidRPr="00A91556" w:rsidRDefault="00087AA5" w:rsidP="000B1754">
      <w:pPr>
        <w:pStyle w:val="2f5"/>
        <w:rPr>
          <w:rFonts w:cs="Huawei Sans"/>
        </w:rPr>
      </w:pPr>
      <w:r w:rsidRPr="00A91556">
        <w:rPr>
          <w:rFonts w:cs="Huawei Sans"/>
        </w:rPr>
        <w:t xml:space="preserve">        return out</w:t>
      </w:r>
    </w:p>
    <w:p w14:paraId="3093CE3D" w14:textId="77777777" w:rsidR="00087AA5" w:rsidRPr="00A91556" w:rsidRDefault="00087AA5" w:rsidP="000B1754">
      <w:pPr>
        <w:pStyle w:val="2f5"/>
        <w:rPr>
          <w:rFonts w:cs="Huawei Sans"/>
        </w:rPr>
      </w:pPr>
    </w:p>
    <w:p w14:paraId="315BBFB2" w14:textId="77777777" w:rsidR="00087AA5" w:rsidRPr="00A91556" w:rsidRDefault="00087AA5" w:rsidP="000B1754">
      <w:pPr>
        <w:pStyle w:val="2f5"/>
        <w:rPr>
          <w:rFonts w:cs="Huawei Sans"/>
        </w:rPr>
      </w:pPr>
    </w:p>
    <w:p w14:paraId="27D5D8B9" w14:textId="77777777" w:rsidR="00087AA5" w:rsidRPr="00A91556" w:rsidRDefault="00087AA5" w:rsidP="000B1754">
      <w:pPr>
        <w:pStyle w:val="2f5"/>
        <w:rPr>
          <w:rFonts w:cs="Huawei Sans"/>
        </w:rPr>
      </w:pPr>
      <w:r w:rsidRPr="00A91556">
        <w:rPr>
          <w:rFonts w:cs="Huawei Sans"/>
        </w:rPr>
        <w:t>class DeepLabV3(nn.Cell):</w:t>
      </w:r>
    </w:p>
    <w:p w14:paraId="51E7E881" w14:textId="77777777" w:rsidR="00087AA5" w:rsidRPr="00A91556" w:rsidRDefault="00087AA5" w:rsidP="000B1754">
      <w:pPr>
        <w:pStyle w:val="2f5"/>
        <w:rPr>
          <w:rFonts w:cs="Huawei Sans"/>
        </w:rPr>
      </w:pPr>
      <w:r w:rsidRPr="00A91556">
        <w:rPr>
          <w:rFonts w:cs="Huawei Sans"/>
        </w:rPr>
        <w:t xml:space="preserve">    def __init__(self, phase='train', num_classes=21, output_stride=16, freeze_bn=False):</w:t>
      </w:r>
    </w:p>
    <w:p w14:paraId="48CF78A6" w14:textId="77777777" w:rsidR="00087AA5" w:rsidRPr="00A91556" w:rsidRDefault="00087AA5" w:rsidP="000B1754">
      <w:pPr>
        <w:pStyle w:val="2f5"/>
        <w:rPr>
          <w:rFonts w:cs="Huawei Sans"/>
        </w:rPr>
      </w:pPr>
      <w:r w:rsidRPr="00A91556">
        <w:rPr>
          <w:rFonts w:cs="Huawei Sans"/>
        </w:rPr>
        <w:t xml:space="preserve">        super(DeepLabV3, self).__init__()</w:t>
      </w:r>
    </w:p>
    <w:p w14:paraId="5A5465B3" w14:textId="77777777" w:rsidR="00087AA5" w:rsidRPr="00A91556" w:rsidRDefault="00087AA5" w:rsidP="000B1754">
      <w:pPr>
        <w:pStyle w:val="2f5"/>
        <w:rPr>
          <w:rFonts w:cs="Huawei Sans"/>
        </w:rPr>
      </w:pPr>
      <w:r w:rsidRPr="00A91556">
        <w:rPr>
          <w:rFonts w:cs="Huawei Sans"/>
        </w:rPr>
        <w:t xml:space="preserve">        use_batch_statistics = not freeze_bn</w:t>
      </w:r>
    </w:p>
    <w:p w14:paraId="72CE655B" w14:textId="77777777" w:rsidR="00087AA5" w:rsidRPr="00A91556" w:rsidRDefault="00087AA5" w:rsidP="000B1754">
      <w:pPr>
        <w:pStyle w:val="2f5"/>
        <w:rPr>
          <w:rFonts w:cs="Huawei Sans"/>
        </w:rPr>
      </w:pPr>
      <w:r w:rsidRPr="00A91556">
        <w:rPr>
          <w:rFonts w:cs="Huawei Sans"/>
        </w:rPr>
        <w:t xml:space="preserve">        self.resnet = Resnet(Bottleneck, [3, 4, 23, 3], output_stride=output_stride,</w:t>
      </w:r>
    </w:p>
    <w:p w14:paraId="73135263" w14:textId="77777777" w:rsidR="00087AA5" w:rsidRPr="00A91556" w:rsidRDefault="00087AA5" w:rsidP="000B1754">
      <w:pPr>
        <w:pStyle w:val="2f5"/>
        <w:rPr>
          <w:rFonts w:cs="Huawei Sans"/>
        </w:rPr>
      </w:pPr>
      <w:r w:rsidRPr="00A91556">
        <w:rPr>
          <w:rFonts w:cs="Huawei Sans"/>
        </w:rPr>
        <w:t xml:space="preserve">                             use_batch_statistics=use_batch_statistics)</w:t>
      </w:r>
    </w:p>
    <w:p w14:paraId="474C8365" w14:textId="77777777" w:rsidR="00087AA5" w:rsidRPr="00A91556" w:rsidRDefault="00087AA5" w:rsidP="000B1754">
      <w:pPr>
        <w:pStyle w:val="2f5"/>
        <w:rPr>
          <w:rFonts w:cs="Huawei Sans"/>
        </w:rPr>
      </w:pPr>
      <w:r w:rsidRPr="00A91556">
        <w:rPr>
          <w:rFonts w:cs="Huawei Sans"/>
        </w:rPr>
        <w:t xml:space="preserve">        self.aspp = ASPP([1, 6, 12, 18], phase, 2048, num_classes,</w:t>
      </w:r>
    </w:p>
    <w:p w14:paraId="5D599507" w14:textId="77777777" w:rsidR="00087AA5" w:rsidRPr="00A91556" w:rsidRDefault="00087AA5" w:rsidP="000B1754">
      <w:pPr>
        <w:pStyle w:val="2f5"/>
        <w:rPr>
          <w:rFonts w:cs="Huawei Sans"/>
        </w:rPr>
      </w:pPr>
      <w:r w:rsidRPr="00A91556">
        <w:rPr>
          <w:rFonts w:cs="Huawei Sans"/>
        </w:rPr>
        <w:t xml:space="preserve">                         use_batch_statistics=use_batch_statistics)</w:t>
      </w:r>
    </w:p>
    <w:p w14:paraId="50B7177E" w14:textId="77777777" w:rsidR="00087AA5" w:rsidRPr="00A91556" w:rsidRDefault="00087AA5" w:rsidP="000B1754">
      <w:pPr>
        <w:pStyle w:val="2f5"/>
        <w:rPr>
          <w:rFonts w:cs="Huawei Sans"/>
        </w:rPr>
      </w:pPr>
      <w:r w:rsidRPr="00A91556">
        <w:rPr>
          <w:rFonts w:cs="Huawei Sans"/>
        </w:rPr>
        <w:t xml:space="preserve">        self.shape = P.Shape()</w:t>
      </w:r>
    </w:p>
    <w:p w14:paraId="1B0D1079" w14:textId="77777777" w:rsidR="00087AA5" w:rsidRPr="00A91556" w:rsidRDefault="00087AA5" w:rsidP="000B1754">
      <w:pPr>
        <w:pStyle w:val="2f5"/>
        <w:rPr>
          <w:rFonts w:cs="Huawei Sans"/>
        </w:rPr>
      </w:pPr>
    </w:p>
    <w:p w14:paraId="5F3DA14F" w14:textId="77777777" w:rsidR="00087AA5" w:rsidRPr="00A91556" w:rsidRDefault="00087AA5" w:rsidP="000B1754">
      <w:pPr>
        <w:pStyle w:val="2f5"/>
        <w:rPr>
          <w:rFonts w:cs="Huawei Sans"/>
        </w:rPr>
      </w:pPr>
      <w:r w:rsidRPr="00A91556">
        <w:rPr>
          <w:rFonts w:cs="Huawei Sans"/>
        </w:rPr>
        <w:t xml:space="preserve">    def construct(self, x):</w:t>
      </w:r>
    </w:p>
    <w:p w14:paraId="5A624C1C" w14:textId="77777777" w:rsidR="00087AA5" w:rsidRPr="00A91556" w:rsidRDefault="00087AA5" w:rsidP="000B1754">
      <w:pPr>
        <w:pStyle w:val="2f5"/>
        <w:rPr>
          <w:rFonts w:cs="Huawei Sans"/>
        </w:rPr>
      </w:pPr>
      <w:r w:rsidRPr="00A91556">
        <w:rPr>
          <w:rFonts w:cs="Huawei Sans"/>
        </w:rPr>
        <w:t xml:space="preserve">        size = self.shape(x)</w:t>
      </w:r>
    </w:p>
    <w:p w14:paraId="080EA40B" w14:textId="77777777" w:rsidR="00087AA5" w:rsidRPr="00A91556" w:rsidRDefault="00087AA5" w:rsidP="000B1754">
      <w:pPr>
        <w:pStyle w:val="2f5"/>
        <w:rPr>
          <w:rFonts w:cs="Huawei Sans"/>
        </w:rPr>
      </w:pPr>
      <w:r w:rsidRPr="00A91556">
        <w:rPr>
          <w:rFonts w:cs="Huawei Sans"/>
        </w:rPr>
        <w:lastRenderedPageBreak/>
        <w:t xml:space="preserve">        out = self.resnet(x)</w:t>
      </w:r>
    </w:p>
    <w:p w14:paraId="34B7F39E" w14:textId="77777777" w:rsidR="00087AA5" w:rsidRPr="00A91556" w:rsidRDefault="00087AA5" w:rsidP="000B1754">
      <w:pPr>
        <w:pStyle w:val="2f5"/>
        <w:rPr>
          <w:rFonts w:cs="Huawei Sans"/>
        </w:rPr>
      </w:pPr>
      <w:r w:rsidRPr="00A91556">
        <w:rPr>
          <w:rFonts w:cs="Huawei Sans"/>
        </w:rPr>
        <w:t xml:space="preserve">        out = self.aspp(out)</w:t>
      </w:r>
    </w:p>
    <w:p w14:paraId="1009C207" w14:textId="77777777" w:rsidR="00087AA5" w:rsidRPr="00A91556" w:rsidRDefault="00087AA5" w:rsidP="000B1754">
      <w:pPr>
        <w:pStyle w:val="2f5"/>
        <w:rPr>
          <w:rFonts w:cs="Huawei Sans"/>
        </w:rPr>
      </w:pPr>
      <w:r w:rsidRPr="00A91556">
        <w:rPr>
          <w:rFonts w:cs="Huawei Sans"/>
        </w:rPr>
        <w:t xml:space="preserve">        out = P.ResizeBilinear((size[2], size[3]), True)(out)</w:t>
      </w:r>
    </w:p>
    <w:p w14:paraId="616540E9" w14:textId="77777777" w:rsidR="00BF4DF4" w:rsidRPr="00A91556" w:rsidRDefault="00087AA5" w:rsidP="000B1754">
      <w:pPr>
        <w:pStyle w:val="2f5"/>
        <w:rPr>
          <w:rFonts w:cs="Huawei Sans"/>
        </w:rPr>
      </w:pPr>
      <w:r w:rsidRPr="00A91556">
        <w:rPr>
          <w:rFonts w:cs="Huawei Sans"/>
        </w:rPr>
        <w:t xml:space="preserve">        return out</w:t>
      </w:r>
    </w:p>
    <w:p w14:paraId="04781798" w14:textId="77777777" w:rsidR="00BF4DF4" w:rsidRPr="00A91556" w:rsidRDefault="00BF4DF4" w:rsidP="00BF4DF4">
      <w:pPr>
        <w:pStyle w:val="30"/>
        <w:rPr>
          <w:rFonts w:cs="Huawei Sans"/>
        </w:rPr>
      </w:pPr>
      <w:r w:rsidRPr="00A91556">
        <w:rPr>
          <w:rFonts w:cs="Huawei Sans"/>
        </w:rPr>
        <w:t>定义不同的学习率</w:t>
      </w:r>
    </w:p>
    <w:p w14:paraId="0E2DD9BE" w14:textId="77777777" w:rsidR="00BF4DF4" w:rsidRPr="00A91556" w:rsidRDefault="00BF4DF4" w:rsidP="0047420D">
      <w:pPr>
        <w:pStyle w:val="1e"/>
      </w:pPr>
      <w:r w:rsidRPr="00A91556">
        <w:t>以下代码定义不同的学习率函数。</w:t>
      </w:r>
    </w:p>
    <w:p w14:paraId="1007185B" w14:textId="77777777" w:rsidR="00BF4DF4" w:rsidRPr="00A91556" w:rsidRDefault="00BF4DF4" w:rsidP="000B1754">
      <w:pPr>
        <w:pStyle w:val="2f5"/>
        <w:rPr>
          <w:rFonts w:cs="Huawei Sans"/>
        </w:rPr>
      </w:pPr>
      <w:r w:rsidRPr="00A91556">
        <w:rPr>
          <w:rFonts w:cs="Huawei Sans"/>
        </w:rPr>
        <w:t>#</w:t>
      </w:r>
      <w:r w:rsidRPr="00A91556">
        <w:rPr>
          <w:rFonts w:cs="Huawei Sans"/>
        </w:rPr>
        <w:t>定义不同的学习率</w:t>
      </w:r>
    </w:p>
    <w:p w14:paraId="7B3E15B9" w14:textId="77777777" w:rsidR="00B76F1D" w:rsidRPr="00A91556" w:rsidRDefault="00B76F1D" w:rsidP="000B1754">
      <w:pPr>
        <w:pStyle w:val="2f5"/>
        <w:rPr>
          <w:rFonts w:cs="Huawei Sans"/>
        </w:rPr>
      </w:pPr>
      <w:r w:rsidRPr="00A91556">
        <w:rPr>
          <w:rFonts w:cs="Huawei Sans"/>
        </w:rPr>
        <w:t>def cosine_lr(base_lr, decay_steps, total_steps):</w:t>
      </w:r>
    </w:p>
    <w:p w14:paraId="17D46307" w14:textId="77777777" w:rsidR="00B76F1D" w:rsidRPr="00A91556" w:rsidRDefault="00B76F1D" w:rsidP="000B1754">
      <w:pPr>
        <w:pStyle w:val="2f5"/>
        <w:rPr>
          <w:rFonts w:cs="Huawei Sans"/>
        </w:rPr>
      </w:pPr>
      <w:r w:rsidRPr="00A91556">
        <w:rPr>
          <w:rFonts w:cs="Huawei Sans"/>
        </w:rPr>
        <w:t xml:space="preserve">    for i in range(total_steps):</w:t>
      </w:r>
    </w:p>
    <w:p w14:paraId="49E7D118" w14:textId="77777777" w:rsidR="00B76F1D" w:rsidRPr="00A91556" w:rsidRDefault="00B76F1D" w:rsidP="000B1754">
      <w:pPr>
        <w:pStyle w:val="2f5"/>
        <w:rPr>
          <w:rFonts w:cs="Huawei Sans"/>
        </w:rPr>
      </w:pPr>
      <w:r w:rsidRPr="00A91556">
        <w:rPr>
          <w:rFonts w:cs="Huawei Sans"/>
        </w:rPr>
        <w:t xml:space="preserve">        step_ = min(i, decay_steps)</w:t>
      </w:r>
    </w:p>
    <w:p w14:paraId="5D4D5F7B" w14:textId="77777777" w:rsidR="00B76F1D" w:rsidRPr="00A91556" w:rsidRDefault="00B76F1D" w:rsidP="000B1754">
      <w:pPr>
        <w:pStyle w:val="2f5"/>
        <w:rPr>
          <w:rFonts w:cs="Huawei Sans"/>
        </w:rPr>
      </w:pPr>
      <w:r w:rsidRPr="00A91556">
        <w:rPr>
          <w:rFonts w:cs="Huawei Sans"/>
        </w:rPr>
        <w:t xml:space="preserve">        yield base_lr * 0.5 * (1 + np.cos(np.pi * step_ / decay_steps))</w:t>
      </w:r>
    </w:p>
    <w:p w14:paraId="7C54E2BF" w14:textId="77777777" w:rsidR="00B76F1D" w:rsidRPr="00A91556" w:rsidRDefault="00B76F1D" w:rsidP="000B1754">
      <w:pPr>
        <w:pStyle w:val="2f5"/>
        <w:rPr>
          <w:rFonts w:cs="Huawei Sans"/>
        </w:rPr>
      </w:pPr>
    </w:p>
    <w:p w14:paraId="5F8BBD42" w14:textId="77777777" w:rsidR="00B76F1D" w:rsidRPr="00A91556" w:rsidRDefault="00B76F1D" w:rsidP="000B1754">
      <w:pPr>
        <w:pStyle w:val="2f5"/>
        <w:rPr>
          <w:rFonts w:cs="Huawei Sans"/>
        </w:rPr>
      </w:pPr>
    </w:p>
    <w:p w14:paraId="0EE88132" w14:textId="77777777" w:rsidR="00B76F1D" w:rsidRPr="00A91556" w:rsidRDefault="00B76F1D" w:rsidP="000B1754">
      <w:pPr>
        <w:pStyle w:val="2f5"/>
        <w:rPr>
          <w:rFonts w:cs="Huawei Sans"/>
        </w:rPr>
      </w:pPr>
      <w:r w:rsidRPr="00A91556">
        <w:rPr>
          <w:rFonts w:cs="Huawei Sans"/>
        </w:rPr>
        <w:t>def poly_lr(base_lr, decay_steps, total_steps, end_lr=0.0001, power=0.9):</w:t>
      </w:r>
    </w:p>
    <w:p w14:paraId="08B10414" w14:textId="77777777" w:rsidR="00B76F1D" w:rsidRPr="00A91556" w:rsidRDefault="00B76F1D" w:rsidP="000B1754">
      <w:pPr>
        <w:pStyle w:val="2f5"/>
        <w:rPr>
          <w:rFonts w:cs="Huawei Sans"/>
        </w:rPr>
      </w:pPr>
      <w:r w:rsidRPr="00A91556">
        <w:rPr>
          <w:rFonts w:cs="Huawei Sans"/>
        </w:rPr>
        <w:t xml:space="preserve">    for i in range(total_steps):</w:t>
      </w:r>
    </w:p>
    <w:p w14:paraId="09F62D7D" w14:textId="77777777" w:rsidR="00B76F1D" w:rsidRPr="00A91556" w:rsidRDefault="00B76F1D" w:rsidP="000B1754">
      <w:pPr>
        <w:pStyle w:val="2f5"/>
        <w:rPr>
          <w:rFonts w:cs="Huawei Sans"/>
        </w:rPr>
      </w:pPr>
      <w:r w:rsidRPr="00A91556">
        <w:rPr>
          <w:rFonts w:cs="Huawei Sans"/>
        </w:rPr>
        <w:t xml:space="preserve">        step_ = min(i, decay_steps)</w:t>
      </w:r>
    </w:p>
    <w:p w14:paraId="443BCD0E" w14:textId="77777777" w:rsidR="00B76F1D" w:rsidRPr="00A91556" w:rsidRDefault="00B76F1D" w:rsidP="000B1754">
      <w:pPr>
        <w:pStyle w:val="2f5"/>
        <w:rPr>
          <w:rFonts w:cs="Huawei Sans"/>
        </w:rPr>
      </w:pPr>
      <w:r w:rsidRPr="00A91556">
        <w:rPr>
          <w:rFonts w:cs="Huawei Sans"/>
        </w:rPr>
        <w:t xml:space="preserve">        yield (base_lr - end_lr) * ((1.0 - step_ / decay_steps) ** power) + end_lr</w:t>
      </w:r>
    </w:p>
    <w:p w14:paraId="45367837" w14:textId="77777777" w:rsidR="00B76F1D" w:rsidRPr="00A91556" w:rsidRDefault="00B76F1D" w:rsidP="000B1754">
      <w:pPr>
        <w:pStyle w:val="2f5"/>
        <w:rPr>
          <w:rFonts w:cs="Huawei Sans"/>
        </w:rPr>
      </w:pPr>
    </w:p>
    <w:p w14:paraId="55AE9F8F" w14:textId="77777777" w:rsidR="00B76F1D" w:rsidRPr="00A91556" w:rsidRDefault="00B76F1D" w:rsidP="000B1754">
      <w:pPr>
        <w:pStyle w:val="2f5"/>
        <w:rPr>
          <w:rFonts w:cs="Huawei Sans"/>
          <w:lang w:eastAsia="zh-CN"/>
        </w:rPr>
      </w:pPr>
    </w:p>
    <w:p w14:paraId="272C1907" w14:textId="77777777" w:rsidR="00B76F1D" w:rsidRPr="00A91556" w:rsidRDefault="00B76F1D" w:rsidP="000B1754">
      <w:pPr>
        <w:pStyle w:val="2f5"/>
        <w:rPr>
          <w:rFonts w:cs="Huawei Sans"/>
        </w:rPr>
      </w:pPr>
      <w:r w:rsidRPr="00A91556">
        <w:rPr>
          <w:rFonts w:cs="Huawei Sans"/>
        </w:rPr>
        <w:t>def exponential_lr(base_lr, decay_steps, decay_rate, total_steps, staircase=False):</w:t>
      </w:r>
    </w:p>
    <w:p w14:paraId="61C8E07B" w14:textId="77777777" w:rsidR="00B76F1D" w:rsidRPr="00A91556" w:rsidRDefault="00B76F1D" w:rsidP="000B1754">
      <w:pPr>
        <w:pStyle w:val="2f5"/>
        <w:rPr>
          <w:rFonts w:cs="Huawei Sans"/>
        </w:rPr>
      </w:pPr>
      <w:r w:rsidRPr="00A91556">
        <w:rPr>
          <w:rFonts w:cs="Huawei Sans"/>
        </w:rPr>
        <w:t xml:space="preserve">    for i in range(total_steps):</w:t>
      </w:r>
    </w:p>
    <w:p w14:paraId="7258BEB3" w14:textId="77777777" w:rsidR="00B76F1D" w:rsidRPr="00A91556" w:rsidRDefault="00B76F1D" w:rsidP="000B1754">
      <w:pPr>
        <w:pStyle w:val="2f5"/>
        <w:rPr>
          <w:rFonts w:cs="Huawei Sans"/>
        </w:rPr>
      </w:pPr>
      <w:r w:rsidRPr="00A91556">
        <w:rPr>
          <w:rFonts w:cs="Huawei Sans"/>
        </w:rPr>
        <w:t xml:space="preserve">        if staircase:</w:t>
      </w:r>
    </w:p>
    <w:p w14:paraId="5198C812" w14:textId="77777777" w:rsidR="00B76F1D" w:rsidRPr="00A91556" w:rsidRDefault="00B76F1D" w:rsidP="000B1754">
      <w:pPr>
        <w:pStyle w:val="2f5"/>
        <w:rPr>
          <w:rFonts w:cs="Huawei Sans"/>
        </w:rPr>
      </w:pPr>
      <w:r w:rsidRPr="00A91556">
        <w:rPr>
          <w:rFonts w:cs="Huawei Sans"/>
        </w:rPr>
        <w:t xml:space="preserve">            power_ = i // decay_steps</w:t>
      </w:r>
    </w:p>
    <w:p w14:paraId="6D403BDE" w14:textId="77777777" w:rsidR="00B76F1D" w:rsidRPr="00A91556" w:rsidRDefault="00B76F1D" w:rsidP="000B1754">
      <w:pPr>
        <w:pStyle w:val="2f5"/>
        <w:rPr>
          <w:rFonts w:cs="Huawei Sans"/>
        </w:rPr>
      </w:pPr>
      <w:r w:rsidRPr="00A91556">
        <w:rPr>
          <w:rFonts w:cs="Huawei Sans"/>
        </w:rPr>
        <w:t xml:space="preserve">        else:</w:t>
      </w:r>
    </w:p>
    <w:p w14:paraId="5445B1FA" w14:textId="77777777" w:rsidR="00B76F1D" w:rsidRPr="00A91556" w:rsidRDefault="00B76F1D" w:rsidP="000B1754">
      <w:pPr>
        <w:pStyle w:val="2f5"/>
        <w:rPr>
          <w:rFonts w:cs="Huawei Sans"/>
        </w:rPr>
      </w:pPr>
      <w:r w:rsidRPr="00A91556">
        <w:rPr>
          <w:rFonts w:cs="Huawei Sans"/>
        </w:rPr>
        <w:t xml:space="preserve">            power_ = float(i) / decay_steps</w:t>
      </w:r>
    </w:p>
    <w:p w14:paraId="10C9A741" w14:textId="77777777" w:rsidR="00BF4DF4" w:rsidRPr="00A91556" w:rsidRDefault="00B76F1D" w:rsidP="000B1754">
      <w:pPr>
        <w:pStyle w:val="2f5"/>
        <w:rPr>
          <w:rFonts w:cs="Huawei Sans"/>
        </w:rPr>
      </w:pPr>
      <w:r w:rsidRPr="00A91556">
        <w:rPr>
          <w:rFonts w:cs="Huawei Sans"/>
        </w:rPr>
        <w:t xml:space="preserve">        yield base_lr * (decay_rate ** power_) </w:t>
      </w:r>
    </w:p>
    <w:p w14:paraId="23221D84" w14:textId="3231E1D7" w:rsidR="00BF4DF4" w:rsidRPr="00A91556" w:rsidRDefault="00855630" w:rsidP="00BF4DF4">
      <w:pPr>
        <w:pStyle w:val="30"/>
        <w:rPr>
          <w:rFonts w:cs="Huawei Sans"/>
        </w:rPr>
      </w:pPr>
      <w:r>
        <w:rPr>
          <w:rFonts w:cs="Huawei Sans"/>
        </w:rPr>
        <w:t>定义损失函数</w:t>
      </w:r>
    </w:p>
    <w:p w14:paraId="6ED30D91" w14:textId="77777777" w:rsidR="00BF4DF4" w:rsidRPr="00A91556" w:rsidRDefault="00BF4DF4" w:rsidP="0047420D">
      <w:pPr>
        <w:pStyle w:val="1e"/>
      </w:pPr>
      <w:r w:rsidRPr="00A91556">
        <w:t>以下代码定义了损失函数。</w:t>
      </w:r>
    </w:p>
    <w:p w14:paraId="31BC71DB" w14:textId="77777777" w:rsidR="005C0133" w:rsidRPr="00A91556" w:rsidRDefault="005C0133" w:rsidP="000B1754">
      <w:pPr>
        <w:pStyle w:val="2f5"/>
        <w:rPr>
          <w:rFonts w:cs="Huawei Sans"/>
        </w:rPr>
      </w:pPr>
      <w:r w:rsidRPr="00A91556">
        <w:rPr>
          <w:rFonts w:cs="Huawei Sans"/>
        </w:rPr>
        <w:t>from mindspore import Tensor</w:t>
      </w:r>
    </w:p>
    <w:p w14:paraId="2568B3E7" w14:textId="77777777" w:rsidR="005C0133" w:rsidRPr="00A91556" w:rsidRDefault="005C0133" w:rsidP="000B1754">
      <w:pPr>
        <w:pStyle w:val="2f5"/>
        <w:rPr>
          <w:rFonts w:cs="Huawei Sans"/>
        </w:rPr>
      </w:pPr>
      <w:r w:rsidRPr="00A91556">
        <w:rPr>
          <w:rFonts w:cs="Huawei Sans"/>
        </w:rPr>
        <w:t>import mindspore.common.dtype as mstype</w:t>
      </w:r>
    </w:p>
    <w:p w14:paraId="3CCA7A7D" w14:textId="77777777" w:rsidR="005C0133" w:rsidRPr="00A91556" w:rsidRDefault="005C0133" w:rsidP="000B1754">
      <w:pPr>
        <w:pStyle w:val="2f5"/>
        <w:rPr>
          <w:rFonts w:cs="Huawei Sans"/>
        </w:rPr>
      </w:pPr>
      <w:r w:rsidRPr="00A91556">
        <w:rPr>
          <w:rFonts w:cs="Huawei Sans"/>
        </w:rPr>
        <w:t>import mindspore.nn as nn</w:t>
      </w:r>
    </w:p>
    <w:p w14:paraId="3EC9D185" w14:textId="77777777" w:rsidR="005C0133" w:rsidRPr="00A91556" w:rsidRDefault="005C0133" w:rsidP="000B1754">
      <w:pPr>
        <w:pStyle w:val="2f5"/>
        <w:rPr>
          <w:rFonts w:cs="Huawei Sans"/>
        </w:rPr>
      </w:pPr>
      <w:r w:rsidRPr="00A91556">
        <w:rPr>
          <w:rFonts w:cs="Huawei Sans"/>
        </w:rPr>
        <w:t>from mindspore.ops import operations as P</w:t>
      </w:r>
    </w:p>
    <w:p w14:paraId="5F77B96D" w14:textId="77777777" w:rsidR="005C0133" w:rsidRPr="00A91556" w:rsidRDefault="005C0133" w:rsidP="000B1754">
      <w:pPr>
        <w:pStyle w:val="2f5"/>
        <w:rPr>
          <w:rFonts w:cs="Huawei Sans"/>
        </w:rPr>
      </w:pPr>
    </w:p>
    <w:p w14:paraId="0F1169D6" w14:textId="77777777" w:rsidR="005C0133" w:rsidRPr="00A91556" w:rsidRDefault="005C0133" w:rsidP="000B1754">
      <w:pPr>
        <w:pStyle w:val="2f5"/>
        <w:rPr>
          <w:rFonts w:cs="Huawei Sans"/>
        </w:rPr>
      </w:pPr>
    </w:p>
    <w:p w14:paraId="2A15E50D" w14:textId="77777777" w:rsidR="005C0133" w:rsidRPr="00A91556" w:rsidRDefault="005C0133" w:rsidP="000B1754">
      <w:pPr>
        <w:pStyle w:val="2f5"/>
        <w:rPr>
          <w:rFonts w:cs="Huawei Sans"/>
        </w:rPr>
      </w:pPr>
      <w:r w:rsidRPr="00A91556">
        <w:rPr>
          <w:rFonts w:cs="Huawei Sans"/>
        </w:rPr>
        <w:t>class SoftmaxCrossEntropyLoss(nn.Cell):</w:t>
      </w:r>
    </w:p>
    <w:p w14:paraId="2500E0F1" w14:textId="77777777" w:rsidR="005C0133" w:rsidRPr="00A91556" w:rsidRDefault="005C0133" w:rsidP="000B1754">
      <w:pPr>
        <w:pStyle w:val="2f5"/>
        <w:rPr>
          <w:rFonts w:cs="Huawei Sans"/>
        </w:rPr>
      </w:pPr>
      <w:r w:rsidRPr="00A91556">
        <w:rPr>
          <w:rFonts w:cs="Huawei Sans"/>
        </w:rPr>
        <w:t xml:space="preserve">    def __init__(self, num_cls=21, ignore_label=255):</w:t>
      </w:r>
    </w:p>
    <w:p w14:paraId="2DC24063" w14:textId="77777777" w:rsidR="005C0133" w:rsidRPr="00A91556" w:rsidRDefault="005C0133" w:rsidP="000B1754">
      <w:pPr>
        <w:pStyle w:val="2f5"/>
        <w:rPr>
          <w:rFonts w:cs="Huawei Sans"/>
        </w:rPr>
      </w:pPr>
      <w:r w:rsidRPr="00A91556">
        <w:rPr>
          <w:rFonts w:cs="Huawei Sans"/>
        </w:rPr>
        <w:t xml:space="preserve">        super(SoftmaxCrossEntropyLoss, self).__init__()</w:t>
      </w:r>
    </w:p>
    <w:p w14:paraId="102CF0B5" w14:textId="77777777" w:rsidR="005C0133" w:rsidRPr="00A91556" w:rsidRDefault="005C0133" w:rsidP="000B1754">
      <w:pPr>
        <w:pStyle w:val="2f5"/>
        <w:rPr>
          <w:rFonts w:cs="Huawei Sans"/>
        </w:rPr>
      </w:pPr>
      <w:r w:rsidRPr="00A91556">
        <w:rPr>
          <w:rFonts w:cs="Huawei Sans"/>
        </w:rPr>
        <w:t xml:space="preserve">        self.one_hot = P.OneHot(axis=-1)</w:t>
      </w:r>
    </w:p>
    <w:p w14:paraId="271B01F5" w14:textId="77777777" w:rsidR="005C0133" w:rsidRPr="00A91556" w:rsidRDefault="005C0133" w:rsidP="000B1754">
      <w:pPr>
        <w:pStyle w:val="2f5"/>
        <w:rPr>
          <w:rFonts w:cs="Huawei Sans"/>
        </w:rPr>
      </w:pPr>
      <w:r w:rsidRPr="00A91556">
        <w:rPr>
          <w:rFonts w:cs="Huawei Sans"/>
        </w:rPr>
        <w:t xml:space="preserve">        self.on_value = Tensor(1.0, mstype.float32)</w:t>
      </w:r>
    </w:p>
    <w:p w14:paraId="5226E24E" w14:textId="77777777" w:rsidR="005C0133" w:rsidRPr="00A91556" w:rsidRDefault="005C0133" w:rsidP="000B1754">
      <w:pPr>
        <w:pStyle w:val="2f5"/>
        <w:rPr>
          <w:rFonts w:cs="Huawei Sans"/>
        </w:rPr>
      </w:pPr>
      <w:r w:rsidRPr="00A91556">
        <w:rPr>
          <w:rFonts w:cs="Huawei Sans"/>
        </w:rPr>
        <w:t xml:space="preserve">        self.off_value = Tensor(0.0, mstype.float32)</w:t>
      </w:r>
    </w:p>
    <w:p w14:paraId="38C49D0F" w14:textId="77777777" w:rsidR="005C0133" w:rsidRPr="00A91556" w:rsidRDefault="005C0133" w:rsidP="000B1754">
      <w:pPr>
        <w:pStyle w:val="2f5"/>
        <w:rPr>
          <w:rFonts w:cs="Huawei Sans"/>
        </w:rPr>
      </w:pPr>
      <w:r w:rsidRPr="00A91556">
        <w:rPr>
          <w:rFonts w:cs="Huawei Sans"/>
        </w:rPr>
        <w:t xml:space="preserve">        self.cast = P.Cast()</w:t>
      </w:r>
    </w:p>
    <w:p w14:paraId="69CA104E" w14:textId="77777777" w:rsidR="005C0133" w:rsidRPr="00A91556" w:rsidRDefault="005C0133" w:rsidP="000B1754">
      <w:pPr>
        <w:pStyle w:val="2f5"/>
        <w:rPr>
          <w:rFonts w:cs="Huawei Sans"/>
        </w:rPr>
      </w:pPr>
      <w:r w:rsidRPr="00A91556">
        <w:rPr>
          <w:rFonts w:cs="Huawei Sans"/>
        </w:rPr>
        <w:t xml:space="preserve">        self.ce = nn.SoftmaxCrossEntropyWithLogits()</w:t>
      </w:r>
    </w:p>
    <w:p w14:paraId="07E06199" w14:textId="77777777" w:rsidR="005C0133" w:rsidRPr="00A91556" w:rsidRDefault="005C0133" w:rsidP="000B1754">
      <w:pPr>
        <w:pStyle w:val="2f5"/>
        <w:rPr>
          <w:rFonts w:cs="Huawei Sans"/>
        </w:rPr>
      </w:pPr>
      <w:r w:rsidRPr="00A91556">
        <w:rPr>
          <w:rFonts w:cs="Huawei Sans"/>
        </w:rPr>
        <w:t xml:space="preserve">        self.not_equal = P.NotEqual()</w:t>
      </w:r>
    </w:p>
    <w:p w14:paraId="460CD537" w14:textId="77777777" w:rsidR="005C0133" w:rsidRPr="00A91556" w:rsidRDefault="005C0133" w:rsidP="000B1754">
      <w:pPr>
        <w:pStyle w:val="2f5"/>
        <w:rPr>
          <w:rFonts w:cs="Huawei Sans"/>
        </w:rPr>
      </w:pPr>
      <w:r w:rsidRPr="00A91556">
        <w:rPr>
          <w:rFonts w:cs="Huawei Sans"/>
        </w:rPr>
        <w:lastRenderedPageBreak/>
        <w:t xml:space="preserve">        self.num_cls = num_cls</w:t>
      </w:r>
    </w:p>
    <w:p w14:paraId="755C8661" w14:textId="77777777" w:rsidR="005C0133" w:rsidRPr="00A91556" w:rsidRDefault="005C0133" w:rsidP="000B1754">
      <w:pPr>
        <w:pStyle w:val="2f5"/>
        <w:rPr>
          <w:rFonts w:cs="Huawei Sans"/>
        </w:rPr>
      </w:pPr>
      <w:r w:rsidRPr="00A91556">
        <w:rPr>
          <w:rFonts w:cs="Huawei Sans"/>
        </w:rPr>
        <w:t xml:space="preserve">        self.ignore_label = ignore_label</w:t>
      </w:r>
    </w:p>
    <w:p w14:paraId="799C2A8D" w14:textId="77777777" w:rsidR="005C0133" w:rsidRPr="00A91556" w:rsidRDefault="005C0133" w:rsidP="000B1754">
      <w:pPr>
        <w:pStyle w:val="2f5"/>
        <w:rPr>
          <w:rFonts w:cs="Huawei Sans"/>
        </w:rPr>
      </w:pPr>
      <w:r w:rsidRPr="00A91556">
        <w:rPr>
          <w:rFonts w:cs="Huawei Sans"/>
        </w:rPr>
        <w:t xml:space="preserve">        self.mul = P.Mul()</w:t>
      </w:r>
    </w:p>
    <w:p w14:paraId="7719520A" w14:textId="77777777" w:rsidR="005C0133" w:rsidRPr="00A91556" w:rsidRDefault="005C0133" w:rsidP="000B1754">
      <w:pPr>
        <w:pStyle w:val="2f5"/>
        <w:rPr>
          <w:rFonts w:cs="Huawei Sans"/>
        </w:rPr>
      </w:pPr>
      <w:r w:rsidRPr="00A91556">
        <w:rPr>
          <w:rFonts w:cs="Huawei Sans"/>
        </w:rPr>
        <w:t xml:space="preserve">        self.sum = P.ReduceSum(False)</w:t>
      </w:r>
    </w:p>
    <w:p w14:paraId="216D3C5A" w14:textId="77777777" w:rsidR="005C0133" w:rsidRPr="00A91556" w:rsidRDefault="005C0133" w:rsidP="000B1754">
      <w:pPr>
        <w:pStyle w:val="2f5"/>
        <w:rPr>
          <w:rFonts w:cs="Huawei Sans"/>
        </w:rPr>
      </w:pPr>
      <w:r w:rsidRPr="00A91556">
        <w:rPr>
          <w:rFonts w:cs="Huawei Sans"/>
        </w:rPr>
        <w:t xml:space="preserve">        self.div = P.RealDiv()</w:t>
      </w:r>
    </w:p>
    <w:p w14:paraId="76B0FFC4" w14:textId="77777777" w:rsidR="005C0133" w:rsidRPr="00A91556" w:rsidRDefault="005C0133" w:rsidP="000B1754">
      <w:pPr>
        <w:pStyle w:val="2f5"/>
        <w:rPr>
          <w:rFonts w:cs="Huawei Sans"/>
        </w:rPr>
      </w:pPr>
      <w:r w:rsidRPr="00A91556">
        <w:rPr>
          <w:rFonts w:cs="Huawei Sans"/>
        </w:rPr>
        <w:t xml:space="preserve">        self.transpose = P.Transpose()</w:t>
      </w:r>
    </w:p>
    <w:p w14:paraId="7F50EF72" w14:textId="77777777" w:rsidR="005C0133" w:rsidRPr="00A91556" w:rsidRDefault="005C0133" w:rsidP="000B1754">
      <w:pPr>
        <w:pStyle w:val="2f5"/>
        <w:rPr>
          <w:rFonts w:cs="Huawei Sans"/>
        </w:rPr>
      </w:pPr>
      <w:r w:rsidRPr="00A91556">
        <w:rPr>
          <w:rFonts w:cs="Huawei Sans"/>
        </w:rPr>
        <w:t xml:space="preserve">        self.reshape = P.Reshape()</w:t>
      </w:r>
    </w:p>
    <w:p w14:paraId="5EFEE252" w14:textId="77777777" w:rsidR="005C0133" w:rsidRPr="00A91556" w:rsidRDefault="005C0133" w:rsidP="000B1754">
      <w:pPr>
        <w:pStyle w:val="2f5"/>
        <w:rPr>
          <w:rFonts w:cs="Huawei Sans"/>
        </w:rPr>
      </w:pPr>
    </w:p>
    <w:p w14:paraId="733D5201" w14:textId="77777777" w:rsidR="005C0133" w:rsidRPr="00A91556" w:rsidRDefault="005C0133" w:rsidP="000B1754">
      <w:pPr>
        <w:pStyle w:val="2f5"/>
        <w:rPr>
          <w:rFonts w:cs="Huawei Sans"/>
        </w:rPr>
      </w:pPr>
      <w:r w:rsidRPr="00A91556">
        <w:rPr>
          <w:rFonts w:cs="Huawei Sans"/>
        </w:rPr>
        <w:t xml:space="preserve">    def construct(self, logits, labels):</w:t>
      </w:r>
    </w:p>
    <w:p w14:paraId="127FF7FD" w14:textId="77777777" w:rsidR="005C0133" w:rsidRPr="00A91556" w:rsidRDefault="005C0133" w:rsidP="000B1754">
      <w:pPr>
        <w:pStyle w:val="2f5"/>
        <w:rPr>
          <w:rFonts w:cs="Huawei Sans"/>
        </w:rPr>
      </w:pPr>
      <w:r w:rsidRPr="00A91556">
        <w:rPr>
          <w:rFonts w:cs="Huawei Sans"/>
        </w:rPr>
        <w:t xml:space="preserve">        labels_int = self.cast(labels, mstype.int32)</w:t>
      </w:r>
    </w:p>
    <w:p w14:paraId="52594FB2" w14:textId="77777777" w:rsidR="005C0133" w:rsidRPr="00A91556" w:rsidRDefault="005C0133" w:rsidP="000B1754">
      <w:pPr>
        <w:pStyle w:val="2f5"/>
        <w:rPr>
          <w:rFonts w:cs="Huawei Sans"/>
        </w:rPr>
      </w:pPr>
      <w:r w:rsidRPr="00A91556">
        <w:rPr>
          <w:rFonts w:cs="Huawei Sans"/>
        </w:rPr>
        <w:t xml:space="preserve">        labels_int = self.reshape(labels_int, (-1,))</w:t>
      </w:r>
    </w:p>
    <w:p w14:paraId="47532EA3" w14:textId="77777777" w:rsidR="005C0133" w:rsidRPr="00A91556" w:rsidRDefault="005C0133" w:rsidP="000B1754">
      <w:pPr>
        <w:pStyle w:val="2f5"/>
        <w:rPr>
          <w:rFonts w:cs="Huawei Sans"/>
        </w:rPr>
      </w:pPr>
      <w:r w:rsidRPr="00A91556">
        <w:rPr>
          <w:rFonts w:cs="Huawei Sans"/>
        </w:rPr>
        <w:t xml:space="preserve">        logits_ = self.transpose(logits, (0, 2, 3, 1))</w:t>
      </w:r>
    </w:p>
    <w:p w14:paraId="5D310E49" w14:textId="77777777" w:rsidR="005C0133" w:rsidRPr="00A91556" w:rsidRDefault="005C0133" w:rsidP="000B1754">
      <w:pPr>
        <w:pStyle w:val="2f5"/>
        <w:rPr>
          <w:rFonts w:cs="Huawei Sans"/>
        </w:rPr>
      </w:pPr>
      <w:r w:rsidRPr="00A91556">
        <w:rPr>
          <w:rFonts w:cs="Huawei Sans"/>
        </w:rPr>
        <w:t xml:space="preserve">        logits_ = self.reshape(logits_, (-1, self.num_cls))</w:t>
      </w:r>
    </w:p>
    <w:p w14:paraId="3DFDF603" w14:textId="77777777" w:rsidR="005C0133" w:rsidRPr="00A91556" w:rsidRDefault="005C0133" w:rsidP="000B1754">
      <w:pPr>
        <w:pStyle w:val="2f5"/>
        <w:rPr>
          <w:rFonts w:cs="Huawei Sans"/>
        </w:rPr>
      </w:pPr>
      <w:r w:rsidRPr="00A91556">
        <w:rPr>
          <w:rFonts w:cs="Huawei Sans"/>
        </w:rPr>
        <w:t xml:space="preserve">        weights = self.not_equal(labels_int, self.ignore_label)</w:t>
      </w:r>
    </w:p>
    <w:p w14:paraId="52D3B5B8" w14:textId="77777777" w:rsidR="005C0133" w:rsidRPr="00A91556" w:rsidRDefault="005C0133" w:rsidP="000B1754">
      <w:pPr>
        <w:pStyle w:val="2f5"/>
        <w:rPr>
          <w:rFonts w:cs="Huawei Sans"/>
        </w:rPr>
      </w:pPr>
      <w:r w:rsidRPr="00A91556">
        <w:rPr>
          <w:rFonts w:cs="Huawei Sans"/>
        </w:rPr>
        <w:t xml:space="preserve">        weights = self.cast(weights, mstype.float32)</w:t>
      </w:r>
    </w:p>
    <w:p w14:paraId="1EEF2B83" w14:textId="77777777" w:rsidR="005C0133" w:rsidRPr="00A91556" w:rsidRDefault="005C0133" w:rsidP="000B1754">
      <w:pPr>
        <w:pStyle w:val="2f5"/>
        <w:rPr>
          <w:rFonts w:cs="Huawei Sans"/>
        </w:rPr>
      </w:pPr>
      <w:r w:rsidRPr="00A91556">
        <w:rPr>
          <w:rFonts w:cs="Huawei Sans"/>
        </w:rPr>
        <w:t xml:space="preserve">        one_hot_labels = self.one_hot(labels_int, self.num_cls, self.on_value, self.off_value)</w:t>
      </w:r>
    </w:p>
    <w:p w14:paraId="586507FF" w14:textId="77777777" w:rsidR="005C0133" w:rsidRPr="00A91556" w:rsidRDefault="005C0133" w:rsidP="000B1754">
      <w:pPr>
        <w:pStyle w:val="2f5"/>
        <w:rPr>
          <w:rFonts w:cs="Huawei Sans"/>
        </w:rPr>
      </w:pPr>
      <w:r w:rsidRPr="00A91556">
        <w:rPr>
          <w:rFonts w:cs="Huawei Sans"/>
        </w:rPr>
        <w:t xml:space="preserve">        loss = self.ce(logits_, one_hot_labels)</w:t>
      </w:r>
    </w:p>
    <w:p w14:paraId="36F09F73" w14:textId="77777777" w:rsidR="005C0133" w:rsidRPr="00A91556" w:rsidRDefault="005C0133" w:rsidP="000B1754">
      <w:pPr>
        <w:pStyle w:val="2f5"/>
        <w:rPr>
          <w:rFonts w:cs="Huawei Sans"/>
        </w:rPr>
      </w:pPr>
      <w:r w:rsidRPr="00A91556">
        <w:rPr>
          <w:rFonts w:cs="Huawei Sans"/>
        </w:rPr>
        <w:t xml:space="preserve">        loss = self.mul(weights, loss)</w:t>
      </w:r>
    </w:p>
    <w:p w14:paraId="4821C223" w14:textId="77777777" w:rsidR="005C0133" w:rsidRPr="00A91556" w:rsidRDefault="005C0133" w:rsidP="000B1754">
      <w:pPr>
        <w:pStyle w:val="2f5"/>
        <w:rPr>
          <w:rFonts w:cs="Huawei Sans"/>
        </w:rPr>
      </w:pPr>
      <w:r w:rsidRPr="00A91556">
        <w:rPr>
          <w:rFonts w:cs="Huawei Sans"/>
        </w:rPr>
        <w:t xml:space="preserve">        loss = self.div(self.sum(loss), self.sum(weights))</w:t>
      </w:r>
    </w:p>
    <w:p w14:paraId="52219DDE" w14:textId="77777777" w:rsidR="00BF4DF4" w:rsidRPr="00A91556" w:rsidRDefault="005C0133" w:rsidP="000B1754">
      <w:pPr>
        <w:pStyle w:val="2f5"/>
        <w:rPr>
          <w:rFonts w:cs="Huawei Sans"/>
        </w:rPr>
      </w:pPr>
      <w:r w:rsidRPr="00A91556">
        <w:rPr>
          <w:rFonts w:cs="Huawei Sans"/>
        </w:rPr>
        <w:t xml:space="preserve">        return loss </w:t>
      </w:r>
    </w:p>
    <w:p w14:paraId="6EB22FBA" w14:textId="77777777" w:rsidR="00BF4DF4" w:rsidRPr="00A91556" w:rsidRDefault="00BF4DF4" w:rsidP="00BF4DF4">
      <w:pPr>
        <w:pStyle w:val="30"/>
        <w:rPr>
          <w:rFonts w:cs="Huawei Sans"/>
        </w:rPr>
      </w:pPr>
      <w:r w:rsidRPr="00A91556">
        <w:rPr>
          <w:rFonts w:cs="Huawei Sans"/>
        </w:rPr>
        <w:t>构建训练网络的函数</w:t>
      </w:r>
    </w:p>
    <w:p w14:paraId="44DDE9DB" w14:textId="3941F293" w:rsidR="00BF4DF4" w:rsidRPr="00A91556" w:rsidRDefault="00BF4DF4" w:rsidP="000B1754">
      <w:pPr>
        <w:pStyle w:val="2f5"/>
        <w:rPr>
          <w:rFonts w:cs="Huawei Sans"/>
        </w:rPr>
      </w:pPr>
      <w:r w:rsidRPr="00A91556">
        <w:rPr>
          <w:rFonts w:cs="Huawei Sans"/>
        </w:rPr>
        <w:t xml:space="preserve">"""train </w:t>
      </w:r>
      <w:r w:rsidR="00DF67D8">
        <w:rPr>
          <w:rFonts w:cs="Huawei Sans" w:hint="eastAsia"/>
        </w:rPr>
        <w:t>DeepLabv</w:t>
      </w:r>
      <w:r w:rsidR="00DF67D8">
        <w:rPr>
          <w:rFonts w:cs="Huawei Sans"/>
        </w:rPr>
        <w:t>3</w:t>
      </w:r>
      <w:r w:rsidRPr="00A91556">
        <w:rPr>
          <w:rFonts w:cs="Huawei Sans"/>
        </w:rPr>
        <w:t>."""</w:t>
      </w:r>
    </w:p>
    <w:p w14:paraId="106156FF" w14:textId="77777777" w:rsidR="00BF4DF4" w:rsidRPr="00A91556" w:rsidRDefault="00BF4DF4" w:rsidP="000B1754">
      <w:pPr>
        <w:pStyle w:val="2f5"/>
        <w:rPr>
          <w:rFonts w:cs="Huawei Sans"/>
        </w:rPr>
      </w:pPr>
      <w:r w:rsidRPr="00A91556">
        <w:rPr>
          <w:rFonts w:cs="Huawei Sans"/>
        </w:rPr>
        <w:t>import os</w:t>
      </w:r>
    </w:p>
    <w:p w14:paraId="01531F5A" w14:textId="77777777" w:rsidR="00BF4DF4" w:rsidRPr="00A91556" w:rsidRDefault="00BF4DF4" w:rsidP="000B1754">
      <w:pPr>
        <w:pStyle w:val="2f5"/>
        <w:rPr>
          <w:rFonts w:cs="Huawei Sans"/>
        </w:rPr>
      </w:pPr>
      <w:r w:rsidRPr="00A91556">
        <w:rPr>
          <w:rFonts w:cs="Huawei Sans"/>
        </w:rPr>
        <w:t>import sys</w:t>
      </w:r>
    </w:p>
    <w:p w14:paraId="6CE66156" w14:textId="77777777" w:rsidR="00BF4DF4" w:rsidRPr="00A91556" w:rsidRDefault="00BF4DF4" w:rsidP="000B1754">
      <w:pPr>
        <w:pStyle w:val="2f5"/>
        <w:rPr>
          <w:rFonts w:cs="Huawei Sans"/>
        </w:rPr>
      </w:pPr>
      <w:r w:rsidRPr="00A91556">
        <w:rPr>
          <w:rFonts w:cs="Huawei Sans"/>
        </w:rPr>
        <w:t>sys.path.insert(0,'./deeplabv3/deeplabv3_2/')     # your code path</w:t>
      </w:r>
    </w:p>
    <w:p w14:paraId="5D310F6F" w14:textId="77777777" w:rsidR="00BF4DF4" w:rsidRPr="00A91556" w:rsidRDefault="00BF4DF4" w:rsidP="000B1754">
      <w:pPr>
        <w:pStyle w:val="2f5"/>
        <w:rPr>
          <w:rFonts w:cs="Huawei Sans"/>
        </w:rPr>
      </w:pPr>
      <w:r w:rsidRPr="00A91556">
        <w:rPr>
          <w:rFonts w:cs="Huawei Sans"/>
        </w:rPr>
        <w:t>from easydict import EasyDict as edict</w:t>
      </w:r>
    </w:p>
    <w:p w14:paraId="3E2A0FFB" w14:textId="77777777" w:rsidR="00BF4DF4" w:rsidRPr="00A91556" w:rsidRDefault="00BF4DF4" w:rsidP="000B1754">
      <w:pPr>
        <w:pStyle w:val="2f5"/>
        <w:rPr>
          <w:rFonts w:cs="Huawei Sans"/>
        </w:rPr>
      </w:pPr>
      <w:r w:rsidRPr="00A91556">
        <w:rPr>
          <w:rFonts w:cs="Huawei Sans"/>
        </w:rPr>
        <w:t>import shutil</w:t>
      </w:r>
    </w:p>
    <w:p w14:paraId="6EB3F748" w14:textId="77777777" w:rsidR="00BF4DF4" w:rsidRPr="00A91556" w:rsidRDefault="00BF4DF4" w:rsidP="000B1754">
      <w:pPr>
        <w:pStyle w:val="2f5"/>
        <w:rPr>
          <w:rFonts w:cs="Huawei Sans"/>
        </w:rPr>
      </w:pPr>
    </w:p>
    <w:p w14:paraId="092282F7" w14:textId="77777777" w:rsidR="00BF4DF4" w:rsidRPr="00A91556" w:rsidRDefault="00BF4DF4" w:rsidP="000B1754">
      <w:pPr>
        <w:pStyle w:val="2f5"/>
        <w:rPr>
          <w:rFonts w:cs="Huawei Sans"/>
        </w:rPr>
      </w:pPr>
      <w:r w:rsidRPr="00A91556">
        <w:rPr>
          <w:rFonts w:cs="Huawei Sans"/>
        </w:rPr>
        <w:t># import moxing as mox</w:t>
      </w:r>
    </w:p>
    <w:p w14:paraId="0C06F050" w14:textId="77777777" w:rsidR="00BF4DF4" w:rsidRPr="00A91556" w:rsidRDefault="00BF4DF4" w:rsidP="000B1754">
      <w:pPr>
        <w:pStyle w:val="2f5"/>
        <w:rPr>
          <w:rFonts w:cs="Huawei Sans"/>
        </w:rPr>
      </w:pPr>
      <w:r w:rsidRPr="00A91556">
        <w:rPr>
          <w:rFonts w:cs="Huawei Sans"/>
        </w:rPr>
        <w:t>from mindspore import context</w:t>
      </w:r>
    </w:p>
    <w:p w14:paraId="013DD17B" w14:textId="77777777" w:rsidR="00BF4DF4" w:rsidRPr="00A91556" w:rsidRDefault="00BF4DF4" w:rsidP="000B1754">
      <w:pPr>
        <w:pStyle w:val="2f5"/>
        <w:rPr>
          <w:rFonts w:cs="Huawei Sans"/>
        </w:rPr>
      </w:pPr>
      <w:r w:rsidRPr="00A91556">
        <w:rPr>
          <w:rFonts w:cs="Huawei Sans"/>
        </w:rPr>
        <w:t>from mindspore.train.model import ParallelMode, Model</w:t>
      </w:r>
    </w:p>
    <w:p w14:paraId="3B9A19CD" w14:textId="77777777" w:rsidR="00BF4DF4" w:rsidRPr="00A91556" w:rsidRDefault="00BF4DF4" w:rsidP="000B1754">
      <w:pPr>
        <w:pStyle w:val="2f5"/>
        <w:rPr>
          <w:rFonts w:cs="Huawei Sans"/>
        </w:rPr>
      </w:pPr>
      <w:r w:rsidRPr="00A91556">
        <w:rPr>
          <w:rFonts w:cs="Huawei Sans"/>
        </w:rPr>
        <w:t>import mindspore.nn as nn</w:t>
      </w:r>
    </w:p>
    <w:p w14:paraId="21DC9735" w14:textId="77777777" w:rsidR="00BF4DF4" w:rsidRPr="00A91556" w:rsidRDefault="00BF4DF4" w:rsidP="000B1754">
      <w:pPr>
        <w:pStyle w:val="2f5"/>
        <w:rPr>
          <w:rFonts w:cs="Huawei Sans"/>
        </w:rPr>
      </w:pPr>
      <w:r w:rsidRPr="00A91556">
        <w:rPr>
          <w:rFonts w:cs="Huawei Sans"/>
        </w:rPr>
        <w:t>from mindspore.train.callback import ModelCheckpoint, CheckpointConfig</w:t>
      </w:r>
    </w:p>
    <w:p w14:paraId="26A18101" w14:textId="77777777" w:rsidR="00BF4DF4" w:rsidRPr="00A91556" w:rsidRDefault="00BF4DF4" w:rsidP="000B1754">
      <w:pPr>
        <w:pStyle w:val="2f5"/>
        <w:rPr>
          <w:rFonts w:cs="Huawei Sans"/>
        </w:rPr>
      </w:pPr>
      <w:r w:rsidRPr="00A91556">
        <w:rPr>
          <w:rFonts w:cs="Huawei Sans"/>
        </w:rPr>
        <w:t>from mindspore.train.serialization import load_checkpoint, load_param_into_net</w:t>
      </w:r>
    </w:p>
    <w:p w14:paraId="1CDED869" w14:textId="77777777" w:rsidR="00BF4DF4" w:rsidRPr="00A91556" w:rsidRDefault="00BF4DF4" w:rsidP="000B1754">
      <w:pPr>
        <w:pStyle w:val="2f5"/>
        <w:rPr>
          <w:rFonts w:cs="Huawei Sans"/>
        </w:rPr>
      </w:pPr>
      <w:r w:rsidRPr="00A91556">
        <w:rPr>
          <w:rFonts w:cs="Huawei Sans"/>
        </w:rPr>
        <w:t>from mindspore.communication.management import init, get_rank, get_group_size</w:t>
      </w:r>
    </w:p>
    <w:p w14:paraId="2C20EDD7" w14:textId="77777777" w:rsidR="00BF4DF4" w:rsidRPr="00A91556" w:rsidRDefault="00BF4DF4" w:rsidP="000B1754">
      <w:pPr>
        <w:pStyle w:val="2f5"/>
        <w:rPr>
          <w:rFonts w:cs="Huawei Sans"/>
        </w:rPr>
      </w:pPr>
      <w:r w:rsidRPr="00A91556">
        <w:rPr>
          <w:rFonts w:cs="Huawei Sans"/>
        </w:rPr>
        <w:t>from mindspore.train.callback import LossMonitor, TimeMonitor</w:t>
      </w:r>
    </w:p>
    <w:p w14:paraId="065125B4" w14:textId="77777777" w:rsidR="00BF4DF4" w:rsidRPr="00A91556" w:rsidRDefault="00BF4DF4" w:rsidP="000B1754">
      <w:pPr>
        <w:pStyle w:val="2f5"/>
        <w:rPr>
          <w:rFonts w:cs="Huawei Sans"/>
        </w:rPr>
      </w:pPr>
      <w:r w:rsidRPr="00A91556">
        <w:rPr>
          <w:rFonts w:cs="Huawei Sans"/>
        </w:rPr>
        <w:t>from mindspore.train.loss_scale_manager import FixedLossScaleManager</w:t>
      </w:r>
    </w:p>
    <w:p w14:paraId="722020A3" w14:textId="77777777" w:rsidR="00BF4DF4" w:rsidRPr="00A91556" w:rsidRDefault="00BF4DF4" w:rsidP="000B1754">
      <w:pPr>
        <w:pStyle w:val="2f5"/>
        <w:rPr>
          <w:rFonts w:cs="Huawei Sans"/>
        </w:rPr>
      </w:pPr>
      <w:r w:rsidRPr="00A91556">
        <w:rPr>
          <w:rFonts w:cs="Huawei Sans"/>
        </w:rPr>
        <w:t>from mindspore.common import set_seed</w:t>
      </w:r>
    </w:p>
    <w:p w14:paraId="5590FA89" w14:textId="77777777" w:rsidR="00BF4DF4" w:rsidRPr="00A91556" w:rsidRDefault="00BF4DF4" w:rsidP="000B1754">
      <w:pPr>
        <w:pStyle w:val="2f5"/>
        <w:rPr>
          <w:rFonts w:cs="Huawei Sans"/>
        </w:rPr>
      </w:pPr>
    </w:p>
    <w:p w14:paraId="35E83435" w14:textId="77777777" w:rsidR="00BF4DF4" w:rsidRPr="00A91556" w:rsidRDefault="00BF4DF4" w:rsidP="000B1754">
      <w:pPr>
        <w:pStyle w:val="2f5"/>
        <w:rPr>
          <w:rFonts w:cs="Huawei Sans"/>
        </w:rPr>
      </w:pPr>
    </w:p>
    <w:p w14:paraId="2827B850" w14:textId="77777777" w:rsidR="00BF4DF4" w:rsidRPr="00A91556" w:rsidRDefault="00BF4DF4" w:rsidP="000B1754">
      <w:pPr>
        <w:pStyle w:val="2f5"/>
        <w:rPr>
          <w:rFonts w:cs="Huawei Sans"/>
        </w:rPr>
      </w:pPr>
      <w:r w:rsidRPr="00A91556">
        <w:rPr>
          <w:rFonts w:cs="Huawei Sans"/>
        </w:rPr>
        <w:t>set_seed(1)</w:t>
      </w:r>
    </w:p>
    <w:p w14:paraId="16D68D7D" w14:textId="77777777" w:rsidR="00BF4DF4" w:rsidRPr="00A91556" w:rsidRDefault="00BF4DF4" w:rsidP="000B1754">
      <w:pPr>
        <w:pStyle w:val="2f5"/>
        <w:rPr>
          <w:rFonts w:cs="Huawei Sans"/>
        </w:rPr>
      </w:pPr>
      <w:r w:rsidRPr="00A91556">
        <w:rPr>
          <w:rFonts w:cs="Huawei Sans"/>
        </w:rPr>
        <w:t>context.set_context(mode=context.GRAPH_MODE, enable_auto_mixed_precision=True, save_graphs=False,</w:t>
      </w:r>
    </w:p>
    <w:p w14:paraId="3FFE9F45" w14:textId="77777777" w:rsidR="00BF4DF4" w:rsidRPr="00A91556" w:rsidRDefault="00BF4DF4" w:rsidP="000B1754">
      <w:pPr>
        <w:pStyle w:val="2f5"/>
        <w:rPr>
          <w:rFonts w:cs="Huawei Sans"/>
        </w:rPr>
      </w:pPr>
      <w:r w:rsidRPr="00A91556">
        <w:rPr>
          <w:rFonts w:cs="Huawei Sans"/>
        </w:rPr>
        <w:t xml:space="preserve">                    device_target="Ascend")</w:t>
      </w:r>
    </w:p>
    <w:p w14:paraId="2630F003" w14:textId="77777777" w:rsidR="00BF4DF4" w:rsidRPr="00A91556" w:rsidRDefault="00BF4DF4" w:rsidP="000B1754">
      <w:pPr>
        <w:pStyle w:val="2f5"/>
        <w:rPr>
          <w:rFonts w:cs="Huawei Sans"/>
        </w:rPr>
      </w:pPr>
    </w:p>
    <w:p w14:paraId="3E7463AE" w14:textId="77777777" w:rsidR="00BF4DF4" w:rsidRPr="00A91556" w:rsidRDefault="00BF4DF4" w:rsidP="000B1754">
      <w:pPr>
        <w:pStyle w:val="2f5"/>
        <w:rPr>
          <w:rFonts w:cs="Huawei Sans"/>
        </w:rPr>
      </w:pPr>
    </w:p>
    <w:p w14:paraId="1220D3B8" w14:textId="77777777" w:rsidR="00BF4DF4" w:rsidRPr="00A91556" w:rsidRDefault="00BF4DF4" w:rsidP="000B1754">
      <w:pPr>
        <w:pStyle w:val="2f5"/>
        <w:rPr>
          <w:rFonts w:cs="Huawei Sans"/>
        </w:rPr>
      </w:pPr>
      <w:r w:rsidRPr="00A91556">
        <w:rPr>
          <w:rFonts w:cs="Huawei Sans"/>
        </w:rPr>
        <w:t>class BuildTrainNetwork(nn.Cell):</w:t>
      </w:r>
    </w:p>
    <w:p w14:paraId="1066F497" w14:textId="77777777" w:rsidR="00BF4DF4" w:rsidRPr="00A91556" w:rsidRDefault="00BF4DF4" w:rsidP="000B1754">
      <w:pPr>
        <w:pStyle w:val="2f5"/>
        <w:rPr>
          <w:rFonts w:cs="Huawei Sans"/>
        </w:rPr>
      </w:pPr>
      <w:r w:rsidRPr="00A91556">
        <w:rPr>
          <w:rFonts w:cs="Huawei Sans"/>
        </w:rPr>
        <w:lastRenderedPageBreak/>
        <w:t xml:space="preserve">    def __init__(self, network, criterion):</w:t>
      </w:r>
    </w:p>
    <w:p w14:paraId="58C207EA" w14:textId="77777777" w:rsidR="00BF4DF4" w:rsidRPr="00A91556" w:rsidRDefault="00BF4DF4" w:rsidP="000B1754">
      <w:pPr>
        <w:pStyle w:val="2f5"/>
        <w:rPr>
          <w:rFonts w:cs="Huawei Sans"/>
        </w:rPr>
      </w:pPr>
      <w:r w:rsidRPr="00A91556">
        <w:rPr>
          <w:rFonts w:cs="Huawei Sans"/>
        </w:rPr>
        <w:t xml:space="preserve">        super(BuildTrainNetwork, self).__init__()</w:t>
      </w:r>
    </w:p>
    <w:p w14:paraId="26B68BA7" w14:textId="77777777" w:rsidR="00BF4DF4" w:rsidRPr="00A91556" w:rsidRDefault="00BF4DF4" w:rsidP="000B1754">
      <w:pPr>
        <w:pStyle w:val="2f5"/>
        <w:rPr>
          <w:rFonts w:cs="Huawei Sans"/>
        </w:rPr>
      </w:pPr>
      <w:r w:rsidRPr="00A91556">
        <w:rPr>
          <w:rFonts w:cs="Huawei Sans"/>
        </w:rPr>
        <w:t xml:space="preserve">        self.network = network</w:t>
      </w:r>
    </w:p>
    <w:p w14:paraId="441851DF" w14:textId="77777777" w:rsidR="00BF4DF4" w:rsidRPr="00A91556" w:rsidRDefault="00BF4DF4" w:rsidP="000B1754">
      <w:pPr>
        <w:pStyle w:val="2f5"/>
        <w:rPr>
          <w:rFonts w:cs="Huawei Sans"/>
        </w:rPr>
      </w:pPr>
      <w:r w:rsidRPr="00A91556">
        <w:rPr>
          <w:rFonts w:cs="Huawei Sans"/>
        </w:rPr>
        <w:t xml:space="preserve">        self.criterion = criterion</w:t>
      </w:r>
    </w:p>
    <w:p w14:paraId="7409A76F" w14:textId="77777777" w:rsidR="00BF4DF4" w:rsidRPr="00A91556" w:rsidRDefault="00BF4DF4" w:rsidP="000B1754">
      <w:pPr>
        <w:pStyle w:val="2f5"/>
        <w:rPr>
          <w:rFonts w:cs="Huawei Sans"/>
        </w:rPr>
      </w:pPr>
    </w:p>
    <w:p w14:paraId="31693BD8" w14:textId="77777777" w:rsidR="00BF4DF4" w:rsidRPr="00A91556" w:rsidRDefault="00BF4DF4" w:rsidP="000B1754">
      <w:pPr>
        <w:pStyle w:val="2f5"/>
        <w:rPr>
          <w:rFonts w:cs="Huawei Sans"/>
        </w:rPr>
      </w:pPr>
      <w:r w:rsidRPr="00A91556">
        <w:rPr>
          <w:rFonts w:cs="Huawei Sans"/>
        </w:rPr>
        <w:t xml:space="preserve">    def construct(self, input_data, label):</w:t>
      </w:r>
    </w:p>
    <w:p w14:paraId="2D29A450" w14:textId="77777777" w:rsidR="00BF4DF4" w:rsidRPr="00A91556" w:rsidRDefault="00BF4DF4" w:rsidP="000B1754">
      <w:pPr>
        <w:pStyle w:val="2f5"/>
        <w:rPr>
          <w:rFonts w:cs="Huawei Sans"/>
        </w:rPr>
      </w:pPr>
      <w:r w:rsidRPr="00A91556">
        <w:rPr>
          <w:rFonts w:cs="Huawei Sans"/>
        </w:rPr>
        <w:t xml:space="preserve">        output = self.network(input_data)</w:t>
      </w:r>
    </w:p>
    <w:p w14:paraId="3191588C" w14:textId="77777777" w:rsidR="00BF4DF4" w:rsidRPr="00A91556" w:rsidRDefault="00BF4DF4" w:rsidP="000B1754">
      <w:pPr>
        <w:pStyle w:val="2f5"/>
        <w:rPr>
          <w:rFonts w:cs="Huawei Sans"/>
        </w:rPr>
      </w:pPr>
      <w:r w:rsidRPr="00A91556">
        <w:rPr>
          <w:rFonts w:cs="Huawei Sans"/>
        </w:rPr>
        <w:t xml:space="preserve">        net_loss = self.criterion(output, label)</w:t>
      </w:r>
    </w:p>
    <w:p w14:paraId="2FFEB147" w14:textId="77777777" w:rsidR="00BF4DF4" w:rsidRPr="00A91556" w:rsidRDefault="00BF4DF4" w:rsidP="000B1754">
      <w:pPr>
        <w:pStyle w:val="2f5"/>
        <w:rPr>
          <w:rFonts w:cs="Huawei Sans"/>
        </w:rPr>
      </w:pPr>
      <w:r w:rsidRPr="00A91556">
        <w:rPr>
          <w:rFonts w:cs="Huawei Sans"/>
        </w:rPr>
        <w:t xml:space="preserve">        return net_loss</w:t>
      </w:r>
    </w:p>
    <w:p w14:paraId="58E3B008" w14:textId="77777777" w:rsidR="00BF4DF4" w:rsidRPr="00A91556" w:rsidRDefault="00BF4DF4" w:rsidP="000B1754">
      <w:pPr>
        <w:pStyle w:val="2f5"/>
        <w:rPr>
          <w:rFonts w:cs="Huawei Sans"/>
        </w:rPr>
      </w:pPr>
    </w:p>
    <w:p w14:paraId="31E5086F" w14:textId="77777777" w:rsidR="00BF4DF4" w:rsidRPr="00A91556" w:rsidRDefault="00BF4DF4" w:rsidP="000B1754">
      <w:pPr>
        <w:pStyle w:val="2f5"/>
        <w:rPr>
          <w:rFonts w:cs="Huawei Sans"/>
        </w:rPr>
      </w:pPr>
      <w:r w:rsidRPr="00A91556">
        <w:rPr>
          <w:rFonts w:cs="Huawei Sans"/>
        </w:rPr>
        <w:t>def train(args):</w:t>
      </w:r>
    </w:p>
    <w:p w14:paraId="3A8168E2" w14:textId="77777777" w:rsidR="00BF4DF4" w:rsidRPr="00A91556" w:rsidRDefault="00BF4DF4" w:rsidP="000B1754">
      <w:pPr>
        <w:pStyle w:val="2f5"/>
        <w:rPr>
          <w:rFonts w:cs="Huawei Sans"/>
        </w:rPr>
      </w:pPr>
      <w:r w:rsidRPr="00A91556">
        <w:rPr>
          <w:rFonts w:cs="Huawei Sans"/>
        </w:rPr>
        <w:t xml:space="preserve">    # init multicards training</w:t>
      </w:r>
    </w:p>
    <w:p w14:paraId="11A188C9" w14:textId="77777777" w:rsidR="00BF4DF4" w:rsidRPr="00A91556" w:rsidRDefault="00BF4DF4" w:rsidP="000B1754">
      <w:pPr>
        <w:pStyle w:val="2f5"/>
        <w:rPr>
          <w:rFonts w:cs="Huawei Sans"/>
        </w:rPr>
      </w:pPr>
      <w:r w:rsidRPr="00A91556">
        <w:rPr>
          <w:rFonts w:cs="Huawei Sans"/>
        </w:rPr>
        <w:t xml:space="preserve">    if args.is_distributed:</w:t>
      </w:r>
    </w:p>
    <w:p w14:paraId="7D0942F5" w14:textId="77777777" w:rsidR="00BF4DF4" w:rsidRPr="00A91556" w:rsidRDefault="00BF4DF4" w:rsidP="000B1754">
      <w:pPr>
        <w:pStyle w:val="2f5"/>
        <w:rPr>
          <w:rFonts w:cs="Huawei Sans"/>
        </w:rPr>
      </w:pPr>
      <w:r w:rsidRPr="00A91556">
        <w:rPr>
          <w:rFonts w:cs="Huawei Sans"/>
        </w:rPr>
        <w:t xml:space="preserve">        init()</w:t>
      </w:r>
    </w:p>
    <w:p w14:paraId="675ABD31" w14:textId="77777777" w:rsidR="00BF4DF4" w:rsidRPr="00A91556" w:rsidRDefault="00BF4DF4" w:rsidP="000B1754">
      <w:pPr>
        <w:pStyle w:val="2f5"/>
        <w:rPr>
          <w:rFonts w:cs="Huawei Sans"/>
        </w:rPr>
      </w:pPr>
      <w:r w:rsidRPr="00A91556">
        <w:rPr>
          <w:rFonts w:cs="Huawei Sans"/>
        </w:rPr>
        <w:t xml:space="preserve">        args.rank = get_rank()</w:t>
      </w:r>
    </w:p>
    <w:p w14:paraId="1F18FB50" w14:textId="77777777" w:rsidR="00BF4DF4" w:rsidRPr="00A91556" w:rsidRDefault="00BF4DF4" w:rsidP="000B1754">
      <w:pPr>
        <w:pStyle w:val="2f5"/>
        <w:rPr>
          <w:rFonts w:cs="Huawei Sans"/>
        </w:rPr>
      </w:pPr>
      <w:r w:rsidRPr="00A91556">
        <w:rPr>
          <w:rFonts w:cs="Huawei Sans"/>
        </w:rPr>
        <w:t xml:space="preserve">        args.group_size = get_group_size()</w:t>
      </w:r>
    </w:p>
    <w:p w14:paraId="1C6DDEDE" w14:textId="77777777" w:rsidR="00BF4DF4" w:rsidRPr="00A91556" w:rsidRDefault="00BF4DF4" w:rsidP="000B1754">
      <w:pPr>
        <w:pStyle w:val="2f5"/>
        <w:rPr>
          <w:rFonts w:cs="Huawei Sans"/>
        </w:rPr>
      </w:pPr>
    </w:p>
    <w:p w14:paraId="3E0BA3F8" w14:textId="77777777" w:rsidR="00BF4DF4" w:rsidRPr="00A91556" w:rsidRDefault="00BF4DF4" w:rsidP="000B1754">
      <w:pPr>
        <w:pStyle w:val="2f5"/>
        <w:rPr>
          <w:rFonts w:cs="Huawei Sans"/>
        </w:rPr>
      </w:pPr>
      <w:r w:rsidRPr="00A91556">
        <w:rPr>
          <w:rFonts w:cs="Huawei Sans"/>
        </w:rPr>
        <w:t xml:space="preserve">        parallel_mode = ParallelMode.DATA_PARALLEL</w:t>
      </w:r>
    </w:p>
    <w:p w14:paraId="5F9E3935" w14:textId="77777777" w:rsidR="00BF4DF4" w:rsidRPr="00A91556" w:rsidRDefault="00BF4DF4" w:rsidP="000B1754">
      <w:pPr>
        <w:pStyle w:val="2f5"/>
        <w:rPr>
          <w:rFonts w:cs="Huawei Sans"/>
        </w:rPr>
      </w:pPr>
      <w:r w:rsidRPr="00A91556">
        <w:rPr>
          <w:rFonts w:cs="Huawei Sans"/>
        </w:rPr>
        <w:t xml:space="preserve">        context.set_auto_parallel_context(parallel_mode=parallel_mode, gradients_mean=True, device_num=args.group_size)</w:t>
      </w:r>
    </w:p>
    <w:p w14:paraId="54059778" w14:textId="77777777" w:rsidR="00BF4DF4" w:rsidRPr="00A91556" w:rsidRDefault="00BF4DF4" w:rsidP="000B1754">
      <w:pPr>
        <w:pStyle w:val="2f5"/>
        <w:rPr>
          <w:rFonts w:cs="Huawei Sans"/>
        </w:rPr>
      </w:pPr>
      <w:r w:rsidRPr="00A91556">
        <w:rPr>
          <w:rFonts w:cs="Huawei Sans"/>
        </w:rPr>
        <w:t xml:space="preserve">    </w:t>
      </w:r>
    </w:p>
    <w:p w14:paraId="7590C20A" w14:textId="77777777" w:rsidR="00BF4DF4" w:rsidRPr="00A91556" w:rsidRDefault="00BF4DF4" w:rsidP="000B1754">
      <w:pPr>
        <w:pStyle w:val="2f5"/>
        <w:rPr>
          <w:rFonts w:cs="Huawei Sans"/>
        </w:rPr>
      </w:pPr>
      <w:r w:rsidRPr="00A91556">
        <w:rPr>
          <w:rFonts w:cs="Huawei Sans"/>
        </w:rPr>
        <w:t xml:space="preserve">    </w:t>
      </w:r>
    </w:p>
    <w:p w14:paraId="4D70E59B" w14:textId="77777777" w:rsidR="00BF4DF4" w:rsidRPr="00A91556" w:rsidRDefault="00BF4DF4" w:rsidP="000B1754">
      <w:pPr>
        <w:pStyle w:val="2f5"/>
        <w:rPr>
          <w:rFonts w:cs="Huawei Sans"/>
        </w:rPr>
      </w:pPr>
      <w:r w:rsidRPr="00A91556">
        <w:rPr>
          <w:rFonts w:cs="Huawei Sans"/>
        </w:rPr>
        <w:t xml:space="preserve">    # dataset</w:t>
      </w:r>
    </w:p>
    <w:p w14:paraId="7F253B67" w14:textId="77777777" w:rsidR="00BF4DF4" w:rsidRPr="00A91556" w:rsidRDefault="00BF4DF4" w:rsidP="000B1754">
      <w:pPr>
        <w:pStyle w:val="2f5"/>
        <w:rPr>
          <w:rFonts w:cs="Huawei Sans"/>
        </w:rPr>
      </w:pPr>
      <w:r w:rsidRPr="00A91556">
        <w:rPr>
          <w:rFonts w:cs="Huawei Sans"/>
        </w:rPr>
        <w:t xml:space="preserve">    dataset = SegDataset(image_mean=args.image_mean,</w:t>
      </w:r>
    </w:p>
    <w:p w14:paraId="5264E54A" w14:textId="77777777" w:rsidR="00BF4DF4" w:rsidRPr="00A91556" w:rsidRDefault="00BF4DF4" w:rsidP="000B1754">
      <w:pPr>
        <w:pStyle w:val="2f5"/>
        <w:rPr>
          <w:rFonts w:cs="Huawei Sans"/>
        </w:rPr>
      </w:pPr>
      <w:r w:rsidRPr="00A91556">
        <w:rPr>
          <w:rFonts w:cs="Huawei Sans"/>
        </w:rPr>
        <w:t xml:space="preserve">                                        image_std=args.image_std,</w:t>
      </w:r>
    </w:p>
    <w:p w14:paraId="03BD1FED" w14:textId="77777777" w:rsidR="00BF4DF4" w:rsidRPr="00A91556" w:rsidRDefault="00BF4DF4" w:rsidP="000B1754">
      <w:pPr>
        <w:pStyle w:val="2f5"/>
        <w:rPr>
          <w:rFonts w:cs="Huawei Sans"/>
        </w:rPr>
      </w:pPr>
      <w:r w:rsidRPr="00A91556">
        <w:rPr>
          <w:rFonts w:cs="Huawei Sans"/>
        </w:rPr>
        <w:t xml:space="preserve">                                        data_file=args.data_file,</w:t>
      </w:r>
    </w:p>
    <w:p w14:paraId="097E8AFD" w14:textId="77777777" w:rsidR="00BF4DF4" w:rsidRPr="00A91556" w:rsidRDefault="00BF4DF4" w:rsidP="000B1754">
      <w:pPr>
        <w:pStyle w:val="2f5"/>
        <w:rPr>
          <w:rFonts w:cs="Huawei Sans"/>
        </w:rPr>
      </w:pPr>
      <w:r w:rsidRPr="00A91556">
        <w:rPr>
          <w:rFonts w:cs="Huawei Sans"/>
        </w:rPr>
        <w:t xml:space="preserve">                                        batch_size=args.batch_size,</w:t>
      </w:r>
    </w:p>
    <w:p w14:paraId="56A6AEC0" w14:textId="77777777" w:rsidR="00BF4DF4" w:rsidRPr="00A91556" w:rsidRDefault="00BF4DF4" w:rsidP="000B1754">
      <w:pPr>
        <w:pStyle w:val="2f5"/>
        <w:rPr>
          <w:rFonts w:cs="Huawei Sans"/>
        </w:rPr>
      </w:pPr>
      <w:r w:rsidRPr="00A91556">
        <w:rPr>
          <w:rFonts w:cs="Huawei Sans"/>
        </w:rPr>
        <w:t xml:space="preserve">                                        crop_size=args.crop_size,</w:t>
      </w:r>
    </w:p>
    <w:p w14:paraId="538AE759" w14:textId="77777777" w:rsidR="00BF4DF4" w:rsidRPr="00A91556" w:rsidRDefault="00BF4DF4" w:rsidP="000B1754">
      <w:pPr>
        <w:pStyle w:val="2f5"/>
        <w:rPr>
          <w:rFonts w:cs="Huawei Sans"/>
        </w:rPr>
      </w:pPr>
      <w:r w:rsidRPr="00A91556">
        <w:rPr>
          <w:rFonts w:cs="Huawei Sans"/>
        </w:rPr>
        <w:t xml:space="preserve">                                        max_scale=args.max_scale,</w:t>
      </w:r>
    </w:p>
    <w:p w14:paraId="12DA14E1" w14:textId="77777777" w:rsidR="00BF4DF4" w:rsidRPr="00A91556" w:rsidRDefault="00BF4DF4" w:rsidP="000B1754">
      <w:pPr>
        <w:pStyle w:val="2f5"/>
        <w:rPr>
          <w:rFonts w:cs="Huawei Sans"/>
        </w:rPr>
      </w:pPr>
      <w:r w:rsidRPr="00A91556">
        <w:rPr>
          <w:rFonts w:cs="Huawei Sans"/>
        </w:rPr>
        <w:t xml:space="preserve">                                        min_scale=args.min_scale,</w:t>
      </w:r>
    </w:p>
    <w:p w14:paraId="535FC385" w14:textId="77777777" w:rsidR="00BF4DF4" w:rsidRPr="00A91556" w:rsidRDefault="00BF4DF4" w:rsidP="000B1754">
      <w:pPr>
        <w:pStyle w:val="2f5"/>
        <w:rPr>
          <w:rFonts w:cs="Huawei Sans"/>
        </w:rPr>
      </w:pPr>
      <w:r w:rsidRPr="00A91556">
        <w:rPr>
          <w:rFonts w:cs="Huawei Sans"/>
        </w:rPr>
        <w:t xml:space="preserve">                                        ignore_label=args.ignore_label,</w:t>
      </w:r>
    </w:p>
    <w:p w14:paraId="1BDC9F9C" w14:textId="77777777" w:rsidR="00BF4DF4" w:rsidRPr="00A91556" w:rsidRDefault="00BF4DF4" w:rsidP="000B1754">
      <w:pPr>
        <w:pStyle w:val="2f5"/>
        <w:rPr>
          <w:rFonts w:cs="Huawei Sans"/>
        </w:rPr>
      </w:pPr>
      <w:r w:rsidRPr="00A91556">
        <w:rPr>
          <w:rFonts w:cs="Huawei Sans"/>
        </w:rPr>
        <w:t xml:space="preserve">                                        num_classes=args.num_classes,</w:t>
      </w:r>
    </w:p>
    <w:p w14:paraId="79E3D26D" w14:textId="77777777" w:rsidR="00BF4DF4" w:rsidRPr="00A91556" w:rsidRDefault="00BF4DF4" w:rsidP="000B1754">
      <w:pPr>
        <w:pStyle w:val="2f5"/>
        <w:rPr>
          <w:rFonts w:cs="Huawei Sans"/>
        </w:rPr>
      </w:pPr>
      <w:r w:rsidRPr="00A91556">
        <w:rPr>
          <w:rFonts w:cs="Huawei Sans"/>
        </w:rPr>
        <w:t xml:space="preserve">                                        num_readers=2,</w:t>
      </w:r>
    </w:p>
    <w:p w14:paraId="340C86A0" w14:textId="77777777" w:rsidR="00BF4DF4" w:rsidRPr="00A91556" w:rsidRDefault="00BF4DF4" w:rsidP="000B1754">
      <w:pPr>
        <w:pStyle w:val="2f5"/>
        <w:rPr>
          <w:rFonts w:cs="Huawei Sans"/>
        </w:rPr>
      </w:pPr>
      <w:r w:rsidRPr="00A91556">
        <w:rPr>
          <w:rFonts w:cs="Huawei Sans"/>
        </w:rPr>
        <w:t xml:space="preserve">                                        num_parallel_calls=4,</w:t>
      </w:r>
    </w:p>
    <w:p w14:paraId="5F9578AC" w14:textId="77777777" w:rsidR="00BF4DF4" w:rsidRPr="00A91556" w:rsidRDefault="00BF4DF4" w:rsidP="000B1754">
      <w:pPr>
        <w:pStyle w:val="2f5"/>
        <w:rPr>
          <w:rFonts w:cs="Huawei Sans"/>
        </w:rPr>
      </w:pPr>
      <w:r w:rsidRPr="00A91556">
        <w:rPr>
          <w:rFonts w:cs="Huawei Sans"/>
        </w:rPr>
        <w:t xml:space="preserve">                                        shard_id=args.rank,</w:t>
      </w:r>
    </w:p>
    <w:p w14:paraId="04434271" w14:textId="77777777" w:rsidR="00BF4DF4" w:rsidRPr="00A91556" w:rsidRDefault="00BF4DF4" w:rsidP="000B1754">
      <w:pPr>
        <w:pStyle w:val="2f5"/>
        <w:rPr>
          <w:rFonts w:cs="Huawei Sans"/>
        </w:rPr>
      </w:pPr>
      <w:r w:rsidRPr="00A91556">
        <w:rPr>
          <w:rFonts w:cs="Huawei Sans"/>
        </w:rPr>
        <w:t xml:space="preserve">                                        shard_num=args.group_size)</w:t>
      </w:r>
    </w:p>
    <w:p w14:paraId="2358A85E" w14:textId="77777777" w:rsidR="00BF4DF4" w:rsidRPr="00A91556" w:rsidRDefault="00BF4DF4" w:rsidP="000B1754">
      <w:pPr>
        <w:pStyle w:val="2f5"/>
        <w:rPr>
          <w:rFonts w:cs="Huawei Sans"/>
        </w:rPr>
      </w:pPr>
      <w:r w:rsidRPr="00A91556">
        <w:rPr>
          <w:rFonts w:cs="Huawei Sans"/>
        </w:rPr>
        <w:t xml:space="preserve">    dataset.get_gray_dataset()</w:t>
      </w:r>
    </w:p>
    <w:p w14:paraId="1B3FE449" w14:textId="77777777" w:rsidR="00BF4DF4" w:rsidRPr="00A91556" w:rsidRDefault="00BF4DF4" w:rsidP="000B1754">
      <w:pPr>
        <w:pStyle w:val="2f5"/>
        <w:rPr>
          <w:rFonts w:cs="Huawei Sans"/>
        </w:rPr>
      </w:pPr>
      <w:r w:rsidRPr="00A91556">
        <w:rPr>
          <w:rFonts w:cs="Huawei Sans"/>
        </w:rPr>
        <w:t xml:space="preserve">    dataset.get_mindrecord_dataset(is_training=True)</w:t>
      </w:r>
    </w:p>
    <w:p w14:paraId="7D257897" w14:textId="77777777" w:rsidR="00BF4DF4" w:rsidRPr="00A91556" w:rsidRDefault="00BF4DF4" w:rsidP="000B1754">
      <w:pPr>
        <w:pStyle w:val="2f5"/>
        <w:rPr>
          <w:rFonts w:cs="Huawei Sans"/>
        </w:rPr>
      </w:pPr>
      <w:r w:rsidRPr="00A91556">
        <w:rPr>
          <w:rFonts w:cs="Huawei Sans"/>
        </w:rPr>
        <w:t xml:space="preserve">    dataset = dataset.get_dataset(repeat=1)</w:t>
      </w:r>
    </w:p>
    <w:p w14:paraId="21904247" w14:textId="77777777" w:rsidR="00BF4DF4" w:rsidRPr="00A91556" w:rsidRDefault="00BF4DF4" w:rsidP="000B1754">
      <w:pPr>
        <w:pStyle w:val="2f5"/>
        <w:rPr>
          <w:rFonts w:cs="Huawei Sans"/>
        </w:rPr>
      </w:pPr>
      <w:r w:rsidRPr="00A91556">
        <w:rPr>
          <w:rFonts w:cs="Huawei Sans"/>
        </w:rPr>
        <w:t xml:space="preserve">    </w:t>
      </w:r>
    </w:p>
    <w:p w14:paraId="364B565D" w14:textId="77777777" w:rsidR="00BF4DF4" w:rsidRPr="00A91556" w:rsidRDefault="00BF4DF4" w:rsidP="000B1754">
      <w:pPr>
        <w:pStyle w:val="2f5"/>
        <w:rPr>
          <w:rFonts w:cs="Huawei Sans"/>
        </w:rPr>
      </w:pPr>
    </w:p>
    <w:p w14:paraId="033D0CF3" w14:textId="77777777" w:rsidR="00BF4DF4" w:rsidRPr="00A91556" w:rsidRDefault="00BF4DF4" w:rsidP="000B1754">
      <w:pPr>
        <w:pStyle w:val="2f5"/>
        <w:rPr>
          <w:rFonts w:cs="Huawei Sans"/>
        </w:rPr>
      </w:pPr>
      <w:r w:rsidRPr="00A91556">
        <w:rPr>
          <w:rFonts w:cs="Huawei Sans"/>
        </w:rPr>
        <w:t xml:space="preserve">    # network</w:t>
      </w:r>
    </w:p>
    <w:p w14:paraId="58266D9D" w14:textId="77777777" w:rsidR="00BF4DF4" w:rsidRPr="00A91556" w:rsidRDefault="00BF4DF4" w:rsidP="000B1754">
      <w:pPr>
        <w:pStyle w:val="2f5"/>
        <w:rPr>
          <w:rFonts w:cs="Huawei Sans"/>
        </w:rPr>
      </w:pPr>
      <w:r w:rsidRPr="00A91556">
        <w:rPr>
          <w:rFonts w:cs="Huawei Sans"/>
        </w:rPr>
        <w:t xml:space="preserve">    if args.model == 'deeplab_v3_s16':</w:t>
      </w:r>
    </w:p>
    <w:p w14:paraId="554807BD" w14:textId="77777777" w:rsidR="00BF4DF4" w:rsidRPr="00A91556" w:rsidRDefault="00BF4DF4" w:rsidP="000B1754">
      <w:pPr>
        <w:pStyle w:val="2f5"/>
        <w:rPr>
          <w:rFonts w:cs="Huawei Sans"/>
        </w:rPr>
      </w:pPr>
      <w:r w:rsidRPr="00A91556">
        <w:rPr>
          <w:rFonts w:cs="Huawei Sans"/>
        </w:rPr>
        <w:t xml:space="preserve">        network = DeepLabV3('train', args.num_classes, 16, args.freeze_bn)</w:t>
      </w:r>
    </w:p>
    <w:p w14:paraId="475DB720" w14:textId="77777777" w:rsidR="00BF4DF4" w:rsidRPr="00A91556" w:rsidRDefault="00BF4DF4" w:rsidP="000B1754">
      <w:pPr>
        <w:pStyle w:val="2f5"/>
        <w:rPr>
          <w:rFonts w:cs="Huawei Sans"/>
        </w:rPr>
      </w:pPr>
      <w:r w:rsidRPr="00A91556">
        <w:rPr>
          <w:rFonts w:cs="Huawei Sans"/>
        </w:rPr>
        <w:t xml:space="preserve">    elif args.model == 'deeplab_v3_s8':</w:t>
      </w:r>
    </w:p>
    <w:p w14:paraId="71471BD1" w14:textId="77777777" w:rsidR="00BF4DF4" w:rsidRPr="00A91556" w:rsidRDefault="00BF4DF4" w:rsidP="000B1754">
      <w:pPr>
        <w:pStyle w:val="2f5"/>
        <w:rPr>
          <w:rFonts w:cs="Huawei Sans"/>
        </w:rPr>
      </w:pPr>
      <w:r w:rsidRPr="00A91556">
        <w:rPr>
          <w:rFonts w:cs="Huawei Sans"/>
        </w:rPr>
        <w:t xml:space="preserve">        network = DeepLabV3('train', args.num_classes, 8, args.freeze_bn)</w:t>
      </w:r>
    </w:p>
    <w:p w14:paraId="50030EEB" w14:textId="77777777" w:rsidR="00BF4DF4" w:rsidRPr="00A91556" w:rsidRDefault="00BF4DF4" w:rsidP="000B1754">
      <w:pPr>
        <w:pStyle w:val="2f5"/>
        <w:rPr>
          <w:rFonts w:cs="Huawei Sans"/>
        </w:rPr>
      </w:pPr>
      <w:r w:rsidRPr="00A91556">
        <w:rPr>
          <w:rFonts w:cs="Huawei Sans"/>
        </w:rPr>
        <w:t xml:space="preserve">    else:</w:t>
      </w:r>
    </w:p>
    <w:p w14:paraId="20604017" w14:textId="77777777" w:rsidR="00BF4DF4" w:rsidRPr="00A91556" w:rsidRDefault="00BF4DF4" w:rsidP="000B1754">
      <w:pPr>
        <w:pStyle w:val="2f5"/>
        <w:rPr>
          <w:rFonts w:cs="Huawei Sans"/>
        </w:rPr>
      </w:pPr>
      <w:r w:rsidRPr="00A91556">
        <w:rPr>
          <w:rFonts w:cs="Huawei Sans"/>
        </w:rPr>
        <w:t xml:space="preserve">        raise NotImplementedError('model [{:s}] not recognized'.format(args.model))</w:t>
      </w:r>
    </w:p>
    <w:p w14:paraId="2787695B" w14:textId="77777777" w:rsidR="00BF4DF4" w:rsidRPr="00A91556" w:rsidRDefault="00BF4DF4" w:rsidP="000B1754">
      <w:pPr>
        <w:pStyle w:val="2f5"/>
        <w:rPr>
          <w:rFonts w:cs="Huawei Sans"/>
        </w:rPr>
      </w:pPr>
    </w:p>
    <w:p w14:paraId="10E187FA" w14:textId="77777777" w:rsidR="00BF4DF4" w:rsidRPr="00A91556" w:rsidRDefault="00BF4DF4" w:rsidP="000B1754">
      <w:pPr>
        <w:pStyle w:val="2f5"/>
        <w:rPr>
          <w:rFonts w:cs="Huawei Sans"/>
        </w:rPr>
      </w:pPr>
      <w:r w:rsidRPr="00A91556">
        <w:rPr>
          <w:rFonts w:cs="Huawei Sans"/>
        </w:rPr>
        <w:t xml:space="preserve">    # loss</w:t>
      </w:r>
    </w:p>
    <w:p w14:paraId="372A32F9" w14:textId="77777777" w:rsidR="00BF4DF4" w:rsidRPr="00A91556" w:rsidRDefault="00BF4DF4" w:rsidP="000B1754">
      <w:pPr>
        <w:pStyle w:val="2f5"/>
        <w:rPr>
          <w:rFonts w:cs="Huawei Sans"/>
        </w:rPr>
      </w:pPr>
      <w:r w:rsidRPr="00A91556">
        <w:rPr>
          <w:rFonts w:cs="Huawei Sans"/>
        </w:rPr>
        <w:t xml:space="preserve">    loss_ = SoftmaxCrossEntropyLoss(args.num_classes, args.ignore_label)</w:t>
      </w:r>
    </w:p>
    <w:p w14:paraId="68F25A4A" w14:textId="77777777" w:rsidR="00BF4DF4" w:rsidRPr="00A91556" w:rsidRDefault="00BF4DF4" w:rsidP="000B1754">
      <w:pPr>
        <w:pStyle w:val="2f5"/>
        <w:rPr>
          <w:rFonts w:cs="Huawei Sans"/>
        </w:rPr>
      </w:pPr>
      <w:r w:rsidRPr="00A91556">
        <w:rPr>
          <w:rFonts w:cs="Huawei Sans"/>
        </w:rPr>
        <w:t xml:space="preserve">    loss_.add_flags_recursive(fp32=True)</w:t>
      </w:r>
    </w:p>
    <w:p w14:paraId="347EAEF0" w14:textId="77777777" w:rsidR="00BF4DF4" w:rsidRPr="00A91556" w:rsidRDefault="00BF4DF4" w:rsidP="000B1754">
      <w:pPr>
        <w:pStyle w:val="2f5"/>
        <w:rPr>
          <w:rFonts w:cs="Huawei Sans"/>
        </w:rPr>
      </w:pPr>
      <w:r w:rsidRPr="00A91556">
        <w:rPr>
          <w:rFonts w:cs="Huawei Sans"/>
        </w:rPr>
        <w:t xml:space="preserve">    train_net = BuildTrainNetwork(network, loss_)</w:t>
      </w:r>
    </w:p>
    <w:p w14:paraId="7B09EFCC" w14:textId="77777777" w:rsidR="00BF4DF4" w:rsidRPr="00A91556" w:rsidRDefault="00BF4DF4" w:rsidP="000B1754">
      <w:pPr>
        <w:pStyle w:val="2f5"/>
        <w:rPr>
          <w:rFonts w:cs="Huawei Sans"/>
        </w:rPr>
      </w:pPr>
    </w:p>
    <w:p w14:paraId="4741514E" w14:textId="77777777" w:rsidR="00BF4DF4" w:rsidRPr="00A91556" w:rsidRDefault="00BF4DF4" w:rsidP="000B1754">
      <w:pPr>
        <w:pStyle w:val="2f5"/>
        <w:rPr>
          <w:rFonts w:cs="Huawei Sans"/>
        </w:rPr>
      </w:pPr>
      <w:r w:rsidRPr="00A91556">
        <w:rPr>
          <w:rFonts w:cs="Huawei Sans"/>
        </w:rPr>
        <w:t xml:space="preserve">    # load pretrained model</w:t>
      </w:r>
    </w:p>
    <w:p w14:paraId="2FD90244" w14:textId="77777777" w:rsidR="00BF4DF4" w:rsidRPr="00A91556" w:rsidRDefault="00BF4DF4" w:rsidP="000B1754">
      <w:pPr>
        <w:pStyle w:val="2f5"/>
        <w:rPr>
          <w:rFonts w:cs="Huawei Sans"/>
        </w:rPr>
      </w:pPr>
      <w:r w:rsidRPr="00A91556">
        <w:rPr>
          <w:rFonts w:cs="Huawei Sans"/>
        </w:rPr>
        <w:t xml:space="preserve">    param_dict = load_checkpoint(args.ckpt_file)</w:t>
      </w:r>
    </w:p>
    <w:p w14:paraId="3338B7E1" w14:textId="77777777" w:rsidR="00BF4DF4" w:rsidRPr="00A91556" w:rsidRDefault="00BF4DF4" w:rsidP="000B1754">
      <w:pPr>
        <w:pStyle w:val="2f5"/>
        <w:rPr>
          <w:rFonts w:cs="Huawei Sans"/>
        </w:rPr>
      </w:pPr>
      <w:r w:rsidRPr="00A91556">
        <w:rPr>
          <w:rFonts w:cs="Huawei Sans"/>
        </w:rPr>
        <w:t xml:space="preserve">    load_param_into_net(train_net, param_dict)</w:t>
      </w:r>
    </w:p>
    <w:p w14:paraId="21F31007" w14:textId="77777777" w:rsidR="00BF4DF4" w:rsidRPr="00A91556" w:rsidRDefault="00BF4DF4" w:rsidP="000B1754">
      <w:pPr>
        <w:pStyle w:val="2f5"/>
        <w:rPr>
          <w:rFonts w:cs="Huawei Sans"/>
        </w:rPr>
      </w:pPr>
    </w:p>
    <w:p w14:paraId="04BA957E" w14:textId="77777777" w:rsidR="00BF4DF4" w:rsidRPr="00A91556" w:rsidRDefault="00BF4DF4" w:rsidP="000B1754">
      <w:pPr>
        <w:pStyle w:val="2f5"/>
        <w:rPr>
          <w:rFonts w:cs="Huawei Sans"/>
        </w:rPr>
      </w:pPr>
      <w:r w:rsidRPr="00A91556">
        <w:rPr>
          <w:rFonts w:cs="Huawei Sans"/>
        </w:rPr>
        <w:t xml:space="preserve">    # optimizer</w:t>
      </w:r>
    </w:p>
    <w:p w14:paraId="0505B80D" w14:textId="77777777" w:rsidR="00BF4DF4" w:rsidRPr="00A91556" w:rsidRDefault="00BF4DF4" w:rsidP="000B1754">
      <w:pPr>
        <w:pStyle w:val="2f5"/>
        <w:rPr>
          <w:rFonts w:cs="Huawei Sans"/>
        </w:rPr>
      </w:pPr>
      <w:r w:rsidRPr="00A91556">
        <w:rPr>
          <w:rFonts w:cs="Huawei Sans"/>
        </w:rPr>
        <w:t xml:space="preserve">    iters_per_epoch = dataset.get_dataset_size()</w:t>
      </w:r>
    </w:p>
    <w:p w14:paraId="477283D1" w14:textId="77777777" w:rsidR="00BF4DF4" w:rsidRPr="00A91556" w:rsidRDefault="00BF4DF4" w:rsidP="000B1754">
      <w:pPr>
        <w:pStyle w:val="2f5"/>
        <w:rPr>
          <w:rFonts w:cs="Huawei Sans"/>
        </w:rPr>
      </w:pPr>
      <w:r w:rsidRPr="00A91556">
        <w:rPr>
          <w:rFonts w:cs="Huawei Sans"/>
        </w:rPr>
        <w:t xml:space="preserve">    total_train_steps = iters_per_epoch * args.train_epochs</w:t>
      </w:r>
    </w:p>
    <w:p w14:paraId="0F37D281" w14:textId="77777777" w:rsidR="00BF4DF4" w:rsidRPr="00A91556" w:rsidRDefault="00BF4DF4" w:rsidP="000B1754">
      <w:pPr>
        <w:pStyle w:val="2f5"/>
        <w:rPr>
          <w:rFonts w:cs="Huawei Sans"/>
        </w:rPr>
      </w:pPr>
      <w:r w:rsidRPr="00A91556">
        <w:rPr>
          <w:rFonts w:cs="Huawei Sans"/>
        </w:rPr>
        <w:t xml:space="preserve">    if args.lr_type == 'cos':</w:t>
      </w:r>
    </w:p>
    <w:p w14:paraId="6B934FB7" w14:textId="77777777" w:rsidR="00BF4DF4" w:rsidRPr="00A91556" w:rsidRDefault="00BF4DF4" w:rsidP="000B1754">
      <w:pPr>
        <w:pStyle w:val="2f5"/>
        <w:rPr>
          <w:rFonts w:cs="Huawei Sans"/>
        </w:rPr>
      </w:pPr>
      <w:r w:rsidRPr="00A91556">
        <w:rPr>
          <w:rFonts w:cs="Huawei Sans"/>
        </w:rPr>
        <w:t xml:space="preserve">        lr_iter = cosine_lr(args.base_lr, total_train_steps, total_train_steps)</w:t>
      </w:r>
    </w:p>
    <w:p w14:paraId="0D6609CF" w14:textId="77777777" w:rsidR="00BF4DF4" w:rsidRPr="00A91556" w:rsidRDefault="00BF4DF4" w:rsidP="000B1754">
      <w:pPr>
        <w:pStyle w:val="2f5"/>
        <w:rPr>
          <w:rFonts w:cs="Huawei Sans"/>
        </w:rPr>
      </w:pPr>
      <w:r w:rsidRPr="00A91556">
        <w:rPr>
          <w:rFonts w:cs="Huawei Sans"/>
        </w:rPr>
        <w:t xml:space="preserve">    elif args.lr_type == 'poly':</w:t>
      </w:r>
    </w:p>
    <w:p w14:paraId="1E92F416" w14:textId="77777777" w:rsidR="00BF4DF4" w:rsidRPr="00A91556" w:rsidRDefault="00BF4DF4" w:rsidP="000B1754">
      <w:pPr>
        <w:pStyle w:val="2f5"/>
        <w:rPr>
          <w:rFonts w:cs="Huawei Sans"/>
        </w:rPr>
      </w:pPr>
      <w:r w:rsidRPr="00A91556">
        <w:rPr>
          <w:rFonts w:cs="Huawei Sans"/>
        </w:rPr>
        <w:t xml:space="preserve">        lr_iter = poly_lr(args.base_lr, total_train_steps, total_train_steps, end_lr=0.0, power=0.9)</w:t>
      </w:r>
    </w:p>
    <w:p w14:paraId="06AAB814" w14:textId="77777777" w:rsidR="00BF4DF4" w:rsidRPr="00A91556" w:rsidRDefault="00BF4DF4" w:rsidP="000B1754">
      <w:pPr>
        <w:pStyle w:val="2f5"/>
        <w:rPr>
          <w:rFonts w:cs="Huawei Sans"/>
        </w:rPr>
      </w:pPr>
      <w:r w:rsidRPr="00A91556">
        <w:rPr>
          <w:rFonts w:cs="Huawei Sans"/>
        </w:rPr>
        <w:t xml:space="preserve">    elif args.lr_type == 'exp':</w:t>
      </w:r>
    </w:p>
    <w:p w14:paraId="5E6480B3" w14:textId="77777777" w:rsidR="00BF4DF4" w:rsidRPr="00A91556" w:rsidRDefault="00BF4DF4" w:rsidP="000B1754">
      <w:pPr>
        <w:pStyle w:val="2f5"/>
        <w:rPr>
          <w:rFonts w:cs="Huawei Sans"/>
        </w:rPr>
      </w:pPr>
      <w:r w:rsidRPr="00A91556">
        <w:rPr>
          <w:rFonts w:cs="Huawei Sans"/>
        </w:rPr>
        <w:t xml:space="preserve">        lr_iter = exponential_lr(args.base_lr, args.lr_decay_step, args.lr_decay_rate,</w:t>
      </w:r>
    </w:p>
    <w:p w14:paraId="50AA3E06" w14:textId="77777777" w:rsidR="00BF4DF4" w:rsidRPr="00A91556" w:rsidRDefault="00BF4DF4" w:rsidP="000B1754">
      <w:pPr>
        <w:pStyle w:val="2f5"/>
        <w:rPr>
          <w:rFonts w:cs="Huawei Sans"/>
        </w:rPr>
      </w:pPr>
      <w:r w:rsidRPr="00A91556">
        <w:rPr>
          <w:rFonts w:cs="Huawei Sans"/>
        </w:rPr>
        <w:t xml:space="preserve">                                                total_train_steps, staircase=True)</w:t>
      </w:r>
    </w:p>
    <w:p w14:paraId="2E1A54B5" w14:textId="77777777" w:rsidR="00BF4DF4" w:rsidRPr="00A91556" w:rsidRDefault="00BF4DF4" w:rsidP="000B1754">
      <w:pPr>
        <w:pStyle w:val="2f5"/>
        <w:rPr>
          <w:rFonts w:cs="Huawei Sans"/>
        </w:rPr>
      </w:pPr>
      <w:r w:rsidRPr="00A91556">
        <w:rPr>
          <w:rFonts w:cs="Huawei Sans"/>
        </w:rPr>
        <w:t xml:space="preserve">    else:</w:t>
      </w:r>
    </w:p>
    <w:p w14:paraId="43306624" w14:textId="77777777" w:rsidR="00BF4DF4" w:rsidRPr="00A91556" w:rsidRDefault="00BF4DF4" w:rsidP="000B1754">
      <w:pPr>
        <w:pStyle w:val="2f5"/>
        <w:rPr>
          <w:rFonts w:cs="Huawei Sans"/>
        </w:rPr>
      </w:pPr>
      <w:r w:rsidRPr="00A91556">
        <w:rPr>
          <w:rFonts w:cs="Huawei Sans"/>
        </w:rPr>
        <w:t xml:space="preserve">        raise ValueError('unknown learning rate type')</w:t>
      </w:r>
    </w:p>
    <w:p w14:paraId="32CB4A5F" w14:textId="77777777" w:rsidR="00BF4DF4" w:rsidRPr="00A91556" w:rsidRDefault="00BF4DF4" w:rsidP="000B1754">
      <w:pPr>
        <w:pStyle w:val="2f5"/>
        <w:rPr>
          <w:rFonts w:cs="Huawei Sans"/>
        </w:rPr>
      </w:pPr>
      <w:r w:rsidRPr="00A91556">
        <w:rPr>
          <w:rFonts w:cs="Huawei Sans"/>
        </w:rPr>
        <w:t xml:space="preserve">    opt = nn.Momentum(params=train_net.trainable_params(), learning_rate=lr_iter, momentum=0.9, weight_decay=0.0001,</w:t>
      </w:r>
    </w:p>
    <w:p w14:paraId="3BF0E971" w14:textId="77777777" w:rsidR="00BF4DF4" w:rsidRPr="00A91556" w:rsidRDefault="00BF4DF4" w:rsidP="000B1754">
      <w:pPr>
        <w:pStyle w:val="2f5"/>
        <w:rPr>
          <w:rFonts w:cs="Huawei Sans"/>
        </w:rPr>
      </w:pPr>
      <w:r w:rsidRPr="00A91556">
        <w:rPr>
          <w:rFonts w:cs="Huawei Sans"/>
        </w:rPr>
        <w:t xml:space="preserve">                      loss_scale=args.loss_scale)</w:t>
      </w:r>
    </w:p>
    <w:p w14:paraId="2438601B" w14:textId="77777777" w:rsidR="00BF4DF4" w:rsidRPr="00A91556" w:rsidRDefault="00BF4DF4" w:rsidP="000B1754">
      <w:pPr>
        <w:pStyle w:val="2f5"/>
        <w:rPr>
          <w:rFonts w:cs="Huawei Sans"/>
        </w:rPr>
      </w:pPr>
    </w:p>
    <w:p w14:paraId="21CBAD4C" w14:textId="77777777" w:rsidR="00BF4DF4" w:rsidRPr="00A91556" w:rsidRDefault="00BF4DF4" w:rsidP="000B1754">
      <w:pPr>
        <w:pStyle w:val="2f5"/>
        <w:rPr>
          <w:rFonts w:cs="Huawei Sans"/>
        </w:rPr>
      </w:pPr>
      <w:r w:rsidRPr="00A91556">
        <w:rPr>
          <w:rFonts w:cs="Huawei Sans"/>
        </w:rPr>
        <w:t xml:space="preserve">    # loss scale</w:t>
      </w:r>
    </w:p>
    <w:p w14:paraId="1DC40D03" w14:textId="77777777" w:rsidR="00BF4DF4" w:rsidRPr="00A91556" w:rsidRDefault="00BF4DF4" w:rsidP="000B1754">
      <w:pPr>
        <w:pStyle w:val="2f5"/>
        <w:rPr>
          <w:rFonts w:cs="Huawei Sans"/>
        </w:rPr>
      </w:pPr>
      <w:r w:rsidRPr="00A91556">
        <w:rPr>
          <w:rFonts w:cs="Huawei Sans"/>
        </w:rPr>
        <w:t xml:space="preserve">    manager_loss_scale = FixedLossScaleManager(args.loss_scale, drop_overflow_update=False)</w:t>
      </w:r>
    </w:p>
    <w:p w14:paraId="0533DBC0" w14:textId="77777777" w:rsidR="00BF4DF4" w:rsidRPr="00A91556" w:rsidRDefault="00BF4DF4" w:rsidP="000B1754">
      <w:pPr>
        <w:pStyle w:val="2f5"/>
        <w:rPr>
          <w:rFonts w:cs="Huawei Sans"/>
        </w:rPr>
      </w:pPr>
      <w:r w:rsidRPr="00A91556">
        <w:rPr>
          <w:rFonts w:cs="Huawei Sans"/>
        </w:rPr>
        <w:t xml:space="preserve">    model = Model(train_net, optimizer=opt, amp_level="O3", loss_scale_manager=manager_loss_scale)</w:t>
      </w:r>
    </w:p>
    <w:p w14:paraId="3181F5F2" w14:textId="77777777" w:rsidR="00BF4DF4" w:rsidRPr="00A91556" w:rsidRDefault="00BF4DF4" w:rsidP="000B1754">
      <w:pPr>
        <w:pStyle w:val="2f5"/>
        <w:rPr>
          <w:rFonts w:cs="Huawei Sans"/>
        </w:rPr>
      </w:pPr>
    </w:p>
    <w:p w14:paraId="61C50A4C" w14:textId="77777777" w:rsidR="00BF4DF4" w:rsidRPr="00A91556" w:rsidRDefault="00BF4DF4" w:rsidP="000B1754">
      <w:pPr>
        <w:pStyle w:val="2f5"/>
        <w:rPr>
          <w:rFonts w:cs="Huawei Sans"/>
        </w:rPr>
      </w:pPr>
      <w:r w:rsidRPr="00A91556">
        <w:rPr>
          <w:rFonts w:cs="Huawei Sans"/>
        </w:rPr>
        <w:t xml:space="preserve">    # callback for saving ckpts</w:t>
      </w:r>
    </w:p>
    <w:p w14:paraId="5F28E717" w14:textId="77777777" w:rsidR="00BF4DF4" w:rsidRPr="00A91556" w:rsidRDefault="00BF4DF4" w:rsidP="000B1754">
      <w:pPr>
        <w:pStyle w:val="2f5"/>
        <w:rPr>
          <w:rFonts w:cs="Huawei Sans"/>
        </w:rPr>
      </w:pPr>
      <w:r w:rsidRPr="00A91556">
        <w:rPr>
          <w:rFonts w:cs="Huawei Sans"/>
        </w:rPr>
        <w:t xml:space="preserve">    time_cb = TimeMonitor(data_size=iters_per_epoch)</w:t>
      </w:r>
    </w:p>
    <w:p w14:paraId="3F364342" w14:textId="77777777" w:rsidR="00BF4DF4" w:rsidRPr="00A91556" w:rsidRDefault="00BF4DF4" w:rsidP="000B1754">
      <w:pPr>
        <w:pStyle w:val="2f5"/>
        <w:rPr>
          <w:rFonts w:cs="Huawei Sans"/>
        </w:rPr>
      </w:pPr>
      <w:r w:rsidRPr="00A91556">
        <w:rPr>
          <w:rFonts w:cs="Huawei Sans"/>
        </w:rPr>
        <w:t xml:space="preserve">    loss_cb = LossMonitor()</w:t>
      </w:r>
    </w:p>
    <w:p w14:paraId="1FBF1604" w14:textId="77777777" w:rsidR="00BF4DF4" w:rsidRPr="00A91556" w:rsidRDefault="00BF4DF4" w:rsidP="000B1754">
      <w:pPr>
        <w:pStyle w:val="2f5"/>
        <w:rPr>
          <w:rFonts w:cs="Huawei Sans"/>
        </w:rPr>
      </w:pPr>
      <w:r w:rsidRPr="00A91556">
        <w:rPr>
          <w:rFonts w:cs="Huawei Sans"/>
        </w:rPr>
        <w:t xml:space="preserve">    cbs = [time_cb, loss_cb]</w:t>
      </w:r>
    </w:p>
    <w:p w14:paraId="00BC6588" w14:textId="77777777" w:rsidR="00BF4DF4" w:rsidRPr="00A91556" w:rsidRDefault="00BF4DF4" w:rsidP="000B1754">
      <w:pPr>
        <w:pStyle w:val="2f5"/>
        <w:rPr>
          <w:rFonts w:cs="Huawei Sans"/>
        </w:rPr>
      </w:pPr>
    </w:p>
    <w:p w14:paraId="568FD039" w14:textId="77777777" w:rsidR="00BF4DF4" w:rsidRPr="00A91556" w:rsidRDefault="00BF4DF4" w:rsidP="000B1754">
      <w:pPr>
        <w:pStyle w:val="2f5"/>
        <w:rPr>
          <w:rFonts w:cs="Huawei Sans"/>
        </w:rPr>
      </w:pPr>
      <w:r w:rsidRPr="00A91556">
        <w:rPr>
          <w:rFonts w:cs="Huawei Sans"/>
        </w:rPr>
        <w:t xml:space="preserve">    if args.rank == 0:</w:t>
      </w:r>
    </w:p>
    <w:p w14:paraId="6633EEED" w14:textId="77777777" w:rsidR="00BF4DF4" w:rsidRPr="00A91556" w:rsidRDefault="00BF4DF4" w:rsidP="000B1754">
      <w:pPr>
        <w:pStyle w:val="2f5"/>
        <w:rPr>
          <w:rFonts w:cs="Huawei Sans"/>
        </w:rPr>
      </w:pPr>
      <w:r w:rsidRPr="00A91556">
        <w:rPr>
          <w:rFonts w:cs="Huawei Sans"/>
        </w:rPr>
        <w:t xml:space="preserve">        config_ck = CheckpointConfig(save_checkpoint_steps=iters_per_epoch,</w:t>
      </w:r>
    </w:p>
    <w:p w14:paraId="7161E5B1" w14:textId="77777777" w:rsidR="00BF4DF4" w:rsidRPr="00A91556" w:rsidRDefault="00BF4DF4" w:rsidP="000B1754">
      <w:pPr>
        <w:pStyle w:val="2f5"/>
        <w:rPr>
          <w:rFonts w:cs="Huawei Sans"/>
        </w:rPr>
      </w:pPr>
      <w:r w:rsidRPr="00A91556">
        <w:rPr>
          <w:rFonts w:cs="Huawei Sans"/>
        </w:rPr>
        <w:t xml:space="preserve">                                     keep_checkpoint_max=args.keep_checkpoint_max)</w:t>
      </w:r>
    </w:p>
    <w:p w14:paraId="53B5B135" w14:textId="77777777" w:rsidR="00BF4DF4" w:rsidRPr="00A91556" w:rsidRDefault="00BF4DF4" w:rsidP="000B1754">
      <w:pPr>
        <w:pStyle w:val="2f5"/>
        <w:rPr>
          <w:rFonts w:cs="Huawei Sans"/>
        </w:rPr>
      </w:pPr>
      <w:r w:rsidRPr="00A91556">
        <w:rPr>
          <w:rFonts w:cs="Huawei Sans"/>
        </w:rPr>
        <w:t xml:space="preserve">        ckpoint_cb = ModelCheckpoint(prefix=args.model, directory=args.train_dir, config=config_ck)</w:t>
      </w:r>
    </w:p>
    <w:p w14:paraId="7C5C2C78" w14:textId="77777777" w:rsidR="00BF4DF4" w:rsidRPr="00A91556" w:rsidRDefault="00BF4DF4" w:rsidP="000B1754">
      <w:pPr>
        <w:pStyle w:val="2f5"/>
        <w:rPr>
          <w:rFonts w:cs="Huawei Sans"/>
        </w:rPr>
      </w:pPr>
      <w:r w:rsidRPr="00A91556">
        <w:rPr>
          <w:rFonts w:cs="Huawei Sans"/>
        </w:rPr>
        <w:t xml:space="preserve">        cbs.append(ckpoint_cb)</w:t>
      </w:r>
    </w:p>
    <w:p w14:paraId="7722FF36" w14:textId="77777777" w:rsidR="00BF4DF4" w:rsidRPr="00A91556" w:rsidRDefault="00BF4DF4" w:rsidP="000B1754">
      <w:pPr>
        <w:pStyle w:val="2f5"/>
        <w:rPr>
          <w:rFonts w:cs="Huawei Sans"/>
        </w:rPr>
      </w:pPr>
    </w:p>
    <w:p w14:paraId="14A5B221" w14:textId="77777777" w:rsidR="00BF4DF4" w:rsidRPr="00A91556" w:rsidRDefault="00BF4DF4" w:rsidP="000B1754">
      <w:pPr>
        <w:pStyle w:val="2f5"/>
        <w:rPr>
          <w:rFonts w:cs="Huawei Sans"/>
        </w:rPr>
      </w:pPr>
      <w:r w:rsidRPr="00A91556">
        <w:rPr>
          <w:rFonts w:cs="Huawei Sans"/>
        </w:rPr>
        <w:t xml:space="preserve">    model.train(args.train_epochs, dataset, callbacks=cbs,dataset_sink_mode=True)</w:t>
      </w:r>
    </w:p>
    <w:p w14:paraId="33AF6B0A" w14:textId="77777777" w:rsidR="00BF4DF4" w:rsidRPr="00A91556" w:rsidRDefault="00BF4DF4" w:rsidP="00BF4DF4">
      <w:pPr>
        <w:pStyle w:val="30"/>
        <w:rPr>
          <w:rFonts w:cs="Huawei Sans"/>
        </w:rPr>
      </w:pPr>
      <w:r w:rsidRPr="00A91556">
        <w:rPr>
          <w:rFonts w:cs="Huawei Sans"/>
        </w:rPr>
        <w:t>设定相关参数并训练网络</w:t>
      </w:r>
    </w:p>
    <w:p w14:paraId="6BAA2A4F" w14:textId="77777777" w:rsidR="00BF4DF4" w:rsidRPr="00A91556" w:rsidRDefault="00BF4DF4" w:rsidP="000B1754">
      <w:pPr>
        <w:pStyle w:val="2f5"/>
        <w:rPr>
          <w:rFonts w:cs="Huawei Sans"/>
        </w:rPr>
      </w:pPr>
      <w:r w:rsidRPr="00A91556">
        <w:rPr>
          <w:rFonts w:cs="Huawei Sans"/>
        </w:rPr>
        <w:t>#</w:t>
      </w:r>
      <w:r w:rsidRPr="00A91556">
        <w:rPr>
          <w:rFonts w:cs="Huawei Sans"/>
        </w:rPr>
        <w:t>设定相关参数</w:t>
      </w:r>
    </w:p>
    <w:p w14:paraId="7A260411" w14:textId="77777777" w:rsidR="00BF4DF4" w:rsidRPr="00A91556" w:rsidRDefault="00BF4DF4" w:rsidP="000B1754">
      <w:pPr>
        <w:pStyle w:val="2f5"/>
        <w:rPr>
          <w:rFonts w:cs="Huawei Sans"/>
        </w:rPr>
      </w:pPr>
      <w:r w:rsidRPr="00A91556">
        <w:rPr>
          <w:rFonts w:cs="Huawei Sans"/>
        </w:rPr>
        <w:t>cfg = edict({</w:t>
      </w:r>
    </w:p>
    <w:p w14:paraId="1F770B9F" w14:textId="77777777" w:rsidR="00BF4DF4" w:rsidRPr="00A91556" w:rsidRDefault="00BF4DF4" w:rsidP="000B1754">
      <w:pPr>
        <w:pStyle w:val="2f5"/>
        <w:rPr>
          <w:rFonts w:cs="Huawei Sans"/>
        </w:rPr>
      </w:pPr>
      <w:r w:rsidRPr="00A91556">
        <w:rPr>
          <w:rFonts w:cs="Huawei Sans"/>
        </w:rPr>
        <w:t xml:space="preserve">    "batch_size": 16,</w:t>
      </w:r>
    </w:p>
    <w:p w14:paraId="35058796" w14:textId="77777777" w:rsidR="00BF4DF4" w:rsidRPr="00A91556" w:rsidRDefault="00BF4DF4" w:rsidP="000B1754">
      <w:pPr>
        <w:pStyle w:val="2f5"/>
        <w:rPr>
          <w:rFonts w:cs="Huawei Sans"/>
        </w:rPr>
      </w:pPr>
      <w:r w:rsidRPr="00A91556">
        <w:rPr>
          <w:rFonts w:cs="Huawei Sans"/>
        </w:rPr>
        <w:lastRenderedPageBreak/>
        <w:t xml:space="preserve">    "crop_size": 513,</w:t>
      </w:r>
    </w:p>
    <w:p w14:paraId="302F6181" w14:textId="77777777" w:rsidR="00BF4DF4" w:rsidRPr="00A91556" w:rsidRDefault="00BF4DF4" w:rsidP="000B1754">
      <w:pPr>
        <w:pStyle w:val="2f5"/>
        <w:rPr>
          <w:rFonts w:cs="Huawei Sans"/>
        </w:rPr>
      </w:pPr>
      <w:r w:rsidRPr="00A91556">
        <w:rPr>
          <w:rFonts w:cs="Huawei Sans"/>
        </w:rPr>
        <w:t xml:space="preserve">    "image_mean": [103.53, 116.28, 123.675],</w:t>
      </w:r>
    </w:p>
    <w:p w14:paraId="24BC6DCD" w14:textId="77777777" w:rsidR="00BF4DF4" w:rsidRPr="00A91556" w:rsidRDefault="00BF4DF4" w:rsidP="000B1754">
      <w:pPr>
        <w:pStyle w:val="2f5"/>
        <w:rPr>
          <w:rFonts w:cs="Huawei Sans"/>
        </w:rPr>
      </w:pPr>
      <w:r w:rsidRPr="00A91556">
        <w:rPr>
          <w:rFonts w:cs="Huawei Sans"/>
        </w:rPr>
        <w:t xml:space="preserve">    "image_std": [57.375, 57.120, 58.395],</w:t>
      </w:r>
    </w:p>
    <w:p w14:paraId="6BCD2670" w14:textId="77777777" w:rsidR="00BF4DF4" w:rsidRPr="00A91556" w:rsidRDefault="00BF4DF4" w:rsidP="000B1754">
      <w:pPr>
        <w:pStyle w:val="2f5"/>
        <w:rPr>
          <w:rFonts w:cs="Huawei Sans"/>
        </w:rPr>
      </w:pPr>
      <w:r w:rsidRPr="00A91556">
        <w:rPr>
          <w:rFonts w:cs="Huawei Sans"/>
        </w:rPr>
        <w:t xml:space="preserve">    "min_scale": 0.5,</w:t>
      </w:r>
    </w:p>
    <w:p w14:paraId="38489624" w14:textId="77777777" w:rsidR="00BF4DF4" w:rsidRPr="00A91556" w:rsidRDefault="00BF4DF4" w:rsidP="000B1754">
      <w:pPr>
        <w:pStyle w:val="2f5"/>
        <w:rPr>
          <w:rFonts w:cs="Huawei Sans"/>
        </w:rPr>
      </w:pPr>
      <w:r w:rsidRPr="00A91556">
        <w:rPr>
          <w:rFonts w:cs="Huawei Sans"/>
        </w:rPr>
        <w:t xml:space="preserve">    "max_scale": 2.0,</w:t>
      </w:r>
    </w:p>
    <w:p w14:paraId="53B4BBDE" w14:textId="77777777" w:rsidR="00BF4DF4" w:rsidRPr="00A91556" w:rsidRDefault="00BF4DF4" w:rsidP="000B1754">
      <w:pPr>
        <w:pStyle w:val="2f5"/>
        <w:rPr>
          <w:rFonts w:cs="Huawei Sans"/>
        </w:rPr>
      </w:pPr>
      <w:r w:rsidRPr="00A91556">
        <w:rPr>
          <w:rFonts w:cs="Huawei Sans"/>
        </w:rPr>
        <w:t xml:space="preserve">    "ignore_label": 255,</w:t>
      </w:r>
    </w:p>
    <w:p w14:paraId="579816DA" w14:textId="77777777" w:rsidR="00BF4DF4" w:rsidRPr="00A91556" w:rsidRDefault="00BF4DF4" w:rsidP="000B1754">
      <w:pPr>
        <w:pStyle w:val="2f5"/>
        <w:rPr>
          <w:rFonts w:cs="Huawei Sans"/>
        </w:rPr>
      </w:pPr>
      <w:r w:rsidRPr="00A91556">
        <w:rPr>
          <w:rFonts w:cs="Huawei Sans"/>
        </w:rPr>
        <w:t xml:space="preserve">    "num_classes": 21,</w:t>
      </w:r>
    </w:p>
    <w:p w14:paraId="00B195EC" w14:textId="77777777" w:rsidR="00BF4DF4" w:rsidRPr="00A91556" w:rsidRDefault="00BF4DF4" w:rsidP="000B1754">
      <w:pPr>
        <w:pStyle w:val="2f5"/>
        <w:rPr>
          <w:rFonts w:cs="Huawei Sans"/>
        </w:rPr>
      </w:pPr>
      <w:r w:rsidRPr="00A91556">
        <w:rPr>
          <w:rFonts w:cs="Huawei Sans"/>
        </w:rPr>
        <w:t xml:space="preserve">    "train_epochs" : 3,</w:t>
      </w:r>
    </w:p>
    <w:p w14:paraId="37D1215A" w14:textId="77777777" w:rsidR="00BF4DF4" w:rsidRPr="00A91556" w:rsidRDefault="00BF4DF4" w:rsidP="000B1754">
      <w:pPr>
        <w:pStyle w:val="2f5"/>
        <w:rPr>
          <w:rFonts w:cs="Huawei Sans"/>
        </w:rPr>
      </w:pPr>
    </w:p>
    <w:p w14:paraId="6CF95063" w14:textId="77777777" w:rsidR="00BF4DF4" w:rsidRPr="00A91556" w:rsidRDefault="00BF4DF4" w:rsidP="000B1754">
      <w:pPr>
        <w:pStyle w:val="2f5"/>
        <w:rPr>
          <w:rFonts w:cs="Huawei Sans"/>
        </w:rPr>
      </w:pPr>
      <w:r w:rsidRPr="00A91556">
        <w:rPr>
          <w:rFonts w:cs="Huawei Sans"/>
        </w:rPr>
        <w:t xml:space="preserve">    "lr_type": 'cos',</w:t>
      </w:r>
    </w:p>
    <w:p w14:paraId="338DD157" w14:textId="77777777" w:rsidR="00BF4DF4" w:rsidRPr="00A91556" w:rsidRDefault="00BF4DF4" w:rsidP="000B1754">
      <w:pPr>
        <w:pStyle w:val="2f5"/>
        <w:rPr>
          <w:rFonts w:cs="Huawei Sans"/>
        </w:rPr>
      </w:pPr>
      <w:r w:rsidRPr="00A91556">
        <w:rPr>
          <w:rFonts w:cs="Huawei Sans"/>
        </w:rPr>
        <w:t xml:space="preserve">    "base_lr": 0.0,</w:t>
      </w:r>
    </w:p>
    <w:p w14:paraId="62A4B552" w14:textId="77777777" w:rsidR="00BF4DF4" w:rsidRPr="00A91556" w:rsidRDefault="00BF4DF4" w:rsidP="000B1754">
      <w:pPr>
        <w:pStyle w:val="2f5"/>
        <w:rPr>
          <w:rFonts w:cs="Huawei Sans"/>
        </w:rPr>
      </w:pPr>
    </w:p>
    <w:p w14:paraId="63CCE5E6" w14:textId="77777777" w:rsidR="00BF4DF4" w:rsidRPr="00A91556" w:rsidRDefault="00BF4DF4" w:rsidP="000B1754">
      <w:pPr>
        <w:pStyle w:val="2f5"/>
        <w:rPr>
          <w:rFonts w:cs="Huawei Sans"/>
        </w:rPr>
      </w:pPr>
      <w:r w:rsidRPr="00A91556">
        <w:rPr>
          <w:rFonts w:cs="Huawei Sans"/>
        </w:rPr>
        <w:t xml:space="preserve">    "lr_decay_step": 3*91,</w:t>
      </w:r>
    </w:p>
    <w:p w14:paraId="469CA3F6" w14:textId="77777777" w:rsidR="00BF4DF4" w:rsidRPr="00A91556" w:rsidRDefault="00BF4DF4" w:rsidP="000B1754">
      <w:pPr>
        <w:pStyle w:val="2f5"/>
        <w:rPr>
          <w:rFonts w:cs="Huawei Sans"/>
        </w:rPr>
      </w:pPr>
      <w:r w:rsidRPr="00A91556">
        <w:rPr>
          <w:rFonts w:cs="Huawei Sans"/>
        </w:rPr>
        <w:t xml:space="preserve">    "lr_decay_rate" :0.1,</w:t>
      </w:r>
    </w:p>
    <w:p w14:paraId="024AF46E" w14:textId="77777777" w:rsidR="00BF4DF4" w:rsidRPr="00A91556" w:rsidRDefault="00BF4DF4" w:rsidP="000B1754">
      <w:pPr>
        <w:pStyle w:val="2f5"/>
        <w:rPr>
          <w:rFonts w:cs="Huawei Sans"/>
        </w:rPr>
      </w:pPr>
    </w:p>
    <w:p w14:paraId="108FCE32" w14:textId="77777777" w:rsidR="00BF4DF4" w:rsidRPr="00A91556" w:rsidRDefault="00BF4DF4" w:rsidP="000B1754">
      <w:pPr>
        <w:pStyle w:val="2f5"/>
        <w:rPr>
          <w:rFonts w:cs="Huawei Sans"/>
        </w:rPr>
      </w:pPr>
      <w:r w:rsidRPr="00A91556">
        <w:rPr>
          <w:rFonts w:cs="Huawei Sans"/>
        </w:rPr>
        <w:t xml:space="preserve">    "loss_scale": 2048,      </w:t>
      </w:r>
    </w:p>
    <w:p w14:paraId="77E60A69" w14:textId="77777777" w:rsidR="00BF4DF4" w:rsidRPr="00A91556" w:rsidRDefault="00BF4DF4" w:rsidP="000B1754">
      <w:pPr>
        <w:pStyle w:val="2f5"/>
        <w:rPr>
          <w:rFonts w:cs="Huawei Sans"/>
        </w:rPr>
      </w:pPr>
    </w:p>
    <w:p w14:paraId="4F2A6278" w14:textId="77777777" w:rsidR="00BF4DF4" w:rsidRPr="00A91556" w:rsidRDefault="00BF4DF4" w:rsidP="000B1754">
      <w:pPr>
        <w:pStyle w:val="2f5"/>
        <w:rPr>
          <w:rFonts w:cs="Huawei Sans"/>
        </w:rPr>
      </w:pPr>
      <w:r w:rsidRPr="00A91556">
        <w:rPr>
          <w:rFonts w:cs="Huawei Sans"/>
        </w:rPr>
        <w:t xml:space="preserve">    "model": 'deeplab_v3_s8',</w:t>
      </w:r>
    </w:p>
    <w:p w14:paraId="2810670B" w14:textId="77777777" w:rsidR="00BF4DF4" w:rsidRPr="00A91556" w:rsidRDefault="00BF4DF4" w:rsidP="000B1754">
      <w:pPr>
        <w:pStyle w:val="2f5"/>
        <w:rPr>
          <w:rFonts w:cs="Huawei Sans"/>
        </w:rPr>
      </w:pPr>
      <w:r w:rsidRPr="00A91556">
        <w:rPr>
          <w:rFonts w:cs="Huawei Sans"/>
        </w:rPr>
        <w:t xml:space="preserve">    'rank': 0,</w:t>
      </w:r>
    </w:p>
    <w:p w14:paraId="184DD57C" w14:textId="77777777" w:rsidR="00BF4DF4" w:rsidRPr="00A91556" w:rsidRDefault="00BF4DF4" w:rsidP="000B1754">
      <w:pPr>
        <w:pStyle w:val="2f5"/>
        <w:rPr>
          <w:rFonts w:cs="Huawei Sans"/>
        </w:rPr>
      </w:pPr>
      <w:r w:rsidRPr="00A91556">
        <w:rPr>
          <w:rFonts w:cs="Huawei Sans"/>
        </w:rPr>
        <w:t xml:space="preserve">    'group_size':1,</w:t>
      </w:r>
    </w:p>
    <w:p w14:paraId="7D03AA45" w14:textId="77777777" w:rsidR="00BF4DF4" w:rsidRPr="00A91556" w:rsidRDefault="00BF4DF4" w:rsidP="000B1754">
      <w:pPr>
        <w:pStyle w:val="2f5"/>
        <w:rPr>
          <w:rFonts w:cs="Huawei Sans"/>
        </w:rPr>
      </w:pPr>
      <w:r w:rsidRPr="00A91556">
        <w:rPr>
          <w:rFonts w:cs="Huawei Sans"/>
        </w:rPr>
        <w:t xml:space="preserve">    'keep_checkpoint_max':1,</w:t>
      </w:r>
    </w:p>
    <w:p w14:paraId="10A80A10" w14:textId="77777777" w:rsidR="00BF4DF4" w:rsidRPr="00A91556" w:rsidRDefault="00BF4DF4" w:rsidP="000B1754">
      <w:pPr>
        <w:pStyle w:val="2f5"/>
        <w:rPr>
          <w:rFonts w:cs="Huawei Sans"/>
        </w:rPr>
      </w:pPr>
      <w:r w:rsidRPr="00A91556">
        <w:rPr>
          <w:rFonts w:cs="Huawei Sans"/>
        </w:rPr>
        <w:t xml:space="preserve">    'train_dir': 'model',</w:t>
      </w:r>
    </w:p>
    <w:p w14:paraId="1996B7FE" w14:textId="77777777" w:rsidR="00BF4DF4" w:rsidRPr="00A91556" w:rsidRDefault="00BF4DF4" w:rsidP="000B1754">
      <w:pPr>
        <w:pStyle w:val="2f5"/>
        <w:rPr>
          <w:rFonts w:cs="Huawei Sans"/>
        </w:rPr>
      </w:pPr>
    </w:p>
    <w:p w14:paraId="461D5D3F" w14:textId="77777777" w:rsidR="00BF4DF4" w:rsidRPr="00A91556" w:rsidRDefault="00BF4DF4" w:rsidP="000B1754">
      <w:pPr>
        <w:pStyle w:val="2f5"/>
        <w:rPr>
          <w:rFonts w:cs="Huawei Sans"/>
        </w:rPr>
      </w:pPr>
      <w:r w:rsidRPr="00A91556">
        <w:rPr>
          <w:rFonts w:cs="Huawei Sans"/>
        </w:rPr>
        <w:t xml:space="preserve">    'is_distributed':False,</w:t>
      </w:r>
    </w:p>
    <w:p w14:paraId="6F8F08C9" w14:textId="77777777" w:rsidR="00BF4DF4" w:rsidRPr="00A91556" w:rsidRDefault="00BF4DF4" w:rsidP="000B1754">
      <w:pPr>
        <w:pStyle w:val="2f5"/>
        <w:rPr>
          <w:rFonts w:cs="Huawei Sans"/>
        </w:rPr>
      </w:pPr>
      <w:r w:rsidRPr="00A91556">
        <w:rPr>
          <w:rFonts w:cs="Huawei Sans"/>
        </w:rPr>
        <w:t xml:space="preserve">    'freeze_bn':True</w:t>
      </w:r>
    </w:p>
    <w:p w14:paraId="5D50EB1F" w14:textId="77777777" w:rsidR="00BF4DF4" w:rsidRPr="00A91556" w:rsidRDefault="00BF4DF4" w:rsidP="000B1754">
      <w:pPr>
        <w:pStyle w:val="2f5"/>
        <w:rPr>
          <w:rFonts w:cs="Huawei Sans"/>
        </w:rPr>
      </w:pPr>
      <w:r w:rsidRPr="00A91556">
        <w:rPr>
          <w:rFonts w:cs="Huawei Sans"/>
        </w:rPr>
        <w:t>})</w:t>
      </w:r>
    </w:p>
    <w:p w14:paraId="0458F7E1" w14:textId="77777777" w:rsidR="00BF4DF4" w:rsidRPr="00A91556" w:rsidRDefault="00BF4DF4" w:rsidP="000B1754">
      <w:pPr>
        <w:pStyle w:val="2f5"/>
        <w:rPr>
          <w:rFonts w:cs="Huawei Sans"/>
        </w:rPr>
      </w:pPr>
    </w:p>
    <w:p w14:paraId="642A30A1" w14:textId="77777777" w:rsidR="00BF4DF4" w:rsidRPr="00A91556" w:rsidRDefault="00BF4DF4" w:rsidP="000B1754">
      <w:pPr>
        <w:pStyle w:val="2f5"/>
        <w:rPr>
          <w:rFonts w:cs="Huawei Sans"/>
        </w:rPr>
      </w:pPr>
      <w:r w:rsidRPr="00A91556">
        <w:rPr>
          <w:rFonts w:cs="Huawei Sans"/>
        </w:rPr>
        <w:t>if os.path.exists(cfg.train_dir):</w:t>
      </w:r>
    </w:p>
    <w:p w14:paraId="41986BAD" w14:textId="77777777" w:rsidR="00BF4DF4" w:rsidRPr="00A91556" w:rsidRDefault="00BF4DF4" w:rsidP="000B1754">
      <w:pPr>
        <w:pStyle w:val="2f5"/>
        <w:rPr>
          <w:rFonts w:cs="Huawei Sans"/>
        </w:rPr>
      </w:pPr>
      <w:r w:rsidRPr="00A91556">
        <w:rPr>
          <w:rFonts w:cs="Huawei Sans"/>
        </w:rPr>
        <w:t xml:space="preserve">    shutil.rmtree(cfg.train_dir)</w:t>
      </w:r>
    </w:p>
    <w:p w14:paraId="0F67A7DD" w14:textId="77777777" w:rsidR="00BF4DF4" w:rsidRPr="00A91556" w:rsidRDefault="00BF4DF4" w:rsidP="000B1754">
      <w:pPr>
        <w:pStyle w:val="2f5"/>
        <w:rPr>
          <w:rFonts w:cs="Huawei Sans"/>
        </w:rPr>
      </w:pPr>
      <w:r w:rsidRPr="00A91556">
        <w:rPr>
          <w:rFonts w:cs="Huawei Sans"/>
        </w:rPr>
        <w:t xml:space="preserve">    </w:t>
      </w:r>
    </w:p>
    <w:p w14:paraId="169F7EDD" w14:textId="77777777" w:rsidR="00BF4DF4" w:rsidRPr="00A91556" w:rsidRDefault="00BF4DF4" w:rsidP="000B1754">
      <w:pPr>
        <w:pStyle w:val="2f5"/>
        <w:rPr>
          <w:rFonts w:cs="Huawei Sans"/>
        </w:rPr>
      </w:pPr>
      <w:r w:rsidRPr="00A91556">
        <w:rPr>
          <w:rFonts w:cs="Huawei Sans"/>
        </w:rPr>
        <w:t>data_path = './VOC2012'</w:t>
      </w:r>
    </w:p>
    <w:p w14:paraId="7FD292E3" w14:textId="77777777" w:rsidR="00BF4DF4" w:rsidRPr="00A91556" w:rsidRDefault="00BF4DF4" w:rsidP="000B1754">
      <w:pPr>
        <w:pStyle w:val="2f5"/>
        <w:rPr>
          <w:rFonts w:cs="Huawei Sans"/>
        </w:rPr>
      </w:pPr>
    </w:p>
    <w:p w14:paraId="4C5A0DEB" w14:textId="77777777" w:rsidR="00BF4DF4" w:rsidRPr="00A91556" w:rsidRDefault="00BF4DF4" w:rsidP="000B1754">
      <w:pPr>
        <w:pStyle w:val="2f5"/>
        <w:rPr>
          <w:rFonts w:cs="Huawei Sans"/>
        </w:rPr>
      </w:pPr>
      <w:r w:rsidRPr="00A91556">
        <w:rPr>
          <w:rFonts w:cs="Huawei Sans"/>
        </w:rPr>
        <w:t>cfg.data_file = data_path</w:t>
      </w:r>
    </w:p>
    <w:p w14:paraId="35D4C929" w14:textId="77777777" w:rsidR="00BF4DF4" w:rsidRPr="00A91556" w:rsidRDefault="00BF4DF4" w:rsidP="000B1754">
      <w:pPr>
        <w:pStyle w:val="2f5"/>
        <w:rPr>
          <w:rFonts w:cs="Huawei Sans"/>
        </w:rPr>
      </w:pPr>
    </w:p>
    <w:p w14:paraId="3F360D1A" w14:textId="77777777" w:rsidR="00BF4DF4" w:rsidRPr="00A91556" w:rsidRDefault="00BF4DF4" w:rsidP="000B1754">
      <w:pPr>
        <w:pStyle w:val="2f5"/>
        <w:rPr>
          <w:rFonts w:cs="Huawei Sans"/>
        </w:rPr>
      </w:pPr>
      <w:r w:rsidRPr="00A91556">
        <w:rPr>
          <w:rFonts w:cs="Huawei Sans"/>
        </w:rPr>
        <w:t>ckpt_path = './ckpt/deeplab_v3_s8-300_11.ckpt'</w:t>
      </w:r>
    </w:p>
    <w:p w14:paraId="17A164CE" w14:textId="77777777" w:rsidR="00BF4DF4" w:rsidRPr="00A91556" w:rsidRDefault="00BF4DF4" w:rsidP="000B1754">
      <w:pPr>
        <w:pStyle w:val="2f5"/>
        <w:rPr>
          <w:rFonts w:cs="Huawei Sans"/>
        </w:rPr>
      </w:pPr>
    </w:p>
    <w:p w14:paraId="25A4FBD1" w14:textId="77777777" w:rsidR="00BF4DF4" w:rsidRPr="00A91556" w:rsidRDefault="00BF4DF4" w:rsidP="000B1754">
      <w:pPr>
        <w:pStyle w:val="2f5"/>
        <w:rPr>
          <w:rFonts w:cs="Huawei Sans"/>
        </w:rPr>
      </w:pPr>
      <w:r w:rsidRPr="00A91556">
        <w:rPr>
          <w:rFonts w:cs="Huawei Sans"/>
        </w:rPr>
        <w:t>cfg.ckpt_file = ckpt_path</w:t>
      </w:r>
    </w:p>
    <w:p w14:paraId="455D579E" w14:textId="77777777" w:rsidR="00BF4DF4" w:rsidRPr="00A91556" w:rsidRDefault="00BF4DF4" w:rsidP="000B1754">
      <w:pPr>
        <w:pStyle w:val="2f5"/>
        <w:rPr>
          <w:rFonts w:cs="Huawei Sans"/>
        </w:rPr>
      </w:pPr>
    </w:p>
    <w:p w14:paraId="28F7284F" w14:textId="77777777" w:rsidR="00BF4DF4" w:rsidRPr="00A91556" w:rsidRDefault="00BF4DF4" w:rsidP="000B1754">
      <w:pPr>
        <w:pStyle w:val="2f5"/>
        <w:rPr>
          <w:rFonts w:cs="Huawei Sans"/>
        </w:rPr>
      </w:pPr>
      <w:r w:rsidRPr="00A91556">
        <w:rPr>
          <w:rFonts w:cs="Huawei Sans"/>
        </w:rPr>
        <w:t>train(cfg)</w:t>
      </w:r>
    </w:p>
    <w:p w14:paraId="2CD2255C" w14:textId="35B13308" w:rsidR="00BF4DF4" w:rsidRPr="00A91556" w:rsidRDefault="00BF4DF4" w:rsidP="0047420D">
      <w:pPr>
        <w:pStyle w:val="1e"/>
      </w:pPr>
      <w:r w:rsidRPr="00A91556">
        <w:t>Fine-tune</w:t>
      </w:r>
      <w:r w:rsidRPr="00A91556">
        <w:t>好的模型将放在</w:t>
      </w:r>
      <w:r w:rsidRPr="00A91556">
        <w:t>”./model”</w:t>
      </w:r>
      <w:r w:rsidRPr="00A91556">
        <w:t>文件夹中，默认的模型名为</w:t>
      </w:r>
      <w:r w:rsidRPr="00A91556">
        <w:t>” deeplab_v3_s8-3_91.ckpt”</w:t>
      </w:r>
      <w:r w:rsidR="00B420DE">
        <w:rPr>
          <w:rFonts w:hint="eastAsia"/>
        </w:rPr>
        <w:t>。</w:t>
      </w:r>
    </w:p>
    <w:p w14:paraId="14EFF8EA" w14:textId="77777777" w:rsidR="00BF4DF4" w:rsidRPr="00A91556" w:rsidRDefault="00BF4DF4" w:rsidP="0047420D">
      <w:pPr>
        <w:pStyle w:val="1e"/>
      </w:pPr>
      <w:r w:rsidRPr="00A91556">
        <w:t>输出：</w:t>
      </w:r>
    </w:p>
    <w:p w14:paraId="552CEF37" w14:textId="77777777" w:rsidR="00BF4DF4" w:rsidRPr="00A91556" w:rsidRDefault="00BF4DF4" w:rsidP="000B1754">
      <w:pPr>
        <w:pStyle w:val="2f5"/>
        <w:rPr>
          <w:rFonts w:cs="Huawei Sans"/>
        </w:rPr>
      </w:pPr>
      <w:r w:rsidRPr="00A91556">
        <w:rPr>
          <w:rFonts w:cs="Huawei Sans"/>
        </w:rPr>
        <w:t>converting voc color png to gray png ...</w:t>
      </w:r>
    </w:p>
    <w:p w14:paraId="37E1F263" w14:textId="77777777" w:rsidR="00BF4DF4" w:rsidRPr="00A91556" w:rsidRDefault="00BF4DF4" w:rsidP="000B1754">
      <w:pPr>
        <w:pStyle w:val="2f5"/>
        <w:rPr>
          <w:rFonts w:cs="Huawei Sans"/>
        </w:rPr>
      </w:pPr>
      <w:r w:rsidRPr="00A91556">
        <w:rPr>
          <w:rFonts w:cs="Huawei Sans"/>
        </w:rPr>
        <w:t>converting done</w:t>
      </w:r>
    </w:p>
    <w:p w14:paraId="721C9EE5" w14:textId="77777777" w:rsidR="00BF4DF4" w:rsidRPr="00A91556" w:rsidRDefault="00BF4DF4" w:rsidP="000B1754">
      <w:pPr>
        <w:pStyle w:val="2f5"/>
        <w:rPr>
          <w:rFonts w:cs="Huawei Sans"/>
        </w:rPr>
      </w:pPr>
      <w:r w:rsidRPr="00A91556">
        <w:rPr>
          <w:rFonts w:cs="Huawei Sans"/>
        </w:rPr>
        <w:t>creating mindrecord dataset...</w:t>
      </w:r>
    </w:p>
    <w:p w14:paraId="4F08BCB7" w14:textId="77777777" w:rsidR="00BF4DF4" w:rsidRPr="00A91556" w:rsidRDefault="00BF4DF4" w:rsidP="000B1754">
      <w:pPr>
        <w:pStyle w:val="2f5"/>
        <w:rPr>
          <w:rFonts w:cs="Huawei Sans"/>
        </w:rPr>
      </w:pPr>
      <w:r w:rsidRPr="00A91556">
        <w:rPr>
          <w:rFonts w:cs="Huawei Sans"/>
        </w:rPr>
        <w:t>number of samples: 1464</w:t>
      </w:r>
    </w:p>
    <w:p w14:paraId="1D3C8655" w14:textId="77777777" w:rsidR="00BF4DF4" w:rsidRPr="00A91556" w:rsidRDefault="00BF4DF4" w:rsidP="000B1754">
      <w:pPr>
        <w:pStyle w:val="2f5"/>
        <w:rPr>
          <w:rFonts w:cs="Huawei Sans"/>
        </w:rPr>
      </w:pPr>
      <w:r w:rsidRPr="00A91556">
        <w:rPr>
          <w:rFonts w:cs="Huawei Sans"/>
        </w:rPr>
        <w:t>number of samples written: 1000</w:t>
      </w:r>
    </w:p>
    <w:p w14:paraId="35FA3A27" w14:textId="77777777" w:rsidR="00BF4DF4" w:rsidRPr="00A91556" w:rsidRDefault="00BF4DF4" w:rsidP="000B1754">
      <w:pPr>
        <w:pStyle w:val="2f5"/>
        <w:rPr>
          <w:rFonts w:cs="Huawei Sans"/>
        </w:rPr>
      </w:pPr>
      <w:r w:rsidRPr="00A91556">
        <w:rPr>
          <w:rFonts w:cs="Huawei Sans"/>
        </w:rPr>
        <w:lastRenderedPageBreak/>
        <w:t>number of samples written: 1464</w:t>
      </w:r>
    </w:p>
    <w:p w14:paraId="5B95CAC0" w14:textId="77777777" w:rsidR="00BF4DF4" w:rsidRPr="00A91556" w:rsidRDefault="00BF4DF4" w:rsidP="000B1754">
      <w:pPr>
        <w:pStyle w:val="2f5"/>
        <w:rPr>
          <w:rFonts w:cs="Huawei Sans"/>
        </w:rPr>
      </w:pPr>
      <w:r w:rsidRPr="00A91556">
        <w:rPr>
          <w:rFonts w:cs="Huawei Sans"/>
        </w:rPr>
        <w:t>Create Mindrecord Done</w:t>
      </w:r>
    </w:p>
    <w:p w14:paraId="1C9006C3" w14:textId="77777777" w:rsidR="00BF4DF4" w:rsidRPr="00A91556" w:rsidRDefault="00BF4DF4" w:rsidP="000B1754">
      <w:pPr>
        <w:pStyle w:val="2f5"/>
        <w:rPr>
          <w:rFonts w:cs="Huawei Sans"/>
        </w:rPr>
      </w:pPr>
    </w:p>
    <w:p w14:paraId="5C60269A" w14:textId="77777777" w:rsidR="00BF4DF4" w:rsidRPr="00A91556" w:rsidRDefault="00BF4DF4" w:rsidP="000B1754">
      <w:pPr>
        <w:pStyle w:val="2f5"/>
        <w:rPr>
          <w:rFonts w:cs="Huawei Sans"/>
        </w:rPr>
      </w:pPr>
      <w:r w:rsidRPr="00A91556">
        <w:rPr>
          <w:rFonts w:cs="Huawei Sans"/>
        </w:rPr>
        <w:t>epoch: 1 step: 91, loss is 0.0029648119</w:t>
      </w:r>
    </w:p>
    <w:p w14:paraId="6FB5D1E3" w14:textId="77777777" w:rsidR="00BF4DF4" w:rsidRPr="00A91556" w:rsidRDefault="00BF4DF4" w:rsidP="000B1754">
      <w:pPr>
        <w:pStyle w:val="2f5"/>
        <w:rPr>
          <w:rFonts w:cs="Huawei Sans"/>
        </w:rPr>
      </w:pPr>
      <w:r w:rsidRPr="00A91556">
        <w:rPr>
          <w:rFonts w:cs="Huawei Sans"/>
        </w:rPr>
        <w:t>epoch time: 220090.707 ms, per step time: 2418.579 ms</w:t>
      </w:r>
    </w:p>
    <w:p w14:paraId="2D41D98B" w14:textId="77777777" w:rsidR="00BF4DF4" w:rsidRPr="00A91556" w:rsidRDefault="00BF4DF4" w:rsidP="000B1754">
      <w:pPr>
        <w:pStyle w:val="2f5"/>
        <w:rPr>
          <w:rFonts w:cs="Huawei Sans"/>
        </w:rPr>
      </w:pPr>
      <w:r w:rsidRPr="00A91556">
        <w:rPr>
          <w:rFonts w:cs="Huawei Sans"/>
        </w:rPr>
        <w:t>epoch: 2 step: 91, loss is 0.004314194</w:t>
      </w:r>
    </w:p>
    <w:p w14:paraId="52436883" w14:textId="77777777" w:rsidR="00BF4DF4" w:rsidRPr="00A91556" w:rsidRDefault="00BF4DF4" w:rsidP="000B1754">
      <w:pPr>
        <w:pStyle w:val="2f5"/>
        <w:rPr>
          <w:rFonts w:cs="Huawei Sans"/>
        </w:rPr>
      </w:pPr>
      <w:r w:rsidRPr="00A91556">
        <w:rPr>
          <w:rFonts w:cs="Huawei Sans"/>
        </w:rPr>
        <w:t>epoch time: 47422.051 ms, per step time: 521.121 ms</w:t>
      </w:r>
    </w:p>
    <w:p w14:paraId="7F0D3A36" w14:textId="77777777" w:rsidR="00BF4DF4" w:rsidRPr="00A91556" w:rsidRDefault="00BF4DF4" w:rsidP="000B1754">
      <w:pPr>
        <w:pStyle w:val="2f5"/>
        <w:rPr>
          <w:rFonts w:cs="Huawei Sans"/>
        </w:rPr>
      </w:pPr>
      <w:r w:rsidRPr="00A91556">
        <w:rPr>
          <w:rFonts w:cs="Huawei Sans"/>
        </w:rPr>
        <w:t>epoch: 3 step: 91, loss is 0.0039475723</w:t>
      </w:r>
    </w:p>
    <w:p w14:paraId="397F148A" w14:textId="77777777" w:rsidR="00BF4DF4" w:rsidRPr="00A91556" w:rsidRDefault="00BF4DF4" w:rsidP="000B1754">
      <w:pPr>
        <w:pStyle w:val="2f5"/>
        <w:rPr>
          <w:rFonts w:cs="Huawei Sans"/>
        </w:rPr>
      </w:pPr>
      <w:r w:rsidRPr="00A91556">
        <w:rPr>
          <w:rFonts w:cs="Huawei Sans"/>
        </w:rPr>
        <w:t>epoch time: 47430.172 ms, per step time: 521.211 ms</w:t>
      </w:r>
    </w:p>
    <w:p w14:paraId="5B43D3C3" w14:textId="77777777" w:rsidR="00BF4DF4" w:rsidRPr="00A91556" w:rsidRDefault="00BF4DF4" w:rsidP="0047420D">
      <w:pPr>
        <w:pStyle w:val="1e"/>
      </w:pPr>
    </w:p>
    <w:p w14:paraId="541FD3AE" w14:textId="77777777" w:rsidR="00BF4DF4" w:rsidRPr="00A91556" w:rsidRDefault="00BF4DF4" w:rsidP="00BF4DF4">
      <w:pPr>
        <w:pStyle w:val="30"/>
        <w:rPr>
          <w:rFonts w:cs="Huawei Sans"/>
        </w:rPr>
      </w:pPr>
      <w:r w:rsidRPr="00A91556">
        <w:rPr>
          <w:rFonts w:cs="Huawei Sans"/>
        </w:rPr>
        <w:t>验证网络</w:t>
      </w:r>
    </w:p>
    <w:p w14:paraId="64088D01" w14:textId="77777777" w:rsidR="00BF4DF4" w:rsidRPr="00A91556" w:rsidRDefault="00BF4DF4" w:rsidP="0047420D">
      <w:pPr>
        <w:pStyle w:val="1e"/>
      </w:pPr>
      <w:r w:rsidRPr="00A91556">
        <w:t>以下代码构建验证网络。</w:t>
      </w:r>
    </w:p>
    <w:p w14:paraId="3716548D" w14:textId="541DC5D6" w:rsidR="00BF4DF4" w:rsidRPr="00A91556" w:rsidRDefault="00BF4DF4" w:rsidP="000B1754">
      <w:pPr>
        <w:pStyle w:val="2f5"/>
        <w:rPr>
          <w:rFonts w:cs="Huawei Sans"/>
        </w:rPr>
      </w:pPr>
      <w:r w:rsidRPr="00A91556">
        <w:rPr>
          <w:rFonts w:cs="Huawei Sans"/>
        </w:rPr>
        <w:t xml:space="preserve">"""eval </w:t>
      </w:r>
      <w:r w:rsidR="00DF67D8">
        <w:rPr>
          <w:rFonts w:cs="Huawei Sans" w:hint="eastAsia"/>
        </w:rPr>
        <w:t>DeepLabv</w:t>
      </w:r>
      <w:r w:rsidR="00DF67D8">
        <w:rPr>
          <w:rFonts w:cs="Huawei Sans"/>
        </w:rPr>
        <w:t>3</w:t>
      </w:r>
      <w:r w:rsidRPr="00A91556">
        <w:rPr>
          <w:rFonts w:cs="Huawei Sans"/>
        </w:rPr>
        <w:t>."""</w:t>
      </w:r>
    </w:p>
    <w:p w14:paraId="6EB6825B" w14:textId="77777777" w:rsidR="00BF4DF4" w:rsidRPr="00A91556" w:rsidRDefault="00BF4DF4" w:rsidP="000B1754">
      <w:pPr>
        <w:pStyle w:val="2f5"/>
        <w:rPr>
          <w:rFonts w:cs="Huawei Sans"/>
        </w:rPr>
      </w:pPr>
      <w:r w:rsidRPr="00A91556">
        <w:rPr>
          <w:rFonts w:cs="Huawei Sans"/>
        </w:rPr>
        <w:t>import os</w:t>
      </w:r>
    </w:p>
    <w:p w14:paraId="6AB3D4CB" w14:textId="77777777" w:rsidR="00BF4DF4" w:rsidRPr="00A91556" w:rsidRDefault="00BF4DF4" w:rsidP="000B1754">
      <w:pPr>
        <w:pStyle w:val="2f5"/>
        <w:rPr>
          <w:rFonts w:cs="Huawei Sans"/>
        </w:rPr>
      </w:pPr>
      <w:r w:rsidRPr="00A91556">
        <w:rPr>
          <w:rFonts w:cs="Huawei Sans"/>
        </w:rPr>
        <w:t>import sys</w:t>
      </w:r>
    </w:p>
    <w:p w14:paraId="0FF753C7" w14:textId="77777777" w:rsidR="00BF4DF4" w:rsidRPr="00A91556" w:rsidRDefault="00BF4DF4" w:rsidP="000B1754">
      <w:pPr>
        <w:pStyle w:val="2f5"/>
        <w:rPr>
          <w:rFonts w:cs="Huawei Sans"/>
        </w:rPr>
      </w:pPr>
      <w:r w:rsidRPr="00A91556">
        <w:rPr>
          <w:rFonts w:cs="Huawei Sans"/>
        </w:rPr>
        <w:t>sys.path.insert(0,'./deeplabv3/deeplabv3_2/')     # your code path</w:t>
      </w:r>
    </w:p>
    <w:p w14:paraId="1E55BF94" w14:textId="77777777" w:rsidR="00BF4DF4" w:rsidRPr="00A91556" w:rsidRDefault="00BF4DF4" w:rsidP="000B1754">
      <w:pPr>
        <w:pStyle w:val="2f5"/>
        <w:rPr>
          <w:rFonts w:cs="Huawei Sans"/>
        </w:rPr>
      </w:pPr>
      <w:r w:rsidRPr="00A91556">
        <w:rPr>
          <w:rFonts w:cs="Huawei Sans"/>
        </w:rPr>
        <w:t>from easydict import EasyDict as edict</w:t>
      </w:r>
    </w:p>
    <w:p w14:paraId="5AA352C7" w14:textId="77777777" w:rsidR="00BF4DF4" w:rsidRPr="00A91556" w:rsidRDefault="00BF4DF4" w:rsidP="000B1754">
      <w:pPr>
        <w:pStyle w:val="2f5"/>
        <w:rPr>
          <w:rFonts w:cs="Huawei Sans"/>
        </w:rPr>
      </w:pPr>
      <w:r w:rsidRPr="00A91556">
        <w:rPr>
          <w:rFonts w:cs="Huawei Sans"/>
        </w:rPr>
        <w:t>from PIL import Image</w:t>
      </w:r>
    </w:p>
    <w:p w14:paraId="46AB771B" w14:textId="77777777" w:rsidR="00BF4DF4" w:rsidRPr="00A91556" w:rsidRDefault="00BF4DF4" w:rsidP="000B1754">
      <w:pPr>
        <w:pStyle w:val="2f5"/>
        <w:rPr>
          <w:rFonts w:cs="Huawei Sans"/>
        </w:rPr>
      </w:pPr>
      <w:r w:rsidRPr="00A91556">
        <w:rPr>
          <w:rFonts w:cs="Huawei Sans"/>
        </w:rPr>
        <w:t>import PIL</w:t>
      </w:r>
    </w:p>
    <w:p w14:paraId="3B052658" w14:textId="77777777" w:rsidR="00BF4DF4" w:rsidRPr="00A91556" w:rsidRDefault="00BF4DF4" w:rsidP="000B1754">
      <w:pPr>
        <w:pStyle w:val="2f5"/>
        <w:rPr>
          <w:rFonts w:cs="Huawei Sans"/>
        </w:rPr>
      </w:pPr>
    </w:p>
    <w:p w14:paraId="4F9CC826" w14:textId="77777777" w:rsidR="00BF4DF4" w:rsidRPr="00A91556" w:rsidRDefault="00BF4DF4" w:rsidP="000B1754">
      <w:pPr>
        <w:pStyle w:val="2f5"/>
        <w:rPr>
          <w:rFonts w:cs="Huawei Sans"/>
        </w:rPr>
      </w:pPr>
      <w:r w:rsidRPr="00A91556">
        <w:rPr>
          <w:rFonts w:cs="Huawei Sans"/>
        </w:rPr>
        <w:t>import matplotlib.pyplot as plt</w:t>
      </w:r>
    </w:p>
    <w:p w14:paraId="4CB72CE6" w14:textId="77777777" w:rsidR="00BF4DF4" w:rsidRPr="00A91556" w:rsidRDefault="00BF4DF4" w:rsidP="000B1754">
      <w:pPr>
        <w:pStyle w:val="2f5"/>
        <w:rPr>
          <w:rFonts w:cs="Huawei Sans"/>
        </w:rPr>
      </w:pPr>
      <w:r w:rsidRPr="00A91556">
        <w:rPr>
          <w:rFonts w:cs="Huawei Sans"/>
        </w:rPr>
        <w:t>import matplotlib as mpl</w:t>
      </w:r>
    </w:p>
    <w:p w14:paraId="2A425E41" w14:textId="77777777" w:rsidR="00BF4DF4" w:rsidRPr="00A91556" w:rsidRDefault="00BF4DF4" w:rsidP="000B1754">
      <w:pPr>
        <w:pStyle w:val="2f5"/>
        <w:rPr>
          <w:rFonts w:cs="Huawei Sans"/>
        </w:rPr>
      </w:pPr>
      <w:r w:rsidRPr="00A91556">
        <w:rPr>
          <w:rFonts w:cs="Huawei Sans"/>
        </w:rPr>
        <w:t>import matplotlib.colors as colors</w:t>
      </w:r>
    </w:p>
    <w:p w14:paraId="4F26B044" w14:textId="77777777" w:rsidR="00BF4DF4" w:rsidRPr="00A91556" w:rsidRDefault="00BF4DF4" w:rsidP="000B1754">
      <w:pPr>
        <w:pStyle w:val="2f5"/>
        <w:rPr>
          <w:rFonts w:cs="Huawei Sans"/>
        </w:rPr>
      </w:pPr>
      <w:r w:rsidRPr="00A91556">
        <w:rPr>
          <w:rFonts w:cs="Huawei Sans"/>
        </w:rPr>
        <w:t>import numpy as np</w:t>
      </w:r>
    </w:p>
    <w:p w14:paraId="1A44F394" w14:textId="77777777" w:rsidR="00BF4DF4" w:rsidRPr="00A91556" w:rsidRDefault="00BF4DF4" w:rsidP="000B1754">
      <w:pPr>
        <w:pStyle w:val="2f5"/>
        <w:rPr>
          <w:rFonts w:cs="Huawei Sans"/>
        </w:rPr>
      </w:pPr>
      <w:r w:rsidRPr="00A91556">
        <w:rPr>
          <w:rFonts w:cs="Huawei Sans"/>
        </w:rPr>
        <w:t>import cv2</w:t>
      </w:r>
    </w:p>
    <w:p w14:paraId="62412432" w14:textId="77777777" w:rsidR="00BF4DF4" w:rsidRPr="00A91556" w:rsidRDefault="00BF4DF4" w:rsidP="000B1754">
      <w:pPr>
        <w:pStyle w:val="2f5"/>
        <w:rPr>
          <w:rFonts w:cs="Huawei Sans"/>
        </w:rPr>
      </w:pPr>
      <w:r w:rsidRPr="00A91556">
        <w:rPr>
          <w:rFonts w:cs="Huawei Sans"/>
        </w:rPr>
        <w:t># import moxing as mox</w:t>
      </w:r>
    </w:p>
    <w:p w14:paraId="78166B2D" w14:textId="77777777" w:rsidR="00BF4DF4" w:rsidRPr="00A91556" w:rsidRDefault="00BF4DF4" w:rsidP="000B1754">
      <w:pPr>
        <w:pStyle w:val="2f5"/>
        <w:rPr>
          <w:rFonts w:cs="Huawei Sans"/>
        </w:rPr>
      </w:pPr>
    </w:p>
    <w:p w14:paraId="0F1A9576" w14:textId="77777777" w:rsidR="00BF4DF4" w:rsidRPr="00A91556" w:rsidRDefault="00BF4DF4" w:rsidP="000B1754">
      <w:pPr>
        <w:pStyle w:val="2f5"/>
        <w:rPr>
          <w:rFonts w:cs="Huawei Sans"/>
        </w:rPr>
      </w:pPr>
      <w:r w:rsidRPr="00A91556">
        <w:rPr>
          <w:rFonts w:cs="Huawei Sans"/>
        </w:rPr>
        <w:t>from mindspore import Tensor</w:t>
      </w:r>
    </w:p>
    <w:p w14:paraId="09E489F1" w14:textId="77777777" w:rsidR="00BF4DF4" w:rsidRPr="00A91556" w:rsidRDefault="00BF4DF4" w:rsidP="000B1754">
      <w:pPr>
        <w:pStyle w:val="2f5"/>
        <w:rPr>
          <w:rFonts w:cs="Huawei Sans"/>
        </w:rPr>
      </w:pPr>
      <w:r w:rsidRPr="00A91556">
        <w:rPr>
          <w:rFonts w:cs="Huawei Sans"/>
        </w:rPr>
        <w:t>import mindspore.common.dtype as mstype</w:t>
      </w:r>
    </w:p>
    <w:p w14:paraId="1F8C8D43" w14:textId="77777777" w:rsidR="00BF4DF4" w:rsidRPr="00A91556" w:rsidRDefault="00BF4DF4" w:rsidP="000B1754">
      <w:pPr>
        <w:pStyle w:val="2f5"/>
        <w:rPr>
          <w:rFonts w:cs="Huawei Sans"/>
        </w:rPr>
      </w:pPr>
      <w:r w:rsidRPr="00A91556">
        <w:rPr>
          <w:rFonts w:cs="Huawei Sans"/>
        </w:rPr>
        <w:t>import mindspore.nn as nn</w:t>
      </w:r>
    </w:p>
    <w:p w14:paraId="6E140B58" w14:textId="77777777" w:rsidR="00BF4DF4" w:rsidRPr="00A91556" w:rsidRDefault="00BF4DF4" w:rsidP="000B1754">
      <w:pPr>
        <w:pStyle w:val="2f5"/>
        <w:rPr>
          <w:rFonts w:cs="Huawei Sans"/>
        </w:rPr>
      </w:pPr>
      <w:r w:rsidRPr="00A91556">
        <w:rPr>
          <w:rFonts w:cs="Huawei Sans"/>
        </w:rPr>
        <w:t>from mindspore import context</w:t>
      </w:r>
    </w:p>
    <w:p w14:paraId="12041E2A" w14:textId="77777777" w:rsidR="00BF4DF4" w:rsidRPr="00A91556" w:rsidRDefault="00BF4DF4" w:rsidP="000B1754">
      <w:pPr>
        <w:pStyle w:val="2f5"/>
        <w:rPr>
          <w:rFonts w:cs="Huawei Sans"/>
        </w:rPr>
      </w:pPr>
      <w:r w:rsidRPr="00A91556">
        <w:rPr>
          <w:rFonts w:cs="Huawei Sans"/>
        </w:rPr>
        <w:t>from mindspore.train.serialization import load_checkpoint, load_param_into_net</w:t>
      </w:r>
    </w:p>
    <w:p w14:paraId="4305FA03" w14:textId="77777777" w:rsidR="00BF4DF4" w:rsidRPr="00A91556" w:rsidRDefault="00BF4DF4" w:rsidP="000B1754">
      <w:pPr>
        <w:pStyle w:val="2f5"/>
        <w:rPr>
          <w:rFonts w:cs="Huawei Sans"/>
        </w:rPr>
      </w:pPr>
    </w:p>
    <w:p w14:paraId="57552D3D" w14:textId="77777777" w:rsidR="00BF4DF4" w:rsidRPr="00A91556" w:rsidRDefault="00BF4DF4" w:rsidP="000B1754">
      <w:pPr>
        <w:pStyle w:val="2f5"/>
        <w:rPr>
          <w:rFonts w:cs="Huawei Sans"/>
        </w:rPr>
      </w:pPr>
    </w:p>
    <w:p w14:paraId="79B5696E" w14:textId="77777777" w:rsidR="00BF4DF4" w:rsidRPr="00A91556" w:rsidRDefault="00BF4DF4" w:rsidP="000B1754">
      <w:pPr>
        <w:pStyle w:val="2f5"/>
        <w:rPr>
          <w:rFonts w:cs="Huawei Sans"/>
        </w:rPr>
      </w:pPr>
      <w:r w:rsidRPr="00A91556">
        <w:rPr>
          <w:rFonts w:cs="Huawei Sans"/>
        </w:rPr>
        <w:t>context.set_context(mode=context.GRAPH_MODE, device_target="Ascend", save_graphs=False)</w:t>
      </w:r>
    </w:p>
    <w:p w14:paraId="3F9A8CDC" w14:textId="77777777" w:rsidR="00BF4DF4" w:rsidRPr="00A91556" w:rsidRDefault="00BF4DF4" w:rsidP="000B1754">
      <w:pPr>
        <w:pStyle w:val="2f5"/>
        <w:rPr>
          <w:rFonts w:cs="Huawei Sans"/>
        </w:rPr>
      </w:pPr>
    </w:p>
    <w:p w14:paraId="271A9CFB" w14:textId="77777777" w:rsidR="00BF4DF4" w:rsidRPr="00A91556" w:rsidRDefault="00BF4DF4" w:rsidP="000B1754">
      <w:pPr>
        <w:pStyle w:val="2f5"/>
        <w:rPr>
          <w:rFonts w:cs="Huawei Sans"/>
        </w:rPr>
      </w:pPr>
    </w:p>
    <w:p w14:paraId="4305007B" w14:textId="77777777" w:rsidR="00BF4DF4" w:rsidRPr="00A91556" w:rsidRDefault="00BF4DF4" w:rsidP="000B1754">
      <w:pPr>
        <w:pStyle w:val="2f5"/>
        <w:rPr>
          <w:rFonts w:cs="Huawei Sans"/>
        </w:rPr>
      </w:pPr>
      <w:r w:rsidRPr="00A91556">
        <w:rPr>
          <w:rFonts w:cs="Huawei Sans"/>
        </w:rPr>
        <w:t>def cal_hist(a, b, n):</w:t>
      </w:r>
    </w:p>
    <w:p w14:paraId="31F04A79" w14:textId="77777777" w:rsidR="00BF4DF4" w:rsidRPr="00A91556" w:rsidRDefault="00BF4DF4" w:rsidP="000B1754">
      <w:pPr>
        <w:pStyle w:val="2f5"/>
        <w:rPr>
          <w:rFonts w:cs="Huawei Sans"/>
        </w:rPr>
      </w:pPr>
      <w:r w:rsidRPr="00A91556">
        <w:rPr>
          <w:rFonts w:cs="Huawei Sans"/>
        </w:rPr>
        <w:t xml:space="preserve">    k = (a &gt;= 0) &amp; (a &lt; n)</w:t>
      </w:r>
    </w:p>
    <w:p w14:paraId="6A65CAFD" w14:textId="77777777" w:rsidR="00BF4DF4" w:rsidRPr="00A91556" w:rsidRDefault="00BF4DF4" w:rsidP="000B1754">
      <w:pPr>
        <w:pStyle w:val="2f5"/>
        <w:rPr>
          <w:rFonts w:cs="Huawei Sans"/>
        </w:rPr>
      </w:pPr>
      <w:r w:rsidRPr="00A91556">
        <w:rPr>
          <w:rFonts w:cs="Huawei Sans"/>
        </w:rPr>
        <w:t xml:space="preserve">    return np.bincount(n * a[k].astype(np.int32) + b[k], minlength=n ** 2).reshape(n, n)</w:t>
      </w:r>
    </w:p>
    <w:p w14:paraId="5E292D3E" w14:textId="77777777" w:rsidR="00BF4DF4" w:rsidRPr="00A91556" w:rsidRDefault="00BF4DF4" w:rsidP="000B1754">
      <w:pPr>
        <w:pStyle w:val="2f5"/>
        <w:rPr>
          <w:rFonts w:cs="Huawei Sans"/>
        </w:rPr>
      </w:pPr>
    </w:p>
    <w:p w14:paraId="6CB97B7D" w14:textId="77777777" w:rsidR="00BF4DF4" w:rsidRPr="00A91556" w:rsidRDefault="00BF4DF4" w:rsidP="000B1754">
      <w:pPr>
        <w:pStyle w:val="2f5"/>
        <w:rPr>
          <w:rFonts w:cs="Huawei Sans"/>
        </w:rPr>
      </w:pPr>
    </w:p>
    <w:p w14:paraId="22C34DB1" w14:textId="77777777" w:rsidR="00BF4DF4" w:rsidRPr="00A91556" w:rsidRDefault="00BF4DF4" w:rsidP="000B1754">
      <w:pPr>
        <w:pStyle w:val="2f5"/>
        <w:rPr>
          <w:rFonts w:cs="Huawei Sans"/>
        </w:rPr>
      </w:pPr>
      <w:r w:rsidRPr="00A91556">
        <w:rPr>
          <w:rFonts w:cs="Huawei Sans"/>
        </w:rPr>
        <w:t>def resize_long(img, long_size=513):</w:t>
      </w:r>
    </w:p>
    <w:p w14:paraId="39884CB4" w14:textId="77777777" w:rsidR="00BF4DF4" w:rsidRPr="00A91556" w:rsidRDefault="00BF4DF4" w:rsidP="000B1754">
      <w:pPr>
        <w:pStyle w:val="2f5"/>
        <w:rPr>
          <w:rFonts w:cs="Huawei Sans"/>
        </w:rPr>
      </w:pPr>
      <w:r w:rsidRPr="00A91556">
        <w:rPr>
          <w:rFonts w:cs="Huawei Sans"/>
        </w:rPr>
        <w:t xml:space="preserve">    h, w, _ = img.shape</w:t>
      </w:r>
    </w:p>
    <w:p w14:paraId="3CF36138" w14:textId="77777777" w:rsidR="00BF4DF4" w:rsidRPr="00A91556" w:rsidRDefault="00BF4DF4" w:rsidP="000B1754">
      <w:pPr>
        <w:pStyle w:val="2f5"/>
        <w:rPr>
          <w:rFonts w:cs="Huawei Sans"/>
        </w:rPr>
      </w:pPr>
      <w:r w:rsidRPr="00A91556">
        <w:rPr>
          <w:rFonts w:cs="Huawei Sans"/>
        </w:rPr>
        <w:t xml:space="preserve">    if h &gt; w:</w:t>
      </w:r>
    </w:p>
    <w:p w14:paraId="5FE5744A" w14:textId="77777777" w:rsidR="00BF4DF4" w:rsidRPr="00A91556" w:rsidRDefault="00BF4DF4" w:rsidP="000B1754">
      <w:pPr>
        <w:pStyle w:val="2f5"/>
        <w:rPr>
          <w:rFonts w:cs="Huawei Sans"/>
        </w:rPr>
      </w:pPr>
      <w:r w:rsidRPr="00A91556">
        <w:rPr>
          <w:rFonts w:cs="Huawei Sans"/>
        </w:rPr>
        <w:lastRenderedPageBreak/>
        <w:t xml:space="preserve">        new_h = long_size</w:t>
      </w:r>
    </w:p>
    <w:p w14:paraId="00AB17A6" w14:textId="77777777" w:rsidR="00BF4DF4" w:rsidRPr="00A91556" w:rsidRDefault="00BF4DF4" w:rsidP="000B1754">
      <w:pPr>
        <w:pStyle w:val="2f5"/>
        <w:rPr>
          <w:rFonts w:cs="Huawei Sans"/>
        </w:rPr>
      </w:pPr>
      <w:r w:rsidRPr="00A91556">
        <w:rPr>
          <w:rFonts w:cs="Huawei Sans"/>
        </w:rPr>
        <w:t xml:space="preserve">        new_w = int(1.0 * long_size * w / h)</w:t>
      </w:r>
    </w:p>
    <w:p w14:paraId="3EB6E9D6" w14:textId="77777777" w:rsidR="00BF4DF4" w:rsidRPr="00A91556" w:rsidRDefault="00BF4DF4" w:rsidP="000B1754">
      <w:pPr>
        <w:pStyle w:val="2f5"/>
        <w:rPr>
          <w:rFonts w:cs="Huawei Sans"/>
        </w:rPr>
      </w:pPr>
      <w:r w:rsidRPr="00A91556">
        <w:rPr>
          <w:rFonts w:cs="Huawei Sans"/>
        </w:rPr>
        <w:t xml:space="preserve">    else:</w:t>
      </w:r>
    </w:p>
    <w:p w14:paraId="0A3588DE" w14:textId="77777777" w:rsidR="00BF4DF4" w:rsidRPr="00A91556" w:rsidRDefault="00BF4DF4" w:rsidP="000B1754">
      <w:pPr>
        <w:pStyle w:val="2f5"/>
        <w:rPr>
          <w:rFonts w:cs="Huawei Sans"/>
        </w:rPr>
      </w:pPr>
      <w:r w:rsidRPr="00A91556">
        <w:rPr>
          <w:rFonts w:cs="Huawei Sans"/>
        </w:rPr>
        <w:t xml:space="preserve">        new_w = long_size</w:t>
      </w:r>
    </w:p>
    <w:p w14:paraId="42D06E96" w14:textId="77777777" w:rsidR="00BF4DF4" w:rsidRPr="00A91556" w:rsidRDefault="00BF4DF4" w:rsidP="000B1754">
      <w:pPr>
        <w:pStyle w:val="2f5"/>
        <w:rPr>
          <w:rFonts w:cs="Huawei Sans"/>
        </w:rPr>
      </w:pPr>
      <w:r w:rsidRPr="00A91556">
        <w:rPr>
          <w:rFonts w:cs="Huawei Sans"/>
        </w:rPr>
        <w:t xml:space="preserve">        new_h = int(1.0 * long_size * h / w)</w:t>
      </w:r>
    </w:p>
    <w:p w14:paraId="512F4456" w14:textId="77777777" w:rsidR="00BF4DF4" w:rsidRPr="00A91556" w:rsidRDefault="00BF4DF4" w:rsidP="000B1754">
      <w:pPr>
        <w:pStyle w:val="2f5"/>
        <w:rPr>
          <w:rFonts w:cs="Huawei Sans"/>
        </w:rPr>
      </w:pPr>
      <w:r w:rsidRPr="00A91556">
        <w:rPr>
          <w:rFonts w:cs="Huawei Sans"/>
        </w:rPr>
        <w:t xml:space="preserve">    imo = cv2.resize(img, (new_w, new_h))</w:t>
      </w:r>
    </w:p>
    <w:p w14:paraId="1D5D7AE6" w14:textId="77777777" w:rsidR="00BF4DF4" w:rsidRPr="00A91556" w:rsidRDefault="00BF4DF4" w:rsidP="000B1754">
      <w:pPr>
        <w:pStyle w:val="2f5"/>
        <w:rPr>
          <w:rFonts w:cs="Huawei Sans"/>
        </w:rPr>
      </w:pPr>
      <w:r w:rsidRPr="00A91556">
        <w:rPr>
          <w:rFonts w:cs="Huawei Sans"/>
        </w:rPr>
        <w:t xml:space="preserve">    return imo</w:t>
      </w:r>
    </w:p>
    <w:p w14:paraId="2640935C" w14:textId="77777777" w:rsidR="00BF4DF4" w:rsidRPr="00A91556" w:rsidRDefault="00BF4DF4" w:rsidP="000B1754">
      <w:pPr>
        <w:pStyle w:val="2f5"/>
        <w:rPr>
          <w:rFonts w:cs="Huawei Sans"/>
        </w:rPr>
      </w:pPr>
    </w:p>
    <w:p w14:paraId="1662070B" w14:textId="77777777" w:rsidR="00BF4DF4" w:rsidRPr="00A91556" w:rsidRDefault="00BF4DF4" w:rsidP="000B1754">
      <w:pPr>
        <w:pStyle w:val="2f5"/>
        <w:rPr>
          <w:rFonts w:cs="Huawei Sans"/>
        </w:rPr>
      </w:pPr>
    </w:p>
    <w:p w14:paraId="49B4E393" w14:textId="77777777" w:rsidR="00BF4DF4" w:rsidRPr="00A91556" w:rsidRDefault="00BF4DF4" w:rsidP="000B1754">
      <w:pPr>
        <w:pStyle w:val="2f5"/>
        <w:rPr>
          <w:rFonts w:cs="Huawei Sans"/>
        </w:rPr>
      </w:pPr>
      <w:r w:rsidRPr="00A91556">
        <w:rPr>
          <w:rFonts w:cs="Huawei Sans"/>
        </w:rPr>
        <w:t>class BuildEvalNetwork(nn.Cell):</w:t>
      </w:r>
    </w:p>
    <w:p w14:paraId="3B8B492E" w14:textId="77777777" w:rsidR="00BF4DF4" w:rsidRPr="00A91556" w:rsidRDefault="00BF4DF4" w:rsidP="000B1754">
      <w:pPr>
        <w:pStyle w:val="2f5"/>
        <w:rPr>
          <w:rFonts w:cs="Huawei Sans"/>
        </w:rPr>
      </w:pPr>
      <w:r w:rsidRPr="00A91556">
        <w:rPr>
          <w:rFonts w:cs="Huawei Sans"/>
        </w:rPr>
        <w:t xml:space="preserve">    def __init__(self, network):</w:t>
      </w:r>
    </w:p>
    <w:p w14:paraId="69834E30" w14:textId="77777777" w:rsidR="00BF4DF4" w:rsidRPr="00A91556" w:rsidRDefault="00BF4DF4" w:rsidP="000B1754">
      <w:pPr>
        <w:pStyle w:val="2f5"/>
        <w:rPr>
          <w:rFonts w:cs="Huawei Sans"/>
        </w:rPr>
      </w:pPr>
      <w:r w:rsidRPr="00A91556">
        <w:rPr>
          <w:rFonts w:cs="Huawei Sans"/>
        </w:rPr>
        <w:t xml:space="preserve">        super(BuildEvalNetwork, self).__init__()</w:t>
      </w:r>
    </w:p>
    <w:p w14:paraId="6D5B7787" w14:textId="77777777" w:rsidR="00BF4DF4" w:rsidRPr="00A91556" w:rsidRDefault="00BF4DF4" w:rsidP="000B1754">
      <w:pPr>
        <w:pStyle w:val="2f5"/>
        <w:rPr>
          <w:rFonts w:cs="Huawei Sans"/>
        </w:rPr>
      </w:pPr>
      <w:r w:rsidRPr="00A91556">
        <w:rPr>
          <w:rFonts w:cs="Huawei Sans"/>
        </w:rPr>
        <w:t xml:space="preserve">        self.network = network</w:t>
      </w:r>
    </w:p>
    <w:p w14:paraId="69056C0E" w14:textId="77777777" w:rsidR="00BF4DF4" w:rsidRPr="00A91556" w:rsidRDefault="00BF4DF4" w:rsidP="000B1754">
      <w:pPr>
        <w:pStyle w:val="2f5"/>
        <w:rPr>
          <w:rFonts w:cs="Huawei Sans"/>
        </w:rPr>
      </w:pPr>
      <w:r w:rsidRPr="00A91556">
        <w:rPr>
          <w:rFonts w:cs="Huawei Sans"/>
        </w:rPr>
        <w:t xml:space="preserve">        self.softmax = nn.Softmax(axis=1)</w:t>
      </w:r>
    </w:p>
    <w:p w14:paraId="100F323A" w14:textId="77777777" w:rsidR="00BF4DF4" w:rsidRPr="00A91556" w:rsidRDefault="00BF4DF4" w:rsidP="000B1754">
      <w:pPr>
        <w:pStyle w:val="2f5"/>
        <w:rPr>
          <w:rFonts w:cs="Huawei Sans"/>
        </w:rPr>
      </w:pPr>
    </w:p>
    <w:p w14:paraId="32068615" w14:textId="77777777" w:rsidR="00BF4DF4" w:rsidRPr="00A91556" w:rsidRDefault="00BF4DF4" w:rsidP="000B1754">
      <w:pPr>
        <w:pStyle w:val="2f5"/>
        <w:rPr>
          <w:rFonts w:cs="Huawei Sans"/>
        </w:rPr>
      </w:pPr>
      <w:r w:rsidRPr="00A91556">
        <w:rPr>
          <w:rFonts w:cs="Huawei Sans"/>
        </w:rPr>
        <w:t xml:space="preserve">    def construct(self, input_data):</w:t>
      </w:r>
    </w:p>
    <w:p w14:paraId="3F529125" w14:textId="77777777" w:rsidR="00BF4DF4" w:rsidRPr="00A91556" w:rsidRDefault="00BF4DF4" w:rsidP="000B1754">
      <w:pPr>
        <w:pStyle w:val="2f5"/>
        <w:rPr>
          <w:rFonts w:cs="Huawei Sans"/>
        </w:rPr>
      </w:pPr>
      <w:r w:rsidRPr="00A91556">
        <w:rPr>
          <w:rFonts w:cs="Huawei Sans"/>
        </w:rPr>
        <w:t xml:space="preserve">        output = self.network(input_data)</w:t>
      </w:r>
    </w:p>
    <w:p w14:paraId="5D971726" w14:textId="77777777" w:rsidR="00BF4DF4" w:rsidRPr="00A91556" w:rsidRDefault="00BF4DF4" w:rsidP="000B1754">
      <w:pPr>
        <w:pStyle w:val="2f5"/>
        <w:rPr>
          <w:rFonts w:cs="Huawei Sans"/>
        </w:rPr>
      </w:pPr>
      <w:r w:rsidRPr="00A91556">
        <w:rPr>
          <w:rFonts w:cs="Huawei Sans"/>
        </w:rPr>
        <w:t xml:space="preserve">        output = self.softmax(output)</w:t>
      </w:r>
    </w:p>
    <w:p w14:paraId="085FFD6D" w14:textId="77777777" w:rsidR="00BF4DF4" w:rsidRPr="00A91556" w:rsidRDefault="00BF4DF4" w:rsidP="000B1754">
      <w:pPr>
        <w:pStyle w:val="2f5"/>
        <w:rPr>
          <w:rFonts w:cs="Huawei Sans"/>
        </w:rPr>
      </w:pPr>
      <w:r w:rsidRPr="00A91556">
        <w:rPr>
          <w:rFonts w:cs="Huawei Sans"/>
        </w:rPr>
        <w:t xml:space="preserve">        return output</w:t>
      </w:r>
    </w:p>
    <w:p w14:paraId="6589F24C" w14:textId="77777777" w:rsidR="00BF4DF4" w:rsidRPr="00A91556" w:rsidRDefault="00BF4DF4" w:rsidP="000B1754">
      <w:pPr>
        <w:pStyle w:val="2f5"/>
        <w:rPr>
          <w:rFonts w:cs="Huawei Sans"/>
        </w:rPr>
      </w:pPr>
    </w:p>
    <w:p w14:paraId="7821342F" w14:textId="77777777" w:rsidR="00BF4DF4" w:rsidRPr="00A91556" w:rsidRDefault="00BF4DF4" w:rsidP="000B1754">
      <w:pPr>
        <w:pStyle w:val="2f5"/>
        <w:rPr>
          <w:rFonts w:cs="Huawei Sans"/>
        </w:rPr>
      </w:pPr>
    </w:p>
    <w:p w14:paraId="2CDBE277" w14:textId="77777777" w:rsidR="00BF4DF4" w:rsidRPr="00A91556" w:rsidRDefault="00BF4DF4" w:rsidP="000B1754">
      <w:pPr>
        <w:pStyle w:val="2f5"/>
        <w:rPr>
          <w:rFonts w:cs="Huawei Sans"/>
        </w:rPr>
      </w:pPr>
      <w:r w:rsidRPr="00A91556">
        <w:rPr>
          <w:rFonts w:cs="Huawei Sans"/>
        </w:rPr>
        <w:t>def pre_process(args, img_, crop_size=513):</w:t>
      </w:r>
    </w:p>
    <w:p w14:paraId="0A8BBE95" w14:textId="77777777" w:rsidR="00BF4DF4" w:rsidRPr="00A91556" w:rsidRDefault="00BF4DF4" w:rsidP="000B1754">
      <w:pPr>
        <w:pStyle w:val="2f5"/>
        <w:rPr>
          <w:rFonts w:cs="Huawei Sans"/>
        </w:rPr>
      </w:pPr>
      <w:r w:rsidRPr="00A91556">
        <w:rPr>
          <w:rFonts w:cs="Huawei Sans"/>
        </w:rPr>
        <w:t xml:space="preserve">    # resize</w:t>
      </w:r>
    </w:p>
    <w:p w14:paraId="2E1B1B51" w14:textId="77777777" w:rsidR="00BF4DF4" w:rsidRPr="00A91556" w:rsidRDefault="00BF4DF4" w:rsidP="000B1754">
      <w:pPr>
        <w:pStyle w:val="2f5"/>
        <w:rPr>
          <w:rFonts w:cs="Huawei Sans"/>
        </w:rPr>
      </w:pPr>
      <w:r w:rsidRPr="00A91556">
        <w:rPr>
          <w:rFonts w:cs="Huawei Sans"/>
        </w:rPr>
        <w:t xml:space="preserve">    img_ = resize_long(img_, crop_size)</w:t>
      </w:r>
    </w:p>
    <w:p w14:paraId="60F3CD50" w14:textId="77777777" w:rsidR="00BF4DF4" w:rsidRPr="00A91556" w:rsidRDefault="00BF4DF4" w:rsidP="000B1754">
      <w:pPr>
        <w:pStyle w:val="2f5"/>
        <w:rPr>
          <w:rFonts w:cs="Huawei Sans"/>
        </w:rPr>
      </w:pPr>
      <w:r w:rsidRPr="00A91556">
        <w:rPr>
          <w:rFonts w:cs="Huawei Sans"/>
        </w:rPr>
        <w:t xml:space="preserve">    resize_h, resize_w, _ = img_.shape</w:t>
      </w:r>
    </w:p>
    <w:p w14:paraId="04185C92" w14:textId="77777777" w:rsidR="00BF4DF4" w:rsidRPr="00A91556" w:rsidRDefault="00BF4DF4" w:rsidP="000B1754">
      <w:pPr>
        <w:pStyle w:val="2f5"/>
        <w:rPr>
          <w:rFonts w:cs="Huawei Sans"/>
        </w:rPr>
      </w:pPr>
    </w:p>
    <w:p w14:paraId="35A3ECBC" w14:textId="77777777" w:rsidR="00BF4DF4" w:rsidRPr="00A91556" w:rsidRDefault="00BF4DF4" w:rsidP="000B1754">
      <w:pPr>
        <w:pStyle w:val="2f5"/>
        <w:rPr>
          <w:rFonts w:cs="Huawei Sans"/>
        </w:rPr>
      </w:pPr>
      <w:r w:rsidRPr="00A91556">
        <w:rPr>
          <w:rFonts w:cs="Huawei Sans"/>
        </w:rPr>
        <w:t xml:space="preserve">    # mean, std</w:t>
      </w:r>
    </w:p>
    <w:p w14:paraId="6CBDBBC4" w14:textId="77777777" w:rsidR="00BF4DF4" w:rsidRPr="00A91556" w:rsidRDefault="00BF4DF4" w:rsidP="000B1754">
      <w:pPr>
        <w:pStyle w:val="2f5"/>
        <w:rPr>
          <w:rFonts w:cs="Huawei Sans"/>
        </w:rPr>
      </w:pPr>
      <w:r w:rsidRPr="00A91556">
        <w:rPr>
          <w:rFonts w:cs="Huawei Sans"/>
        </w:rPr>
        <w:t xml:space="preserve">    image_mean = np.array(args.image_mean)</w:t>
      </w:r>
    </w:p>
    <w:p w14:paraId="45D93561" w14:textId="77777777" w:rsidR="00BF4DF4" w:rsidRPr="00A91556" w:rsidRDefault="00BF4DF4" w:rsidP="000B1754">
      <w:pPr>
        <w:pStyle w:val="2f5"/>
        <w:rPr>
          <w:rFonts w:cs="Huawei Sans"/>
        </w:rPr>
      </w:pPr>
      <w:r w:rsidRPr="00A91556">
        <w:rPr>
          <w:rFonts w:cs="Huawei Sans"/>
        </w:rPr>
        <w:t xml:space="preserve">    image_std = np.array(args.image_std)</w:t>
      </w:r>
    </w:p>
    <w:p w14:paraId="38E1A8B9" w14:textId="77777777" w:rsidR="00BF4DF4" w:rsidRPr="00A91556" w:rsidRDefault="00BF4DF4" w:rsidP="000B1754">
      <w:pPr>
        <w:pStyle w:val="2f5"/>
        <w:rPr>
          <w:rFonts w:cs="Huawei Sans"/>
        </w:rPr>
      </w:pPr>
      <w:r w:rsidRPr="00A91556">
        <w:rPr>
          <w:rFonts w:cs="Huawei Sans"/>
        </w:rPr>
        <w:t xml:space="preserve">    img_ = (img_ - image_mean) / image_std</w:t>
      </w:r>
    </w:p>
    <w:p w14:paraId="44129CEB" w14:textId="77777777" w:rsidR="00BF4DF4" w:rsidRPr="00A91556" w:rsidRDefault="00BF4DF4" w:rsidP="000B1754">
      <w:pPr>
        <w:pStyle w:val="2f5"/>
        <w:rPr>
          <w:rFonts w:cs="Huawei Sans"/>
        </w:rPr>
      </w:pPr>
    </w:p>
    <w:p w14:paraId="191AC9CD" w14:textId="77777777" w:rsidR="00BF4DF4" w:rsidRPr="00A91556" w:rsidRDefault="00BF4DF4" w:rsidP="000B1754">
      <w:pPr>
        <w:pStyle w:val="2f5"/>
        <w:rPr>
          <w:rFonts w:cs="Huawei Sans"/>
        </w:rPr>
      </w:pPr>
      <w:r w:rsidRPr="00A91556">
        <w:rPr>
          <w:rFonts w:cs="Huawei Sans"/>
        </w:rPr>
        <w:t xml:space="preserve">    # pad to crop_size</w:t>
      </w:r>
    </w:p>
    <w:p w14:paraId="33BC7C90" w14:textId="77777777" w:rsidR="00BF4DF4" w:rsidRPr="00A91556" w:rsidRDefault="00BF4DF4" w:rsidP="000B1754">
      <w:pPr>
        <w:pStyle w:val="2f5"/>
        <w:rPr>
          <w:rFonts w:cs="Huawei Sans"/>
        </w:rPr>
      </w:pPr>
      <w:r w:rsidRPr="00A91556">
        <w:rPr>
          <w:rFonts w:cs="Huawei Sans"/>
        </w:rPr>
        <w:t xml:space="preserve">    pad_h = crop_size - img_.shape[0]</w:t>
      </w:r>
    </w:p>
    <w:p w14:paraId="610377E7" w14:textId="77777777" w:rsidR="00BF4DF4" w:rsidRPr="00A91556" w:rsidRDefault="00BF4DF4" w:rsidP="000B1754">
      <w:pPr>
        <w:pStyle w:val="2f5"/>
        <w:rPr>
          <w:rFonts w:cs="Huawei Sans"/>
        </w:rPr>
      </w:pPr>
      <w:r w:rsidRPr="00A91556">
        <w:rPr>
          <w:rFonts w:cs="Huawei Sans"/>
        </w:rPr>
        <w:t xml:space="preserve">    pad_w = crop_size - img_.shape[1]</w:t>
      </w:r>
    </w:p>
    <w:p w14:paraId="5D1BBFB8" w14:textId="77777777" w:rsidR="00BF4DF4" w:rsidRPr="00A91556" w:rsidRDefault="00BF4DF4" w:rsidP="000B1754">
      <w:pPr>
        <w:pStyle w:val="2f5"/>
        <w:rPr>
          <w:rFonts w:cs="Huawei Sans"/>
        </w:rPr>
      </w:pPr>
      <w:r w:rsidRPr="00A91556">
        <w:rPr>
          <w:rFonts w:cs="Huawei Sans"/>
        </w:rPr>
        <w:t xml:space="preserve">    if pad_h &gt; 0 or pad_w &gt; 0:</w:t>
      </w:r>
    </w:p>
    <w:p w14:paraId="0C96D7C7" w14:textId="77777777" w:rsidR="00BF4DF4" w:rsidRPr="00A91556" w:rsidRDefault="00BF4DF4" w:rsidP="000B1754">
      <w:pPr>
        <w:pStyle w:val="2f5"/>
        <w:rPr>
          <w:rFonts w:cs="Huawei Sans"/>
        </w:rPr>
      </w:pPr>
      <w:r w:rsidRPr="00A91556">
        <w:rPr>
          <w:rFonts w:cs="Huawei Sans"/>
        </w:rPr>
        <w:t xml:space="preserve">        img_ = cv2.copyMakeBorder(img_, 0, pad_h, 0, pad_w, cv2.BORDER_CONSTANT, value=0)</w:t>
      </w:r>
    </w:p>
    <w:p w14:paraId="11E0B048" w14:textId="77777777" w:rsidR="00BF4DF4" w:rsidRPr="00A91556" w:rsidRDefault="00BF4DF4" w:rsidP="000B1754">
      <w:pPr>
        <w:pStyle w:val="2f5"/>
        <w:rPr>
          <w:rFonts w:cs="Huawei Sans"/>
        </w:rPr>
      </w:pPr>
    </w:p>
    <w:p w14:paraId="73D77C77" w14:textId="77777777" w:rsidR="00BF4DF4" w:rsidRPr="00A91556" w:rsidRDefault="00BF4DF4" w:rsidP="000B1754">
      <w:pPr>
        <w:pStyle w:val="2f5"/>
        <w:rPr>
          <w:rFonts w:cs="Huawei Sans"/>
        </w:rPr>
      </w:pPr>
      <w:r w:rsidRPr="00A91556">
        <w:rPr>
          <w:rFonts w:cs="Huawei Sans"/>
        </w:rPr>
        <w:t xml:space="preserve">    # hwc to chw</w:t>
      </w:r>
    </w:p>
    <w:p w14:paraId="2CCED7EB" w14:textId="77777777" w:rsidR="00BF4DF4" w:rsidRPr="00A91556" w:rsidRDefault="00BF4DF4" w:rsidP="000B1754">
      <w:pPr>
        <w:pStyle w:val="2f5"/>
        <w:rPr>
          <w:rFonts w:cs="Huawei Sans"/>
        </w:rPr>
      </w:pPr>
      <w:r w:rsidRPr="00A91556">
        <w:rPr>
          <w:rFonts w:cs="Huawei Sans"/>
        </w:rPr>
        <w:t xml:space="preserve">    img_ = img_.transpose((2, 0, 1))</w:t>
      </w:r>
    </w:p>
    <w:p w14:paraId="163E216C" w14:textId="77777777" w:rsidR="00BF4DF4" w:rsidRPr="00A91556" w:rsidRDefault="00BF4DF4" w:rsidP="000B1754">
      <w:pPr>
        <w:pStyle w:val="2f5"/>
        <w:rPr>
          <w:rFonts w:cs="Huawei Sans"/>
        </w:rPr>
      </w:pPr>
      <w:r w:rsidRPr="00A91556">
        <w:rPr>
          <w:rFonts w:cs="Huawei Sans"/>
        </w:rPr>
        <w:t xml:space="preserve">    return img_, resize_h, resize_w</w:t>
      </w:r>
    </w:p>
    <w:p w14:paraId="6894F7E9" w14:textId="77777777" w:rsidR="00BF4DF4" w:rsidRPr="00A91556" w:rsidRDefault="00BF4DF4" w:rsidP="000B1754">
      <w:pPr>
        <w:pStyle w:val="2f5"/>
        <w:rPr>
          <w:rFonts w:cs="Huawei Sans"/>
        </w:rPr>
      </w:pPr>
    </w:p>
    <w:p w14:paraId="35F79105" w14:textId="77777777" w:rsidR="00BF4DF4" w:rsidRPr="00A91556" w:rsidRDefault="00BF4DF4" w:rsidP="000B1754">
      <w:pPr>
        <w:pStyle w:val="2f5"/>
        <w:rPr>
          <w:rFonts w:cs="Huawei Sans"/>
        </w:rPr>
      </w:pPr>
    </w:p>
    <w:p w14:paraId="75832B74" w14:textId="77777777" w:rsidR="00BF4DF4" w:rsidRPr="00A91556" w:rsidRDefault="00BF4DF4" w:rsidP="000B1754">
      <w:pPr>
        <w:pStyle w:val="2f5"/>
        <w:rPr>
          <w:rFonts w:cs="Huawei Sans"/>
        </w:rPr>
      </w:pPr>
      <w:r w:rsidRPr="00A91556">
        <w:rPr>
          <w:rFonts w:cs="Huawei Sans"/>
        </w:rPr>
        <w:t>def eval_batch(args, eval_net, img_lst, crop_size=513, flip=True):</w:t>
      </w:r>
    </w:p>
    <w:p w14:paraId="4426FBA6" w14:textId="77777777" w:rsidR="00BF4DF4" w:rsidRPr="00A91556" w:rsidRDefault="00BF4DF4" w:rsidP="000B1754">
      <w:pPr>
        <w:pStyle w:val="2f5"/>
        <w:rPr>
          <w:rFonts w:cs="Huawei Sans"/>
        </w:rPr>
      </w:pPr>
      <w:r w:rsidRPr="00A91556">
        <w:rPr>
          <w:rFonts w:cs="Huawei Sans"/>
        </w:rPr>
        <w:t xml:space="preserve">    result_lst = []</w:t>
      </w:r>
    </w:p>
    <w:p w14:paraId="2690E88C" w14:textId="77777777" w:rsidR="00BF4DF4" w:rsidRPr="00A91556" w:rsidRDefault="00BF4DF4" w:rsidP="000B1754">
      <w:pPr>
        <w:pStyle w:val="2f5"/>
        <w:rPr>
          <w:rFonts w:cs="Huawei Sans"/>
        </w:rPr>
      </w:pPr>
      <w:r w:rsidRPr="00A91556">
        <w:rPr>
          <w:rFonts w:cs="Huawei Sans"/>
        </w:rPr>
        <w:t xml:space="preserve">    batch_size = len(img_lst)</w:t>
      </w:r>
    </w:p>
    <w:p w14:paraId="20360326" w14:textId="77777777" w:rsidR="00BF4DF4" w:rsidRPr="00A91556" w:rsidRDefault="00BF4DF4" w:rsidP="000B1754">
      <w:pPr>
        <w:pStyle w:val="2f5"/>
        <w:rPr>
          <w:rFonts w:cs="Huawei Sans"/>
        </w:rPr>
      </w:pPr>
      <w:r w:rsidRPr="00A91556">
        <w:rPr>
          <w:rFonts w:cs="Huawei Sans"/>
        </w:rPr>
        <w:t xml:space="preserve">    batch_img = np.zeros((args.batch_size, 3, crop_size, crop_size), dtype=np.float32)</w:t>
      </w:r>
    </w:p>
    <w:p w14:paraId="53239CCC" w14:textId="77777777" w:rsidR="00BF4DF4" w:rsidRPr="00A91556" w:rsidRDefault="00BF4DF4" w:rsidP="000B1754">
      <w:pPr>
        <w:pStyle w:val="2f5"/>
        <w:rPr>
          <w:rFonts w:cs="Huawei Sans"/>
        </w:rPr>
      </w:pPr>
      <w:r w:rsidRPr="00A91556">
        <w:rPr>
          <w:rFonts w:cs="Huawei Sans"/>
        </w:rPr>
        <w:t xml:space="preserve">    resize_hw = []</w:t>
      </w:r>
    </w:p>
    <w:p w14:paraId="18432FB4" w14:textId="77777777" w:rsidR="00BF4DF4" w:rsidRPr="00A91556" w:rsidRDefault="00BF4DF4" w:rsidP="000B1754">
      <w:pPr>
        <w:pStyle w:val="2f5"/>
        <w:rPr>
          <w:rFonts w:cs="Huawei Sans"/>
        </w:rPr>
      </w:pPr>
      <w:r w:rsidRPr="00A91556">
        <w:rPr>
          <w:rFonts w:cs="Huawei Sans"/>
        </w:rPr>
        <w:t xml:space="preserve">    for l in range(batch_size):</w:t>
      </w:r>
    </w:p>
    <w:p w14:paraId="6489CDF3" w14:textId="77777777" w:rsidR="00BF4DF4" w:rsidRPr="00A91556" w:rsidRDefault="00BF4DF4" w:rsidP="000B1754">
      <w:pPr>
        <w:pStyle w:val="2f5"/>
        <w:rPr>
          <w:rFonts w:cs="Huawei Sans"/>
        </w:rPr>
      </w:pPr>
      <w:r w:rsidRPr="00A91556">
        <w:rPr>
          <w:rFonts w:cs="Huawei Sans"/>
        </w:rPr>
        <w:lastRenderedPageBreak/>
        <w:t xml:space="preserve">        img_ = img_lst[l]</w:t>
      </w:r>
    </w:p>
    <w:p w14:paraId="15AEE103" w14:textId="77777777" w:rsidR="00BF4DF4" w:rsidRPr="00A91556" w:rsidRDefault="00BF4DF4" w:rsidP="000B1754">
      <w:pPr>
        <w:pStyle w:val="2f5"/>
        <w:rPr>
          <w:rFonts w:cs="Huawei Sans"/>
        </w:rPr>
      </w:pPr>
      <w:r w:rsidRPr="00A91556">
        <w:rPr>
          <w:rFonts w:cs="Huawei Sans"/>
        </w:rPr>
        <w:t xml:space="preserve">        img_, resize_h, resize_w = pre_process(args, img_, crop_size)</w:t>
      </w:r>
    </w:p>
    <w:p w14:paraId="70FADB9F" w14:textId="77777777" w:rsidR="00BF4DF4" w:rsidRPr="00A91556" w:rsidRDefault="00BF4DF4" w:rsidP="000B1754">
      <w:pPr>
        <w:pStyle w:val="2f5"/>
        <w:rPr>
          <w:rFonts w:cs="Huawei Sans"/>
        </w:rPr>
      </w:pPr>
      <w:r w:rsidRPr="00A91556">
        <w:rPr>
          <w:rFonts w:cs="Huawei Sans"/>
        </w:rPr>
        <w:t xml:space="preserve">        batch_img[l] = img_</w:t>
      </w:r>
    </w:p>
    <w:p w14:paraId="62C8510E" w14:textId="77777777" w:rsidR="00BF4DF4" w:rsidRPr="00A91556" w:rsidRDefault="00BF4DF4" w:rsidP="000B1754">
      <w:pPr>
        <w:pStyle w:val="2f5"/>
        <w:rPr>
          <w:rFonts w:cs="Huawei Sans"/>
        </w:rPr>
      </w:pPr>
      <w:r w:rsidRPr="00A91556">
        <w:rPr>
          <w:rFonts w:cs="Huawei Sans"/>
        </w:rPr>
        <w:t xml:space="preserve">        resize_hw.append([resize_h, resize_w])</w:t>
      </w:r>
    </w:p>
    <w:p w14:paraId="39DA6E50" w14:textId="77777777" w:rsidR="00BF4DF4" w:rsidRPr="00A91556" w:rsidRDefault="00BF4DF4" w:rsidP="000B1754">
      <w:pPr>
        <w:pStyle w:val="2f5"/>
        <w:rPr>
          <w:rFonts w:cs="Huawei Sans"/>
        </w:rPr>
      </w:pPr>
    </w:p>
    <w:p w14:paraId="0BC6BFF1" w14:textId="77777777" w:rsidR="00BF4DF4" w:rsidRPr="00A91556" w:rsidRDefault="00BF4DF4" w:rsidP="000B1754">
      <w:pPr>
        <w:pStyle w:val="2f5"/>
        <w:rPr>
          <w:rFonts w:cs="Huawei Sans"/>
        </w:rPr>
      </w:pPr>
      <w:r w:rsidRPr="00A91556">
        <w:rPr>
          <w:rFonts w:cs="Huawei Sans"/>
        </w:rPr>
        <w:t xml:space="preserve">    batch_img = np.ascontiguousarray(batch_img)</w:t>
      </w:r>
    </w:p>
    <w:p w14:paraId="62BE41F6" w14:textId="77777777" w:rsidR="00BF4DF4" w:rsidRPr="00A91556" w:rsidRDefault="00BF4DF4" w:rsidP="000B1754">
      <w:pPr>
        <w:pStyle w:val="2f5"/>
        <w:rPr>
          <w:rFonts w:cs="Huawei Sans"/>
        </w:rPr>
      </w:pPr>
      <w:r w:rsidRPr="00A91556">
        <w:rPr>
          <w:rFonts w:cs="Huawei Sans"/>
        </w:rPr>
        <w:t xml:space="preserve">    net_out = eval_net(Tensor(batch_img, mstype.float32))</w:t>
      </w:r>
    </w:p>
    <w:p w14:paraId="37F56A29" w14:textId="77777777" w:rsidR="00BF4DF4" w:rsidRPr="00A91556" w:rsidRDefault="00BF4DF4" w:rsidP="000B1754">
      <w:pPr>
        <w:pStyle w:val="2f5"/>
        <w:rPr>
          <w:rFonts w:cs="Huawei Sans"/>
        </w:rPr>
      </w:pPr>
      <w:r w:rsidRPr="00A91556">
        <w:rPr>
          <w:rFonts w:cs="Huawei Sans"/>
        </w:rPr>
        <w:t xml:space="preserve">    net_out = net_out.asnumpy()</w:t>
      </w:r>
    </w:p>
    <w:p w14:paraId="5CF68108" w14:textId="77777777" w:rsidR="00BF4DF4" w:rsidRPr="00A91556" w:rsidRDefault="00BF4DF4" w:rsidP="000B1754">
      <w:pPr>
        <w:pStyle w:val="2f5"/>
        <w:rPr>
          <w:rFonts w:cs="Huawei Sans"/>
        </w:rPr>
      </w:pPr>
    </w:p>
    <w:p w14:paraId="77C0FD73" w14:textId="77777777" w:rsidR="00BF4DF4" w:rsidRPr="00A91556" w:rsidRDefault="00BF4DF4" w:rsidP="000B1754">
      <w:pPr>
        <w:pStyle w:val="2f5"/>
        <w:rPr>
          <w:rFonts w:cs="Huawei Sans"/>
        </w:rPr>
      </w:pPr>
      <w:r w:rsidRPr="00A91556">
        <w:rPr>
          <w:rFonts w:cs="Huawei Sans"/>
        </w:rPr>
        <w:t xml:space="preserve">    if flip:</w:t>
      </w:r>
    </w:p>
    <w:p w14:paraId="41C8140C" w14:textId="77777777" w:rsidR="00BF4DF4" w:rsidRPr="00A91556" w:rsidRDefault="00BF4DF4" w:rsidP="000B1754">
      <w:pPr>
        <w:pStyle w:val="2f5"/>
        <w:rPr>
          <w:rFonts w:cs="Huawei Sans"/>
        </w:rPr>
      </w:pPr>
      <w:r w:rsidRPr="00A91556">
        <w:rPr>
          <w:rFonts w:cs="Huawei Sans"/>
        </w:rPr>
        <w:t xml:space="preserve">        batch_img = batch_img[:, :, :, ::-1]</w:t>
      </w:r>
    </w:p>
    <w:p w14:paraId="33B5E029" w14:textId="77777777" w:rsidR="00BF4DF4" w:rsidRPr="00A91556" w:rsidRDefault="00BF4DF4" w:rsidP="000B1754">
      <w:pPr>
        <w:pStyle w:val="2f5"/>
        <w:rPr>
          <w:rFonts w:cs="Huawei Sans"/>
        </w:rPr>
      </w:pPr>
      <w:r w:rsidRPr="00A91556">
        <w:rPr>
          <w:rFonts w:cs="Huawei Sans"/>
        </w:rPr>
        <w:t xml:space="preserve">        net_out_flip = eval_net(Tensor(batch_img, mstype.float32))</w:t>
      </w:r>
    </w:p>
    <w:p w14:paraId="63654987" w14:textId="77777777" w:rsidR="00BF4DF4" w:rsidRPr="00A91556" w:rsidRDefault="00BF4DF4" w:rsidP="000B1754">
      <w:pPr>
        <w:pStyle w:val="2f5"/>
        <w:rPr>
          <w:rFonts w:cs="Huawei Sans"/>
        </w:rPr>
      </w:pPr>
      <w:r w:rsidRPr="00A91556">
        <w:rPr>
          <w:rFonts w:cs="Huawei Sans"/>
        </w:rPr>
        <w:t xml:space="preserve">        net_out += net_out_flip.asnumpy()[:, :, :, ::-1]</w:t>
      </w:r>
    </w:p>
    <w:p w14:paraId="3FC2A891" w14:textId="77777777" w:rsidR="00BF4DF4" w:rsidRPr="00A91556" w:rsidRDefault="00BF4DF4" w:rsidP="000B1754">
      <w:pPr>
        <w:pStyle w:val="2f5"/>
        <w:rPr>
          <w:rFonts w:cs="Huawei Sans"/>
        </w:rPr>
      </w:pPr>
    </w:p>
    <w:p w14:paraId="29C9AB6D" w14:textId="77777777" w:rsidR="00BF4DF4" w:rsidRPr="00A91556" w:rsidRDefault="00BF4DF4" w:rsidP="000B1754">
      <w:pPr>
        <w:pStyle w:val="2f5"/>
        <w:rPr>
          <w:rFonts w:cs="Huawei Sans"/>
        </w:rPr>
      </w:pPr>
      <w:r w:rsidRPr="00A91556">
        <w:rPr>
          <w:rFonts w:cs="Huawei Sans"/>
        </w:rPr>
        <w:t xml:space="preserve">    for bs in range(batch_size):</w:t>
      </w:r>
    </w:p>
    <w:p w14:paraId="38C24BE4" w14:textId="77777777" w:rsidR="00BF4DF4" w:rsidRPr="00A91556" w:rsidRDefault="00BF4DF4" w:rsidP="000B1754">
      <w:pPr>
        <w:pStyle w:val="2f5"/>
        <w:rPr>
          <w:rFonts w:cs="Huawei Sans"/>
        </w:rPr>
      </w:pPr>
      <w:r w:rsidRPr="00A91556">
        <w:rPr>
          <w:rFonts w:cs="Huawei Sans"/>
        </w:rPr>
        <w:t xml:space="preserve">        probs_ = net_out[bs][:, :resize_hw[bs][0], :resize_hw[bs][1]].transpose((1, 2, 0))</w:t>
      </w:r>
    </w:p>
    <w:p w14:paraId="10E634C2" w14:textId="77777777" w:rsidR="00BF4DF4" w:rsidRPr="00A91556" w:rsidRDefault="00BF4DF4" w:rsidP="000B1754">
      <w:pPr>
        <w:pStyle w:val="2f5"/>
        <w:rPr>
          <w:rFonts w:cs="Huawei Sans"/>
        </w:rPr>
      </w:pPr>
      <w:r w:rsidRPr="00A91556">
        <w:rPr>
          <w:rFonts w:cs="Huawei Sans"/>
        </w:rPr>
        <w:t xml:space="preserve">        ori_h, ori_w = img_lst[bs].shape[0], img_lst[bs].shape[1]</w:t>
      </w:r>
    </w:p>
    <w:p w14:paraId="6A82C287" w14:textId="77777777" w:rsidR="00BF4DF4" w:rsidRPr="00A91556" w:rsidRDefault="00BF4DF4" w:rsidP="000B1754">
      <w:pPr>
        <w:pStyle w:val="2f5"/>
        <w:rPr>
          <w:rFonts w:cs="Huawei Sans"/>
        </w:rPr>
      </w:pPr>
      <w:r w:rsidRPr="00A91556">
        <w:rPr>
          <w:rFonts w:cs="Huawei Sans"/>
        </w:rPr>
        <w:t xml:space="preserve">        probs_ = cv2.resize(probs_, (ori_w, ori_h))</w:t>
      </w:r>
    </w:p>
    <w:p w14:paraId="356D9CE5" w14:textId="77777777" w:rsidR="00BF4DF4" w:rsidRPr="00A91556" w:rsidRDefault="00BF4DF4" w:rsidP="000B1754">
      <w:pPr>
        <w:pStyle w:val="2f5"/>
        <w:rPr>
          <w:rFonts w:cs="Huawei Sans"/>
        </w:rPr>
      </w:pPr>
      <w:r w:rsidRPr="00A91556">
        <w:rPr>
          <w:rFonts w:cs="Huawei Sans"/>
        </w:rPr>
        <w:t xml:space="preserve">        result_lst.append(probs_)</w:t>
      </w:r>
    </w:p>
    <w:p w14:paraId="4928CD97" w14:textId="77777777" w:rsidR="00BF4DF4" w:rsidRPr="00A91556" w:rsidRDefault="00BF4DF4" w:rsidP="000B1754">
      <w:pPr>
        <w:pStyle w:val="2f5"/>
        <w:rPr>
          <w:rFonts w:cs="Huawei Sans"/>
        </w:rPr>
      </w:pPr>
    </w:p>
    <w:p w14:paraId="3D63EFE0" w14:textId="77777777" w:rsidR="00BF4DF4" w:rsidRPr="00A91556" w:rsidRDefault="00BF4DF4" w:rsidP="000B1754">
      <w:pPr>
        <w:pStyle w:val="2f5"/>
        <w:rPr>
          <w:rFonts w:cs="Huawei Sans"/>
        </w:rPr>
      </w:pPr>
      <w:r w:rsidRPr="00A91556">
        <w:rPr>
          <w:rFonts w:cs="Huawei Sans"/>
        </w:rPr>
        <w:t xml:space="preserve">    return result_lst</w:t>
      </w:r>
    </w:p>
    <w:p w14:paraId="3DF62BEF" w14:textId="77777777" w:rsidR="00BF4DF4" w:rsidRPr="00A91556" w:rsidRDefault="00BF4DF4" w:rsidP="000B1754">
      <w:pPr>
        <w:pStyle w:val="2f5"/>
        <w:rPr>
          <w:rFonts w:cs="Huawei Sans"/>
        </w:rPr>
      </w:pPr>
    </w:p>
    <w:p w14:paraId="28003536" w14:textId="77777777" w:rsidR="00BF4DF4" w:rsidRPr="00A91556" w:rsidRDefault="00BF4DF4" w:rsidP="000B1754">
      <w:pPr>
        <w:pStyle w:val="2f5"/>
        <w:rPr>
          <w:rFonts w:cs="Huawei Sans"/>
        </w:rPr>
      </w:pPr>
    </w:p>
    <w:p w14:paraId="2B0613BD" w14:textId="77777777" w:rsidR="00BF4DF4" w:rsidRPr="00A91556" w:rsidRDefault="00BF4DF4" w:rsidP="000B1754">
      <w:pPr>
        <w:pStyle w:val="2f5"/>
        <w:rPr>
          <w:rFonts w:cs="Huawei Sans"/>
        </w:rPr>
      </w:pPr>
      <w:r w:rsidRPr="00A91556">
        <w:rPr>
          <w:rFonts w:cs="Huawei Sans"/>
        </w:rPr>
        <w:t>def eval_batch_scales(args, eval_net, img_lst, scales,</w:t>
      </w:r>
    </w:p>
    <w:p w14:paraId="232FF934" w14:textId="77777777" w:rsidR="00BF4DF4" w:rsidRPr="00A91556" w:rsidRDefault="00BF4DF4" w:rsidP="000B1754">
      <w:pPr>
        <w:pStyle w:val="2f5"/>
        <w:rPr>
          <w:rFonts w:cs="Huawei Sans"/>
        </w:rPr>
      </w:pPr>
      <w:r w:rsidRPr="00A91556">
        <w:rPr>
          <w:rFonts w:cs="Huawei Sans"/>
        </w:rPr>
        <w:t xml:space="preserve">                      base_crop_size=513, flip=True):</w:t>
      </w:r>
    </w:p>
    <w:p w14:paraId="0277F492" w14:textId="77777777" w:rsidR="00BF4DF4" w:rsidRPr="00A91556" w:rsidRDefault="00BF4DF4" w:rsidP="000B1754">
      <w:pPr>
        <w:pStyle w:val="2f5"/>
        <w:rPr>
          <w:rFonts w:cs="Huawei Sans"/>
        </w:rPr>
      </w:pPr>
      <w:r w:rsidRPr="00A91556">
        <w:rPr>
          <w:rFonts w:cs="Huawei Sans"/>
        </w:rPr>
        <w:t xml:space="preserve">    sizes_ = [int((base_crop_size - 1) * sc) + 1 for sc in scales]</w:t>
      </w:r>
    </w:p>
    <w:p w14:paraId="4EEE2CC0" w14:textId="77777777" w:rsidR="00BF4DF4" w:rsidRPr="00A91556" w:rsidRDefault="00BF4DF4" w:rsidP="000B1754">
      <w:pPr>
        <w:pStyle w:val="2f5"/>
        <w:rPr>
          <w:rFonts w:cs="Huawei Sans"/>
        </w:rPr>
      </w:pPr>
      <w:r w:rsidRPr="00A91556">
        <w:rPr>
          <w:rFonts w:cs="Huawei Sans"/>
        </w:rPr>
        <w:t xml:space="preserve">    probs_lst = eval_batch(args, eval_net, img_lst, crop_size=sizes_[0], flip=flip)</w:t>
      </w:r>
    </w:p>
    <w:p w14:paraId="2237A5EF" w14:textId="77777777" w:rsidR="00BF4DF4" w:rsidRPr="00A91556" w:rsidRDefault="00BF4DF4" w:rsidP="000B1754">
      <w:pPr>
        <w:pStyle w:val="2f5"/>
        <w:rPr>
          <w:rFonts w:cs="Huawei Sans"/>
        </w:rPr>
      </w:pPr>
      <w:r w:rsidRPr="00A91556">
        <w:rPr>
          <w:rFonts w:cs="Huawei Sans"/>
        </w:rPr>
        <w:t xml:space="preserve">    #print(sizes_)</w:t>
      </w:r>
    </w:p>
    <w:p w14:paraId="4BE586AF" w14:textId="77777777" w:rsidR="00BF4DF4" w:rsidRPr="00A91556" w:rsidRDefault="00BF4DF4" w:rsidP="000B1754">
      <w:pPr>
        <w:pStyle w:val="2f5"/>
        <w:rPr>
          <w:rFonts w:cs="Huawei Sans"/>
        </w:rPr>
      </w:pPr>
      <w:r w:rsidRPr="00A91556">
        <w:rPr>
          <w:rFonts w:cs="Huawei Sans"/>
        </w:rPr>
        <w:t xml:space="preserve">    for crop_size_ in sizes_[1:]:</w:t>
      </w:r>
    </w:p>
    <w:p w14:paraId="3F6CBEA4" w14:textId="77777777" w:rsidR="00BF4DF4" w:rsidRPr="00A91556" w:rsidRDefault="00BF4DF4" w:rsidP="000B1754">
      <w:pPr>
        <w:pStyle w:val="2f5"/>
        <w:rPr>
          <w:rFonts w:cs="Huawei Sans"/>
        </w:rPr>
      </w:pPr>
      <w:r w:rsidRPr="00A91556">
        <w:rPr>
          <w:rFonts w:cs="Huawei Sans"/>
        </w:rPr>
        <w:t xml:space="preserve">        probs_lst_tmp = eval_batch(args, eval_net, img_lst, crop_size=crop_size_, flip=flip)</w:t>
      </w:r>
    </w:p>
    <w:p w14:paraId="49DA75F7" w14:textId="77777777" w:rsidR="00BF4DF4" w:rsidRPr="00A91556" w:rsidRDefault="00BF4DF4" w:rsidP="000B1754">
      <w:pPr>
        <w:pStyle w:val="2f5"/>
        <w:rPr>
          <w:rFonts w:cs="Huawei Sans"/>
        </w:rPr>
      </w:pPr>
      <w:r w:rsidRPr="00A91556">
        <w:rPr>
          <w:rFonts w:cs="Huawei Sans"/>
        </w:rPr>
        <w:t xml:space="preserve">        for pl, _ in enumerate(probs_lst):</w:t>
      </w:r>
    </w:p>
    <w:p w14:paraId="5CEC5D25" w14:textId="77777777" w:rsidR="00BF4DF4" w:rsidRPr="00A91556" w:rsidRDefault="00BF4DF4" w:rsidP="000B1754">
      <w:pPr>
        <w:pStyle w:val="2f5"/>
        <w:rPr>
          <w:rFonts w:cs="Huawei Sans"/>
        </w:rPr>
      </w:pPr>
      <w:r w:rsidRPr="00A91556">
        <w:rPr>
          <w:rFonts w:cs="Huawei Sans"/>
        </w:rPr>
        <w:t xml:space="preserve">            probs_lst[pl] += probs_lst_tmp[pl]</w:t>
      </w:r>
    </w:p>
    <w:p w14:paraId="72BE3B2A" w14:textId="77777777" w:rsidR="00BF4DF4" w:rsidRPr="00A91556" w:rsidRDefault="00BF4DF4" w:rsidP="000B1754">
      <w:pPr>
        <w:pStyle w:val="2f5"/>
        <w:rPr>
          <w:rFonts w:cs="Huawei Sans"/>
        </w:rPr>
      </w:pPr>
    </w:p>
    <w:p w14:paraId="06F0BB96" w14:textId="77777777" w:rsidR="00BF4DF4" w:rsidRPr="00A91556" w:rsidRDefault="00BF4DF4" w:rsidP="000B1754">
      <w:pPr>
        <w:pStyle w:val="2f5"/>
        <w:rPr>
          <w:rFonts w:cs="Huawei Sans"/>
        </w:rPr>
      </w:pPr>
      <w:r w:rsidRPr="00A91556">
        <w:rPr>
          <w:rFonts w:cs="Huawei Sans"/>
        </w:rPr>
        <w:t xml:space="preserve">    result_msk = []</w:t>
      </w:r>
    </w:p>
    <w:p w14:paraId="5C5930BF" w14:textId="77777777" w:rsidR="00BF4DF4" w:rsidRPr="00A91556" w:rsidRDefault="00BF4DF4" w:rsidP="000B1754">
      <w:pPr>
        <w:pStyle w:val="2f5"/>
        <w:rPr>
          <w:rFonts w:cs="Huawei Sans"/>
        </w:rPr>
      </w:pPr>
      <w:r w:rsidRPr="00A91556">
        <w:rPr>
          <w:rFonts w:cs="Huawei Sans"/>
        </w:rPr>
        <w:t xml:space="preserve">    for i in probs_lst:</w:t>
      </w:r>
    </w:p>
    <w:p w14:paraId="64B0059F" w14:textId="77777777" w:rsidR="00BF4DF4" w:rsidRPr="00A91556" w:rsidRDefault="00BF4DF4" w:rsidP="000B1754">
      <w:pPr>
        <w:pStyle w:val="2f5"/>
        <w:rPr>
          <w:rFonts w:cs="Huawei Sans"/>
        </w:rPr>
      </w:pPr>
      <w:r w:rsidRPr="00A91556">
        <w:rPr>
          <w:rFonts w:cs="Huawei Sans"/>
        </w:rPr>
        <w:t xml:space="preserve">        result_msk.append(i.argmax(axis=2))</w:t>
      </w:r>
    </w:p>
    <w:p w14:paraId="4FD496BA" w14:textId="77777777" w:rsidR="00BF4DF4" w:rsidRPr="00A91556" w:rsidRDefault="00BF4DF4" w:rsidP="000B1754">
      <w:pPr>
        <w:pStyle w:val="2f5"/>
        <w:rPr>
          <w:rFonts w:cs="Huawei Sans"/>
        </w:rPr>
      </w:pPr>
      <w:r w:rsidRPr="00A91556">
        <w:rPr>
          <w:rFonts w:cs="Huawei Sans"/>
        </w:rPr>
        <w:t xml:space="preserve">    return result_msk</w:t>
      </w:r>
    </w:p>
    <w:p w14:paraId="29A741FA" w14:textId="77777777" w:rsidR="00BF4DF4" w:rsidRPr="00A91556" w:rsidRDefault="00BF4DF4" w:rsidP="000B1754">
      <w:pPr>
        <w:pStyle w:val="2f5"/>
        <w:rPr>
          <w:rFonts w:cs="Huawei Sans"/>
        </w:rPr>
      </w:pPr>
    </w:p>
    <w:p w14:paraId="109AD696" w14:textId="77777777" w:rsidR="00BF4DF4" w:rsidRPr="00A91556" w:rsidRDefault="00BF4DF4" w:rsidP="000B1754">
      <w:pPr>
        <w:pStyle w:val="2f5"/>
        <w:rPr>
          <w:rFonts w:cs="Huawei Sans"/>
        </w:rPr>
      </w:pPr>
      <w:r w:rsidRPr="00A91556">
        <w:rPr>
          <w:rFonts w:cs="Huawei Sans"/>
        </w:rPr>
        <w:t># The color source: print(list(colors.cnames.keys()))</w:t>
      </w:r>
    </w:p>
    <w:p w14:paraId="1F26E5E7" w14:textId="77777777" w:rsidR="00BF4DF4" w:rsidRPr="00A91556" w:rsidRDefault="00BF4DF4" w:rsidP="000B1754">
      <w:pPr>
        <w:pStyle w:val="2f5"/>
        <w:rPr>
          <w:rFonts w:cs="Huawei Sans"/>
        </w:rPr>
      </w:pPr>
      <w:r w:rsidRPr="00A91556">
        <w:rPr>
          <w:rFonts w:cs="Huawei Sans"/>
        </w:rPr>
        <w:t>#print(list(colors.cnames.keys()))</w:t>
      </w:r>
    </w:p>
    <w:p w14:paraId="324E853E" w14:textId="77777777" w:rsidR="00BF4DF4" w:rsidRPr="00A91556" w:rsidRDefault="00BF4DF4" w:rsidP="000B1754">
      <w:pPr>
        <w:pStyle w:val="2f5"/>
        <w:rPr>
          <w:rFonts w:cs="Huawei Sans"/>
        </w:rPr>
      </w:pPr>
      <w:r w:rsidRPr="00A91556">
        <w:rPr>
          <w:rFonts w:cs="Huawei Sans"/>
        </w:rPr>
        <w:t>num_class = {0: 'background', 1: 'aeroplane', 2: 'bicycle', 3: 'bird', 4: 'boat', 5: 'bottle', 6: 'bus', 7: 'car', 8: 'cat',</w:t>
      </w:r>
    </w:p>
    <w:p w14:paraId="095A6974" w14:textId="77777777" w:rsidR="00BF4DF4" w:rsidRPr="00A91556" w:rsidRDefault="00BF4DF4" w:rsidP="000B1754">
      <w:pPr>
        <w:pStyle w:val="2f5"/>
        <w:rPr>
          <w:rFonts w:cs="Huawei Sans"/>
        </w:rPr>
      </w:pPr>
      <w:r w:rsidRPr="00A91556">
        <w:rPr>
          <w:rFonts w:cs="Huawei Sans"/>
        </w:rPr>
        <w:t xml:space="preserve">             9: 'chair', 10: 'cow', 11: 'diningtable', 12: 'dog', 13: 'horse', 14: 'motorbike', 15: 'person', 16: 'pottedplant',</w:t>
      </w:r>
    </w:p>
    <w:p w14:paraId="6C8C3704" w14:textId="77777777" w:rsidR="00BF4DF4" w:rsidRPr="00A91556" w:rsidRDefault="00BF4DF4" w:rsidP="000B1754">
      <w:pPr>
        <w:pStyle w:val="2f5"/>
        <w:rPr>
          <w:rFonts w:cs="Huawei Sans"/>
        </w:rPr>
      </w:pPr>
      <w:r w:rsidRPr="00A91556">
        <w:rPr>
          <w:rFonts w:cs="Huawei Sans"/>
        </w:rPr>
        <w:t xml:space="preserve">             17: 'sheep', 18: 'sofa', 19: 'train', 20: 'tvmonitor', 21: 'edge'}</w:t>
      </w:r>
    </w:p>
    <w:p w14:paraId="5A279747" w14:textId="77777777" w:rsidR="00BF4DF4" w:rsidRPr="00A91556" w:rsidRDefault="00BF4DF4" w:rsidP="000B1754">
      <w:pPr>
        <w:pStyle w:val="2f5"/>
        <w:rPr>
          <w:rFonts w:cs="Huawei Sans"/>
        </w:rPr>
      </w:pPr>
    </w:p>
    <w:p w14:paraId="3BE35E54" w14:textId="77777777" w:rsidR="00BF4DF4" w:rsidRPr="00A91556" w:rsidRDefault="00BF4DF4" w:rsidP="000B1754">
      <w:pPr>
        <w:pStyle w:val="2f5"/>
        <w:rPr>
          <w:rFonts w:cs="Huawei Sans"/>
        </w:rPr>
      </w:pPr>
      <w:r w:rsidRPr="00A91556">
        <w:rPr>
          <w:rFonts w:cs="Huawei Sans"/>
        </w:rPr>
        <w:t>num_color = {0:'aliceblue', 1:'grey', 2:'red', 3:'green', 4:'darkorange', 5:'lime', 6:'bisque',</w:t>
      </w:r>
    </w:p>
    <w:p w14:paraId="1CA686B2" w14:textId="77777777" w:rsidR="00BF4DF4" w:rsidRPr="00A91556" w:rsidRDefault="00BF4DF4" w:rsidP="000B1754">
      <w:pPr>
        <w:pStyle w:val="2f5"/>
        <w:rPr>
          <w:rFonts w:cs="Huawei Sans"/>
        </w:rPr>
      </w:pPr>
      <w:r w:rsidRPr="00A91556">
        <w:rPr>
          <w:rFonts w:cs="Huawei Sans"/>
        </w:rPr>
        <w:t xml:space="preserve">     7:'black', 8:'blanchedalmond', 9:'blue', 10:'blueviolet', 11:'brown', 12:'burlywood', 13:'cadetblue', </w:t>
      </w:r>
    </w:p>
    <w:p w14:paraId="3B8A2DC3" w14:textId="77777777" w:rsidR="00BF4DF4" w:rsidRPr="00A91556" w:rsidRDefault="00BF4DF4" w:rsidP="000B1754">
      <w:pPr>
        <w:pStyle w:val="2f5"/>
        <w:rPr>
          <w:rFonts w:cs="Huawei Sans"/>
        </w:rPr>
      </w:pPr>
      <w:r w:rsidRPr="00A91556">
        <w:rPr>
          <w:rFonts w:cs="Huawei Sans"/>
        </w:rPr>
        <w:t xml:space="preserve">     14:'darkorange', 15:'tan', 16:'darkviolet', 17:'cornflowerblue', 18:'yellow', 19:'crimson', 20:'darkcyan'}</w:t>
      </w:r>
    </w:p>
    <w:p w14:paraId="3F0A562D" w14:textId="77777777" w:rsidR="00BF4DF4" w:rsidRPr="00A91556" w:rsidRDefault="00BF4DF4" w:rsidP="000B1754">
      <w:pPr>
        <w:pStyle w:val="2f5"/>
        <w:rPr>
          <w:rFonts w:cs="Huawei Sans"/>
        </w:rPr>
      </w:pPr>
    </w:p>
    <w:p w14:paraId="0A98C901" w14:textId="77777777" w:rsidR="00BF4DF4" w:rsidRPr="00A91556" w:rsidRDefault="00BF4DF4" w:rsidP="000B1754">
      <w:pPr>
        <w:pStyle w:val="2f5"/>
        <w:rPr>
          <w:rFonts w:cs="Huawei Sans"/>
        </w:rPr>
      </w:pPr>
      <w:r w:rsidRPr="00A91556">
        <w:rPr>
          <w:rFonts w:cs="Huawei Sans"/>
        </w:rPr>
        <w:t>color_dic = [num_color[k] for k in sorted(num_color.keys())]</w:t>
      </w:r>
    </w:p>
    <w:p w14:paraId="2263D7DF" w14:textId="77777777" w:rsidR="00BF4DF4" w:rsidRPr="00A91556" w:rsidRDefault="00BF4DF4" w:rsidP="000B1754">
      <w:pPr>
        <w:pStyle w:val="2f5"/>
        <w:rPr>
          <w:rFonts w:cs="Huawei Sans"/>
        </w:rPr>
      </w:pPr>
      <w:r w:rsidRPr="00A91556">
        <w:rPr>
          <w:rFonts w:cs="Huawei Sans"/>
        </w:rPr>
        <w:t>bounds = list(range(21))</w:t>
      </w:r>
    </w:p>
    <w:p w14:paraId="6B5D5BCD" w14:textId="77777777" w:rsidR="00BF4DF4" w:rsidRPr="00A91556" w:rsidRDefault="00BF4DF4" w:rsidP="000B1754">
      <w:pPr>
        <w:pStyle w:val="2f5"/>
        <w:rPr>
          <w:rFonts w:cs="Huawei Sans"/>
        </w:rPr>
      </w:pPr>
      <w:r w:rsidRPr="00A91556">
        <w:rPr>
          <w:rFonts w:cs="Huawei Sans"/>
        </w:rPr>
        <w:t>cmap = mpl.colors.ListedColormap(color_dic)</w:t>
      </w:r>
    </w:p>
    <w:p w14:paraId="7797C6D9" w14:textId="77777777" w:rsidR="00BF4DF4" w:rsidRPr="00A91556" w:rsidRDefault="00BF4DF4" w:rsidP="000B1754">
      <w:pPr>
        <w:pStyle w:val="2f5"/>
        <w:rPr>
          <w:rFonts w:cs="Huawei Sans"/>
        </w:rPr>
      </w:pPr>
      <w:r w:rsidRPr="00A91556">
        <w:rPr>
          <w:rFonts w:cs="Huawei Sans"/>
        </w:rPr>
        <w:t>norm = mpl.colors.BoundaryNorm(bounds, cmap.N)</w:t>
      </w:r>
    </w:p>
    <w:p w14:paraId="14B46AF2" w14:textId="77777777" w:rsidR="00BF4DF4" w:rsidRPr="00A91556" w:rsidRDefault="00BF4DF4" w:rsidP="000B1754">
      <w:pPr>
        <w:pStyle w:val="2f5"/>
        <w:rPr>
          <w:rFonts w:cs="Huawei Sans"/>
        </w:rPr>
      </w:pPr>
    </w:p>
    <w:p w14:paraId="68777FFB" w14:textId="77777777" w:rsidR="00BF4DF4" w:rsidRPr="00A91556" w:rsidRDefault="00BF4DF4" w:rsidP="000B1754">
      <w:pPr>
        <w:pStyle w:val="2f5"/>
        <w:rPr>
          <w:rFonts w:cs="Huawei Sans"/>
        </w:rPr>
      </w:pPr>
      <w:r w:rsidRPr="00A91556">
        <w:rPr>
          <w:rFonts w:cs="Huawei Sans"/>
        </w:rPr>
        <w:t>def num_to_ClassAndColor(num_list):</w:t>
      </w:r>
    </w:p>
    <w:p w14:paraId="4B75B79E" w14:textId="77777777" w:rsidR="00BF4DF4" w:rsidRPr="00A91556" w:rsidRDefault="00BF4DF4" w:rsidP="000B1754">
      <w:pPr>
        <w:pStyle w:val="2f5"/>
        <w:rPr>
          <w:rFonts w:cs="Huawei Sans"/>
        </w:rPr>
      </w:pPr>
      <w:r w:rsidRPr="00A91556">
        <w:rPr>
          <w:rFonts w:cs="Huawei Sans"/>
        </w:rPr>
        <w:t xml:space="preserve">    color_ = []</w:t>
      </w:r>
    </w:p>
    <w:p w14:paraId="7E1216C4" w14:textId="77777777" w:rsidR="00BF4DF4" w:rsidRPr="00A91556" w:rsidRDefault="00BF4DF4" w:rsidP="000B1754">
      <w:pPr>
        <w:pStyle w:val="2f5"/>
        <w:rPr>
          <w:rFonts w:cs="Huawei Sans"/>
        </w:rPr>
      </w:pPr>
      <w:r w:rsidRPr="00A91556">
        <w:rPr>
          <w:rFonts w:cs="Huawei Sans"/>
        </w:rPr>
        <w:t xml:space="preserve">    class_ = []</w:t>
      </w:r>
    </w:p>
    <w:p w14:paraId="17004C66" w14:textId="77777777" w:rsidR="00BF4DF4" w:rsidRPr="00A91556" w:rsidRDefault="00BF4DF4" w:rsidP="000B1754">
      <w:pPr>
        <w:pStyle w:val="2f5"/>
        <w:rPr>
          <w:rFonts w:cs="Huawei Sans"/>
        </w:rPr>
      </w:pPr>
      <w:r w:rsidRPr="00A91556">
        <w:rPr>
          <w:rFonts w:cs="Huawei Sans"/>
        </w:rPr>
        <w:t xml:space="preserve">    for num in num_list:</w:t>
      </w:r>
    </w:p>
    <w:p w14:paraId="017FADD0" w14:textId="77777777" w:rsidR="00BF4DF4" w:rsidRPr="00A91556" w:rsidRDefault="00BF4DF4" w:rsidP="000B1754">
      <w:pPr>
        <w:pStyle w:val="2f5"/>
        <w:rPr>
          <w:rFonts w:cs="Huawei Sans"/>
        </w:rPr>
      </w:pPr>
      <w:r w:rsidRPr="00A91556">
        <w:rPr>
          <w:rFonts w:cs="Huawei Sans"/>
        </w:rPr>
        <w:t xml:space="preserve">        color_.append(num_class[num])</w:t>
      </w:r>
    </w:p>
    <w:p w14:paraId="1A3BC65A" w14:textId="77777777" w:rsidR="00BF4DF4" w:rsidRPr="00A91556" w:rsidRDefault="00BF4DF4" w:rsidP="000B1754">
      <w:pPr>
        <w:pStyle w:val="2f5"/>
        <w:rPr>
          <w:rFonts w:cs="Huawei Sans"/>
        </w:rPr>
      </w:pPr>
      <w:r w:rsidRPr="00A91556">
        <w:rPr>
          <w:rFonts w:cs="Huawei Sans"/>
        </w:rPr>
        <w:t xml:space="preserve">        class_.append(num_color[num])</w:t>
      </w:r>
    </w:p>
    <w:p w14:paraId="0235309C" w14:textId="77777777" w:rsidR="00BF4DF4" w:rsidRPr="00A91556" w:rsidRDefault="00BF4DF4" w:rsidP="000B1754">
      <w:pPr>
        <w:pStyle w:val="2f5"/>
        <w:rPr>
          <w:rFonts w:cs="Huawei Sans"/>
        </w:rPr>
      </w:pPr>
      <w:r w:rsidRPr="00A91556">
        <w:rPr>
          <w:rFonts w:cs="Huawei Sans"/>
        </w:rPr>
        <w:t xml:space="preserve">    return color_,class_</w:t>
      </w:r>
    </w:p>
    <w:p w14:paraId="4D967B58" w14:textId="77777777" w:rsidR="00BF4DF4" w:rsidRPr="00A91556" w:rsidRDefault="00BF4DF4" w:rsidP="000B1754">
      <w:pPr>
        <w:pStyle w:val="2f5"/>
        <w:rPr>
          <w:rFonts w:cs="Huawei Sans"/>
        </w:rPr>
      </w:pPr>
    </w:p>
    <w:p w14:paraId="2106B6AD" w14:textId="77777777" w:rsidR="00BF4DF4" w:rsidRPr="00A91556" w:rsidRDefault="00BF4DF4" w:rsidP="000B1754">
      <w:pPr>
        <w:pStyle w:val="2f5"/>
        <w:rPr>
          <w:rFonts w:cs="Huawei Sans"/>
        </w:rPr>
      </w:pPr>
    </w:p>
    <w:p w14:paraId="199AD986" w14:textId="77777777" w:rsidR="00BF4DF4" w:rsidRPr="00A91556" w:rsidRDefault="00BF4DF4" w:rsidP="000B1754">
      <w:pPr>
        <w:pStyle w:val="2f5"/>
        <w:rPr>
          <w:rFonts w:cs="Huawei Sans"/>
        </w:rPr>
      </w:pPr>
      <w:r w:rsidRPr="00A91556">
        <w:rPr>
          <w:rFonts w:cs="Huawei Sans"/>
        </w:rPr>
        <w:t>def net_eval(args):</w:t>
      </w:r>
    </w:p>
    <w:p w14:paraId="6497B8E1" w14:textId="77777777" w:rsidR="00BF4DF4" w:rsidRPr="00A91556" w:rsidRDefault="00BF4DF4" w:rsidP="000B1754">
      <w:pPr>
        <w:pStyle w:val="2f5"/>
        <w:rPr>
          <w:rFonts w:cs="Huawei Sans"/>
        </w:rPr>
      </w:pPr>
      <w:r w:rsidRPr="00A91556">
        <w:rPr>
          <w:rFonts w:cs="Huawei Sans"/>
        </w:rPr>
        <w:t xml:space="preserve">    # network</w:t>
      </w:r>
    </w:p>
    <w:p w14:paraId="2B9C695B" w14:textId="77777777" w:rsidR="00BF4DF4" w:rsidRPr="00A91556" w:rsidRDefault="00BF4DF4" w:rsidP="000B1754">
      <w:pPr>
        <w:pStyle w:val="2f5"/>
        <w:rPr>
          <w:rFonts w:cs="Huawei Sans"/>
        </w:rPr>
      </w:pPr>
      <w:r w:rsidRPr="00A91556">
        <w:rPr>
          <w:rFonts w:cs="Huawei Sans"/>
        </w:rPr>
        <w:t xml:space="preserve">    if args.model == 'deeplab_v3_s16':</w:t>
      </w:r>
    </w:p>
    <w:p w14:paraId="2A8284D4" w14:textId="77777777" w:rsidR="00BF4DF4" w:rsidRPr="00A91556" w:rsidRDefault="00BF4DF4" w:rsidP="000B1754">
      <w:pPr>
        <w:pStyle w:val="2f5"/>
        <w:rPr>
          <w:rFonts w:cs="Huawei Sans"/>
        </w:rPr>
      </w:pPr>
      <w:r w:rsidRPr="00A91556">
        <w:rPr>
          <w:rFonts w:cs="Huawei Sans"/>
        </w:rPr>
        <w:t xml:space="preserve">        network = DeepLabV3('eval', args.num_classes, 16, args.freeze_bn)</w:t>
      </w:r>
    </w:p>
    <w:p w14:paraId="6C2E7867" w14:textId="77777777" w:rsidR="00BF4DF4" w:rsidRPr="00A91556" w:rsidRDefault="00BF4DF4" w:rsidP="000B1754">
      <w:pPr>
        <w:pStyle w:val="2f5"/>
        <w:rPr>
          <w:rFonts w:cs="Huawei Sans"/>
        </w:rPr>
      </w:pPr>
      <w:r w:rsidRPr="00A91556">
        <w:rPr>
          <w:rFonts w:cs="Huawei Sans"/>
        </w:rPr>
        <w:t xml:space="preserve">    elif args.model == 'deeplab_v3_s8':</w:t>
      </w:r>
    </w:p>
    <w:p w14:paraId="4DCDFAE2" w14:textId="77777777" w:rsidR="00BF4DF4" w:rsidRPr="00A91556" w:rsidRDefault="00BF4DF4" w:rsidP="000B1754">
      <w:pPr>
        <w:pStyle w:val="2f5"/>
        <w:rPr>
          <w:rFonts w:cs="Huawei Sans"/>
        </w:rPr>
      </w:pPr>
      <w:r w:rsidRPr="00A91556">
        <w:rPr>
          <w:rFonts w:cs="Huawei Sans"/>
        </w:rPr>
        <w:t xml:space="preserve">        network = DeepLabV3('eval', args.num_classes, 8, args.freeze_bn)</w:t>
      </w:r>
    </w:p>
    <w:p w14:paraId="721E867E" w14:textId="77777777" w:rsidR="00BF4DF4" w:rsidRPr="00A91556" w:rsidRDefault="00BF4DF4" w:rsidP="000B1754">
      <w:pPr>
        <w:pStyle w:val="2f5"/>
        <w:rPr>
          <w:rFonts w:cs="Huawei Sans"/>
        </w:rPr>
      </w:pPr>
      <w:r w:rsidRPr="00A91556">
        <w:rPr>
          <w:rFonts w:cs="Huawei Sans"/>
        </w:rPr>
        <w:t xml:space="preserve">    else:</w:t>
      </w:r>
    </w:p>
    <w:p w14:paraId="181A7A2D" w14:textId="77777777" w:rsidR="00BF4DF4" w:rsidRPr="00A91556" w:rsidRDefault="00BF4DF4" w:rsidP="000B1754">
      <w:pPr>
        <w:pStyle w:val="2f5"/>
        <w:rPr>
          <w:rFonts w:cs="Huawei Sans"/>
        </w:rPr>
      </w:pPr>
      <w:r w:rsidRPr="00A91556">
        <w:rPr>
          <w:rFonts w:cs="Huawei Sans"/>
        </w:rPr>
        <w:t xml:space="preserve">        raise NotImplementedError('model [{:s}] not recognized'.format(args.model))</w:t>
      </w:r>
    </w:p>
    <w:p w14:paraId="4ACDC120" w14:textId="77777777" w:rsidR="00BF4DF4" w:rsidRPr="00A91556" w:rsidRDefault="00BF4DF4" w:rsidP="000B1754">
      <w:pPr>
        <w:pStyle w:val="2f5"/>
        <w:rPr>
          <w:rFonts w:cs="Huawei Sans"/>
        </w:rPr>
      </w:pPr>
    </w:p>
    <w:p w14:paraId="5276CBFB" w14:textId="77777777" w:rsidR="00BF4DF4" w:rsidRPr="00A91556" w:rsidRDefault="00BF4DF4" w:rsidP="000B1754">
      <w:pPr>
        <w:pStyle w:val="2f5"/>
        <w:rPr>
          <w:rFonts w:cs="Huawei Sans"/>
        </w:rPr>
      </w:pPr>
      <w:r w:rsidRPr="00A91556">
        <w:rPr>
          <w:rFonts w:cs="Huawei Sans"/>
        </w:rPr>
        <w:t xml:space="preserve">    eval_net = BuildEvalNetwork(network)</w:t>
      </w:r>
    </w:p>
    <w:p w14:paraId="327C307B" w14:textId="77777777" w:rsidR="00BF4DF4" w:rsidRPr="00A91556" w:rsidRDefault="00BF4DF4" w:rsidP="000B1754">
      <w:pPr>
        <w:pStyle w:val="2f5"/>
        <w:rPr>
          <w:rFonts w:cs="Huawei Sans"/>
        </w:rPr>
      </w:pPr>
    </w:p>
    <w:p w14:paraId="615C9F6C" w14:textId="77777777" w:rsidR="00BF4DF4" w:rsidRPr="00A91556" w:rsidRDefault="00BF4DF4" w:rsidP="000B1754">
      <w:pPr>
        <w:pStyle w:val="2f5"/>
        <w:rPr>
          <w:rFonts w:cs="Huawei Sans"/>
        </w:rPr>
      </w:pPr>
      <w:r w:rsidRPr="00A91556">
        <w:rPr>
          <w:rFonts w:cs="Huawei Sans"/>
        </w:rPr>
        <w:t xml:space="preserve">    # load model</w:t>
      </w:r>
    </w:p>
    <w:p w14:paraId="395CC9AD" w14:textId="77777777" w:rsidR="00BF4DF4" w:rsidRPr="00A91556" w:rsidRDefault="00BF4DF4" w:rsidP="000B1754">
      <w:pPr>
        <w:pStyle w:val="2f5"/>
        <w:rPr>
          <w:rFonts w:cs="Huawei Sans"/>
        </w:rPr>
      </w:pPr>
      <w:r w:rsidRPr="00A91556">
        <w:rPr>
          <w:rFonts w:cs="Huawei Sans"/>
        </w:rPr>
        <w:t xml:space="preserve">    param_dict = load_checkpoint(args.ckpt_file)</w:t>
      </w:r>
    </w:p>
    <w:p w14:paraId="37B1CAB7" w14:textId="77777777" w:rsidR="00BF4DF4" w:rsidRPr="00A91556" w:rsidRDefault="00BF4DF4" w:rsidP="000B1754">
      <w:pPr>
        <w:pStyle w:val="2f5"/>
        <w:rPr>
          <w:rFonts w:cs="Huawei Sans"/>
        </w:rPr>
      </w:pPr>
      <w:r w:rsidRPr="00A91556">
        <w:rPr>
          <w:rFonts w:cs="Huawei Sans"/>
        </w:rPr>
        <w:t xml:space="preserve">    load_param_into_net(eval_net, param_dict)</w:t>
      </w:r>
    </w:p>
    <w:p w14:paraId="3ABA924B" w14:textId="77777777" w:rsidR="00BF4DF4" w:rsidRPr="00A91556" w:rsidRDefault="00BF4DF4" w:rsidP="000B1754">
      <w:pPr>
        <w:pStyle w:val="2f5"/>
        <w:rPr>
          <w:rFonts w:cs="Huawei Sans"/>
        </w:rPr>
      </w:pPr>
      <w:r w:rsidRPr="00A91556">
        <w:rPr>
          <w:rFonts w:cs="Huawei Sans"/>
        </w:rPr>
        <w:t xml:space="preserve">    eval_net.set_train(False)</w:t>
      </w:r>
    </w:p>
    <w:p w14:paraId="228B097C" w14:textId="77777777" w:rsidR="00BF4DF4" w:rsidRPr="00A91556" w:rsidRDefault="00BF4DF4" w:rsidP="000B1754">
      <w:pPr>
        <w:pStyle w:val="2f5"/>
        <w:rPr>
          <w:rFonts w:cs="Huawei Sans"/>
        </w:rPr>
      </w:pPr>
      <w:r w:rsidRPr="00A91556">
        <w:rPr>
          <w:rFonts w:cs="Huawei Sans"/>
        </w:rPr>
        <w:t xml:space="preserve">    </w:t>
      </w:r>
    </w:p>
    <w:p w14:paraId="4AF7A367" w14:textId="77777777" w:rsidR="00BF4DF4" w:rsidRPr="00A91556" w:rsidRDefault="00BF4DF4" w:rsidP="000B1754">
      <w:pPr>
        <w:pStyle w:val="2f5"/>
        <w:rPr>
          <w:rFonts w:cs="Huawei Sans"/>
        </w:rPr>
      </w:pPr>
      <w:r w:rsidRPr="00A91556">
        <w:rPr>
          <w:rFonts w:cs="Huawei Sans"/>
        </w:rPr>
        <w:t xml:space="preserve">    # data list</w:t>
      </w:r>
    </w:p>
    <w:p w14:paraId="19447997" w14:textId="77777777" w:rsidR="00BF4DF4" w:rsidRPr="00A91556" w:rsidRDefault="00BF4DF4" w:rsidP="000B1754">
      <w:pPr>
        <w:pStyle w:val="2f5"/>
        <w:rPr>
          <w:rFonts w:cs="Huawei Sans"/>
        </w:rPr>
      </w:pPr>
      <w:r w:rsidRPr="00A91556">
        <w:rPr>
          <w:rFonts w:cs="Huawei Sans"/>
        </w:rPr>
        <w:t xml:space="preserve">    with open(args.data_lst) as f:</w:t>
      </w:r>
    </w:p>
    <w:p w14:paraId="72F96128" w14:textId="77777777" w:rsidR="00BF4DF4" w:rsidRPr="00A91556" w:rsidRDefault="00BF4DF4" w:rsidP="000B1754">
      <w:pPr>
        <w:pStyle w:val="2f5"/>
        <w:rPr>
          <w:rFonts w:cs="Huawei Sans"/>
        </w:rPr>
      </w:pPr>
      <w:r w:rsidRPr="00A91556">
        <w:rPr>
          <w:rFonts w:cs="Huawei Sans"/>
        </w:rPr>
        <w:t xml:space="preserve">        img_lst = f.readlines()</w:t>
      </w:r>
    </w:p>
    <w:p w14:paraId="64112A6C" w14:textId="77777777" w:rsidR="00BF4DF4" w:rsidRPr="00A91556" w:rsidRDefault="00BF4DF4" w:rsidP="000B1754">
      <w:pPr>
        <w:pStyle w:val="2f5"/>
        <w:rPr>
          <w:rFonts w:cs="Huawei Sans"/>
        </w:rPr>
      </w:pPr>
      <w:r w:rsidRPr="00A91556">
        <w:rPr>
          <w:rFonts w:cs="Huawei Sans"/>
        </w:rPr>
        <w:t xml:space="preserve">        </w:t>
      </w:r>
    </w:p>
    <w:p w14:paraId="01956AD9" w14:textId="77777777" w:rsidR="00BF4DF4" w:rsidRPr="00A91556" w:rsidRDefault="00BF4DF4" w:rsidP="000B1754">
      <w:pPr>
        <w:pStyle w:val="2f5"/>
        <w:rPr>
          <w:rFonts w:cs="Huawei Sans"/>
        </w:rPr>
      </w:pPr>
      <w:r w:rsidRPr="00A91556">
        <w:rPr>
          <w:rFonts w:cs="Huawei Sans"/>
        </w:rPr>
        <w:t xml:space="preserve">    # evaluate</w:t>
      </w:r>
    </w:p>
    <w:p w14:paraId="5C30B2BD" w14:textId="77777777" w:rsidR="00BF4DF4" w:rsidRPr="00A91556" w:rsidRDefault="00BF4DF4" w:rsidP="000B1754">
      <w:pPr>
        <w:pStyle w:val="2f5"/>
        <w:rPr>
          <w:rFonts w:cs="Huawei Sans"/>
        </w:rPr>
      </w:pPr>
      <w:r w:rsidRPr="00A91556">
        <w:rPr>
          <w:rFonts w:cs="Huawei Sans"/>
        </w:rPr>
        <w:t xml:space="preserve">    hist = np.zeros((args.num_classes, args.num_classes))</w:t>
      </w:r>
    </w:p>
    <w:p w14:paraId="5345E76F" w14:textId="77777777" w:rsidR="00BF4DF4" w:rsidRPr="00A91556" w:rsidRDefault="00BF4DF4" w:rsidP="000B1754">
      <w:pPr>
        <w:pStyle w:val="2f5"/>
        <w:rPr>
          <w:rFonts w:cs="Huawei Sans"/>
        </w:rPr>
      </w:pPr>
      <w:r w:rsidRPr="00A91556">
        <w:rPr>
          <w:rFonts w:cs="Huawei Sans"/>
        </w:rPr>
        <w:t xml:space="preserve">    batch_img_lst = []</w:t>
      </w:r>
    </w:p>
    <w:p w14:paraId="3BCC6C69" w14:textId="77777777" w:rsidR="00BF4DF4" w:rsidRPr="00A91556" w:rsidRDefault="00BF4DF4" w:rsidP="000B1754">
      <w:pPr>
        <w:pStyle w:val="2f5"/>
        <w:rPr>
          <w:rFonts w:cs="Huawei Sans"/>
        </w:rPr>
      </w:pPr>
      <w:r w:rsidRPr="00A91556">
        <w:rPr>
          <w:rFonts w:cs="Huawei Sans"/>
        </w:rPr>
        <w:t xml:space="preserve">    batch_msk_lst = []</w:t>
      </w:r>
    </w:p>
    <w:p w14:paraId="2C67BEE1" w14:textId="77777777" w:rsidR="00BF4DF4" w:rsidRPr="00A91556" w:rsidRDefault="00BF4DF4" w:rsidP="000B1754">
      <w:pPr>
        <w:pStyle w:val="2f5"/>
        <w:rPr>
          <w:rFonts w:cs="Huawei Sans"/>
        </w:rPr>
      </w:pPr>
      <w:r w:rsidRPr="00A91556">
        <w:rPr>
          <w:rFonts w:cs="Huawei Sans"/>
        </w:rPr>
        <w:t xml:space="preserve">    bi = 0</w:t>
      </w:r>
    </w:p>
    <w:p w14:paraId="23128333" w14:textId="77777777" w:rsidR="00BF4DF4" w:rsidRPr="00A91556" w:rsidRDefault="00BF4DF4" w:rsidP="000B1754">
      <w:pPr>
        <w:pStyle w:val="2f5"/>
        <w:rPr>
          <w:rFonts w:cs="Huawei Sans"/>
        </w:rPr>
      </w:pPr>
      <w:r w:rsidRPr="00A91556">
        <w:rPr>
          <w:rFonts w:cs="Huawei Sans"/>
        </w:rPr>
        <w:t xml:space="preserve">    image_num = 0</w:t>
      </w:r>
    </w:p>
    <w:p w14:paraId="183FFD9E" w14:textId="77777777" w:rsidR="00BF4DF4" w:rsidRPr="00A91556" w:rsidRDefault="00BF4DF4" w:rsidP="000B1754">
      <w:pPr>
        <w:pStyle w:val="2f5"/>
        <w:rPr>
          <w:rFonts w:cs="Huawei Sans"/>
        </w:rPr>
      </w:pPr>
      <w:r w:rsidRPr="00A91556">
        <w:rPr>
          <w:rFonts w:cs="Huawei Sans"/>
        </w:rPr>
        <w:t xml:space="preserve">    for i, line in enumerate(img_lst):</w:t>
      </w:r>
    </w:p>
    <w:p w14:paraId="69F151D0" w14:textId="77777777" w:rsidR="00BF4DF4" w:rsidRPr="00A91556" w:rsidRDefault="00BF4DF4" w:rsidP="000B1754">
      <w:pPr>
        <w:pStyle w:val="2f5"/>
        <w:rPr>
          <w:rFonts w:cs="Huawei Sans"/>
        </w:rPr>
      </w:pPr>
      <w:r w:rsidRPr="00A91556">
        <w:rPr>
          <w:rFonts w:cs="Huawei Sans"/>
        </w:rPr>
        <w:t xml:space="preserve">        id_ = line.strip()</w:t>
      </w:r>
    </w:p>
    <w:p w14:paraId="69DC9A56" w14:textId="77777777" w:rsidR="00BF4DF4" w:rsidRPr="00A91556" w:rsidRDefault="00BF4DF4" w:rsidP="000B1754">
      <w:pPr>
        <w:pStyle w:val="2f5"/>
        <w:rPr>
          <w:rFonts w:cs="Huawei Sans"/>
        </w:rPr>
      </w:pPr>
      <w:r w:rsidRPr="00A91556">
        <w:rPr>
          <w:rFonts w:cs="Huawei Sans"/>
        </w:rPr>
        <w:t xml:space="preserve">        img_path = os.path.join(cfg.voc_img_dir, id_ + '.jpg')</w:t>
      </w:r>
    </w:p>
    <w:p w14:paraId="4F19C629" w14:textId="77777777" w:rsidR="00BF4DF4" w:rsidRPr="00A91556" w:rsidRDefault="00BF4DF4" w:rsidP="000B1754">
      <w:pPr>
        <w:pStyle w:val="2f5"/>
        <w:rPr>
          <w:rFonts w:cs="Huawei Sans"/>
        </w:rPr>
      </w:pPr>
      <w:r w:rsidRPr="00A91556">
        <w:rPr>
          <w:rFonts w:cs="Huawei Sans"/>
        </w:rPr>
        <w:t xml:space="preserve">        msk_path = os.path.join(cfg.voc_anno_gray_dir, id_ + '.png')</w:t>
      </w:r>
    </w:p>
    <w:p w14:paraId="2AD3E278" w14:textId="77777777" w:rsidR="00BF4DF4" w:rsidRPr="00A91556" w:rsidRDefault="00BF4DF4" w:rsidP="000B1754">
      <w:pPr>
        <w:pStyle w:val="2f5"/>
        <w:rPr>
          <w:rFonts w:cs="Huawei Sans"/>
        </w:rPr>
      </w:pPr>
      <w:r w:rsidRPr="00A91556">
        <w:rPr>
          <w:rFonts w:cs="Huawei Sans"/>
        </w:rPr>
        <w:t xml:space="preserve">            </w:t>
      </w:r>
    </w:p>
    <w:p w14:paraId="1DA3EBB0" w14:textId="77777777" w:rsidR="00BF4DF4" w:rsidRPr="00A91556" w:rsidRDefault="00BF4DF4" w:rsidP="000B1754">
      <w:pPr>
        <w:pStyle w:val="2f5"/>
        <w:rPr>
          <w:rFonts w:cs="Huawei Sans"/>
        </w:rPr>
      </w:pPr>
      <w:r w:rsidRPr="00A91556">
        <w:rPr>
          <w:rFonts w:cs="Huawei Sans"/>
        </w:rPr>
        <w:t xml:space="preserve">        img_ = cv2.imread(img_path)</w:t>
      </w:r>
    </w:p>
    <w:p w14:paraId="34958D77" w14:textId="77777777" w:rsidR="00BF4DF4" w:rsidRPr="00A91556" w:rsidRDefault="00BF4DF4" w:rsidP="000B1754">
      <w:pPr>
        <w:pStyle w:val="2f5"/>
        <w:rPr>
          <w:rFonts w:cs="Huawei Sans"/>
        </w:rPr>
      </w:pPr>
      <w:r w:rsidRPr="00A91556">
        <w:rPr>
          <w:rFonts w:cs="Huawei Sans"/>
        </w:rPr>
        <w:t xml:space="preserve">        msk_ = cv2.imread(msk_path, cv2.IMREAD_GRAYSCALE)</w:t>
      </w:r>
    </w:p>
    <w:p w14:paraId="6860CF7E" w14:textId="77777777" w:rsidR="00BF4DF4" w:rsidRPr="00A91556" w:rsidRDefault="00BF4DF4" w:rsidP="000B1754">
      <w:pPr>
        <w:pStyle w:val="2f5"/>
        <w:rPr>
          <w:rFonts w:cs="Huawei Sans"/>
        </w:rPr>
      </w:pPr>
      <w:r w:rsidRPr="00A91556">
        <w:rPr>
          <w:rFonts w:cs="Huawei Sans"/>
        </w:rPr>
        <w:lastRenderedPageBreak/>
        <w:t xml:space="preserve">        batch_img_lst.append(img_)</w:t>
      </w:r>
    </w:p>
    <w:p w14:paraId="6504F6A1" w14:textId="77777777" w:rsidR="00BF4DF4" w:rsidRPr="00A91556" w:rsidRDefault="00BF4DF4" w:rsidP="000B1754">
      <w:pPr>
        <w:pStyle w:val="2f5"/>
        <w:rPr>
          <w:rFonts w:cs="Huawei Sans"/>
        </w:rPr>
      </w:pPr>
      <w:r w:rsidRPr="00A91556">
        <w:rPr>
          <w:rFonts w:cs="Huawei Sans"/>
        </w:rPr>
        <w:t xml:space="preserve">        batch_msk_lst.append(msk_)</w:t>
      </w:r>
    </w:p>
    <w:p w14:paraId="0A7660DF" w14:textId="77777777" w:rsidR="00BF4DF4" w:rsidRPr="00A91556" w:rsidRDefault="00BF4DF4" w:rsidP="000B1754">
      <w:pPr>
        <w:pStyle w:val="2f5"/>
        <w:rPr>
          <w:rFonts w:cs="Huawei Sans"/>
        </w:rPr>
      </w:pPr>
      <w:r w:rsidRPr="00A91556">
        <w:rPr>
          <w:rFonts w:cs="Huawei Sans"/>
        </w:rPr>
        <w:t xml:space="preserve">        if args.if_png:</w:t>
      </w:r>
    </w:p>
    <w:p w14:paraId="7A6F1171" w14:textId="77777777" w:rsidR="00BF4DF4" w:rsidRPr="00A91556" w:rsidRDefault="00BF4DF4" w:rsidP="000B1754">
      <w:pPr>
        <w:pStyle w:val="2f5"/>
        <w:rPr>
          <w:rFonts w:cs="Huawei Sans"/>
        </w:rPr>
      </w:pPr>
      <w:r w:rsidRPr="00A91556">
        <w:rPr>
          <w:rFonts w:cs="Huawei Sans"/>
        </w:rPr>
        <w:t xml:space="preserve">            batch_res = eval_batch_scales(args, eval_net, batch_img_lst, scales=args.scales,</w:t>
      </w:r>
    </w:p>
    <w:p w14:paraId="11FD125E" w14:textId="77777777" w:rsidR="00BF4DF4" w:rsidRPr="00A91556" w:rsidRDefault="00BF4DF4" w:rsidP="000B1754">
      <w:pPr>
        <w:pStyle w:val="2f5"/>
        <w:rPr>
          <w:rFonts w:cs="Huawei Sans"/>
        </w:rPr>
      </w:pPr>
      <w:r w:rsidRPr="00A91556">
        <w:rPr>
          <w:rFonts w:cs="Huawei Sans"/>
        </w:rPr>
        <w:t xml:space="preserve">                                          base_crop_size=args.crop_size, flip=args.flip)</w:t>
      </w:r>
    </w:p>
    <w:p w14:paraId="34B64C6F" w14:textId="77777777" w:rsidR="00BF4DF4" w:rsidRPr="00A91556" w:rsidRDefault="00BF4DF4" w:rsidP="000B1754">
      <w:pPr>
        <w:pStyle w:val="2f5"/>
        <w:rPr>
          <w:rFonts w:cs="Huawei Sans"/>
        </w:rPr>
      </w:pPr>
      <w:r w:rsidRPr="00A91556">
        <w:rPr>
          <w:rFonts w:cs="Huawei Sans"/>
        </w:rPr>
        <w:t xml:space="preserve">            </w:t>
      </w:r>
    </w:p>
    <w:p w14:paraId="509EFF36" w14:textId="77777777" w:rsidR="00BF4DF4" w:rsidRPr="00A91556" w:rsidRDefault="00BF4DF4" w:rsidP="000B1754">
      <w:pPr>
        <w:pStyle w:val="2f5"/>
        <w:rPr>
          <w:rFonts w:cs="Huawei Sans"/>
        </w:rPr>
      </w:pPr>
      <w:r w:rsidRPr="00A91556">
        <w:rPr>
          <w:rFonts w:cs="Huawei Sans"/>
        </w:rPr>
        <w:t xml:space="preserve">            height ,weight = batch_res[0].shape</w:t>
      </w:r>
    </w:p>
    <w:p w14:paraId="7EB19FFE" w14:textId="77777777" w:rsidR="00BF4DF4" w:rsidRPr="00A91556" w:rsidRDefault="00BF4DF4" w:rsidP="000B1754">
      <w:pPr>
        <w:pStyle w:val="2f5"/>
        <w:rPr>
          <w:rFonts w:cs="Huawei Sans"/>
        </w:rPr>
      </w:pPr>
      <w:r w:rsidRPr="00A91556">
        <w:rPr>
          <w:rFonts w:cs="Huawei Sans"/>
        </w:rPr>
        <w:t xml:space="preserve">            batch_msk_lst[0][batch_msk_lst[0]==args.ignore_label] = 0</w:t>
      </w:r>
    </w:p>
    <w:p w14:paraId="7F53CA42" w14:textId="77777777" w:rsidR="00BF4DF4" w:rsidRPr="00A91556" w:rsidRDefault="00BF4DF4" w:rsidP="000B1754">
      <w:pPr>
        <w:pStyle w:val="2f5"/>
        <w:rPr>
          <w:rFonts w:cs="Huawei Sans"/>
        </w:rPr>
      </w:pPr>
      <w:r w:rsidRPr="00A91556">
        <w:rPr>
          <w:rFonts w:cs="Huawei Sans"/>
        </w:rPr>
        <w:t xml:space="preserve">            </w:t>
      </w:r>
    </w:p>
    <w:p w14:paraId="4C8330E6" w14:textId="77777777" w:rsidR="00BF4DF4" w:rsidRPr="00A91556" w:rsidRDefault="00BF4DF4" w:rsidP="000B1754">
      <w:pPr>
        <w:pStyle w:val="2f5"/>
        <w:rPr>
          <w:rFonts w:cs="Huawei Sans"/>
        </w:rPr>
      </w:pPr>
      <w:r w:rsidRPr="00A91556">
        <w:rPr>
          <w:rFonts w:cs="Huawei Sans"/>
        </w:rPr>
        <w:t xml:space="preserve">            plt.figure(figsize=(3 * weight/1024*10, 2 * height/1024*10))</w:t>
      </w:r>
    </w:p>
    <w:p w14:paraId="5FF7C92F" w14:textId="77777777" w:rsidR="00BF4DF4" w:rsidRPr="00A91556" w:rsidRDefault="00BF4DF4" w:rsidP="000B1754">
      <w:pPr>
        <w:pStyle w:val="2f5"/>
        <w:rPr>
          <w:rFonts w:cs="Huawei Sans"/>
        </w:rPr>
      </w:pPr>
      <w:r w:rsidRPr="00A91556">
        <w:rPr>
          <w:rFonts w:cs="Huawei Sans"/>
        </w:rPr>
        <w:t xml:space="preserve">            plt.subplot(1,3,1)</w:t>
      </w:r>
    </w:p>
    <w:p w14:paraId="3FEE03EA" w14:textId="77777777" w:rsidR="00BF4DF4" w:rsidRPr="00A91556" w:rsidRDefault="00BF4DF4" w:rsidP="000B1754">
      <w:pPr>
        <w:pStyle w:val="2f5"/>
        <w:rPr>
          <w:rFonts w:cs="Huawei Sans"/>
        </w:rPr>
      </w:pPr>
      <w:r w:rsidRPr="00A91556">
        <w:rPr>
          <w:rFonts w:cs="Huawei Sans"/>
        </w:rPr>
        <w:t xml:space="preserve">            image = Image.open(img_path)</w:t>
      </w:r>
    </w:p>
    <w:p w14:paraId="2918FACE" w14:textId="77777777" w:rsidR="00BF4DF4" w:rsidRPr="00A91556" w:rsidRDefault="00BF4DF4" w:rsidP="000B1754">
      <w:pPr>
        <w:pStyle w:val="2f5"/>
        <w:rPr>
          <w:rFonts w:cs="Huawei Sans"/>
        </w:rPr>
      </w:pPr>
      <w:r w:rsidRPr="00A91556">
        <w:rPr>
          <w:rFonts w:cs="Huawei Sans"/>
        </w:rPr>
        <w:t xml:space="preserve">            plt.imshow(image)</w:t>
      </w:r>
    </w:p>
    <w:p w14:paraId="3E5A7FA9" w14:textId="77777777" w:rsidR="00BF4DF4" w:rsidRPr="00A91556" w:rsidRDefault="00BF4DF4" w:rsidP="000B1754">
      <w:pPr>
        <w:pStyle w:val="2f5"/>
        <w:rPr>
          <w:rFonts w:cs="Huawei Sans"/>
        </w:rPr>
      </w:pPr>
      <w:r w:rsidRPr="00A91556">
        <w:rPr>
          <w:rFonts w:cs="Huawei Sans"/>
        </w:rPr>
        <w:t xml:space="preserve">            </w:t>
      </w:r>
    </w:p>
    <w:p w14:paraId="30E05388" w14:textId="77777777" w:rsidR="00BF4DF4" w:rsidRPr="00A91556" w:rsidRDefault="00BF4DF4" w:rsidP="000B1754">
      <w:pPr>
        <w:pStyle w:val="2f5"/>
        <w:rPr>
          <w:rFonts w:cs="Huawei Sans"/>
        </w:rPr>
      </w:pPr>
      <w:r w:rsidRPr="00A91556">
        <w:rPr>
          <w:rFonts w:cs="Huawei Sans"/>
        </w:rPr>
        <w:t xml:space="preserve">            plt.subplot(1,3,2)</w:t>
      </w:r>
    </w:p>
    <w:p w14:paraId="28F159C8" w14:textId="77777777" w:rsidR="00BF4DF4" w:rsidRPr="00A91556" w:rsidRDefault="00BF4DF4" w:rsidP="000B1754">
      <w:pPr>
        <w:pStyle w:val="2f5"/>
        <w:rPr>
          <w:rFonts w:cs="Huawei Sans"/>
        </w:rPr>
      </w:pPr>
      <w:r w:rsidRPr="00A91556">
        <w:rPr>
          <w:rFonts w:cs="Huawei Sans"/>
        </w:rPr>
        <w:t xml:space="preserve">            plt.imshow(image)</w:t>
      </w:r>
    </w:p>
    <w:p w14:paraId="4E0E0B2C" w14:textId="77777777" w:rsidR="00BF4DF4" w:rsidRPr="00A91556" w:rsidRDefault="00BF4DF4" w:rsidP="000B1754">
      <w:pPr>
        <w:pStyle w:val="2f5"/>
        <w:rPr>
          <w:rFonts w:cs="Huawei Sans"/>
        </w:rPr>
      </w:pPr>
      <w:r w:rsidRPr="00A91556">
        <w:rPr>
          <w:rFonts w:cs="Huawei Sans"/>
        </w:rPr>
        <w:t xml:space="preserve">            plt.imshow(batch_res[0],alpha=0.8,interpolation='none', cmap=cmap, norm=norm)</w:t>
      </w:r>
    </w:p>
    <w:p w14:paraId="0BCF75B2" w14:textId="77777777" w:rsidR="00BF4DF4" w:rsidRPr="00A91556" w:rsidRDefault="00BF4DF4" w:rsidP="000B1754">
      <w:pPr>
        <w:pStyle w:val="2f5"/>
        <w:rPr>
          <w:rFonts w:cs="Huawei Sans"/>
        </w:rPr>
      </w:pPr>
      <w:r w:rsidRPr="00A91556">
        <w:rPr>
          <w:rFonts w:cs="Huawei Sans"/>
        </w:rPr>
        <w:t xml:space="preserve">            </w:t>
      </w:r>
    </w:p>
    <w:p w14:paraId="30E2F7EB" w14:textId="77777777" w:rsidR="00BF4DF4" w:rsidRPr="00A91556" w:rsidRDefault="00BF4DF4" w:rsidP="000B1754">
      <w:pPr>
        <w:pStyle w:val="2f5"/>
        <w:rPr>
          <w:rFonts w:cs="Huawei Sans"/>
        </w:rPr>
      </w:pPr>
      <w:r w:rsidRPr="00A91556">
        <w:rPr>
          <w:rFonts w:cs="Huawei Sans"/>
        </w:rPr>
        <w:t xml:space="preserve">            </w:t>
      </w:r>
    </w:p>
    <w:p w14:paraId="0E4DCC70" w14:textId="77777777" w:rsidR="00BF4DF4" w:rsidRPr="00A91556" w:rsidRDefault="00BF4DF4" w:rsidP="000B1754">
      <w:pPr>
        <w:pStyle w:val="2f5"/>
        <w:rPr>
          <w:rFonts w:cs="Huawei Sans"/>
        </w:rPr>
      </w:pPr>
      <w:r w:rsidRPr="00A91556">
        <w:rPr>
          <w:rFonts w:cs="Huawei Sans"/>
        </w:rPr>
        <w:t xml:space="preserve">            plt.subplot(1,3,3)</w:t>
      </w:r>
    </w:p>
    <w:p w14:paraId="59A8A4E6" w14:textId="77777777" w:rsidR="00BF4DF4" w:rsidRPr="00A91556" w:rsidRDefault="00BF4DF4" w:rsidP="000B1754">
      <w:pPr>
        <w:pStyle w:val="2f5"/>
        <w:rPr>
          <w:rFonts w:cs="Huawei Sans"/>
        </w:rPr>
      </w:pPr>
      <w:r w:rsidRPr="00A91556">
        <w:rPr>
          <w:rFonts w:cs="Huawei Sans"/>
        </w:rPr>
        <w:t xml:space="preserve">            plt.imshow(image)</w:t>
      </w:r>
    </w:p>
    <w:p w14:paraId="35CAFEF2" w14:textId="77777777" w:rsidR="00BF4DF4" w:rsidRPr="00A91556" w:rsidRDefault="00BF4DF4" w:rsidP="000B1754">
      <w:pPr>
        <w:pStyle w:val="2f5"/>
        <w:rPr>
          <w:rFonts w:cs="Huawei Sans"/>
        </w:rPr>
      </w:pPr>
      <w:r w:rsidRPr="00A91556">
        <w:rPr>
          <w:rFonts w:cs="Huawei Sans"/>
        </w:rPr>
        <w:t xml:space="preserve">            plt.imshow(batch_msk_lst[0],alpha=0.8,interpolation='none', cmap=cmap, norm=norm)</w:t>
      </w:r>
    </w:p>
    <w:p w14:paraId="47A35943" w14:textId="77777777" w:rsidR="00BF4DF4" w:rsidRPr="00A91556" w:rsidRDefault="00BF4DF4" w:rsidP="000B1754">
      <w:pPr>
        <w:pStyle w:val="2f5"/>
        <w:rPr>
          <w:rFonts w:cs="Huawei Sans"/>
        </w:rPr>
      </w:pPr>
      <w:r w:rsidRPr="00A91556">
        <w:rPr>
          <w:rFonts w:cs="Huawei Sans"/>
        </w:rPr>
        <w:t xml:space="preserve">            plt.show()</w:t>
      </w:r>
    </w:p>
    <w:p w14:paraId="60A446E4" w14:textId="77777777" w:rsidR="00BF4DF4" w:rsidRPr="00A91556" w:rsidRDefault="00BF4DF4" w:rsidP="000B1754">
      <w:pPr>
        <w:pStyle w:val="2f5"/>
        <w:rPr>
          <w:rFonts w:cs="Huawei Sans"/>
        </w:rPr>
      </w:pPr>
      <w:r w:rsidRPr="00A91556">
        <w:rPr>
          <w:rFonts w:cs="Huawei Sans"/>
        </w:rPr>
        <w:t xml:space="preserve">            </w:t>
      </w:r>
    </w:p>
    <w:p w14:paraId="194073B8" w14:textId="77777777" w:rsidR="00BF4DF4" w:rsidRPr="00A91556" w:rsidRDefault="00BF4DF4" w:rsidP="000B1754">
      <w:pPr>
        <w:pStyle w:val="2f5"/>
        <w:rPr>
          <w:rFonts w:cs="Huawei Sans"/>
        </w:rPr>
      </w:pPr>
      <w:r w:rsidRPr="00A91556">
        <w:rPr>
          <w:rFonts w:cs="Huawei Sans"/>
        </w:rPr>
        <w:t xml:space="preserve">            prediction_num = np.unique(batch_res[0])</w:t>
      </w:r>
    </w:p>
    <w:p w14:paraId="58A419FB" w14:textId="77777777" w:rsidR="00BF4DF4" w:rsidRPr="00A91556" w:rsidRDefault="00BF4DF4" w:rsidP="000B1754">
      <w:pPr>
        <w:pStyle w:val="2f5"/>
        <w:rPr>
          <w:rFonts w:cs="Huawei Sans"/>
        </w:rPr>
      </w:pPr>
      <w:r w:rsidRPr="00A91556">
        <w:rPr>
          <w:rFonts w:cs="Huawei Sans"/>
        </w:rPr>
        <w:t xml:space="preserve">            real_num = np.unique(batch_msk_lst[0])</w:t>
      </w:r>
    </w:p>
    <w:p w14:paraId="2A859E9B" w14:textId="77777777" w:rsidR="00BF4DF4" w:rsidRPr="00A91556" w:rsidRDefault="00BF4DF4" w:rsidP="000B1754">
      <w:pPr>
        <w:pStyle w:val="2f5"/>
        <w:rPr>
          <w:rFonts w:cs="Huawei Sans"/>
        </w:rPr>
      </w:pPr>
      <w:r w:rsidRPr="00A91556">
        <w:rPr>
          <w:rFonts w:cs="Huawei Sans"/>
        </w:rPr>
        <w:t xml:space="preserve">            </w:t>
      </w:r>
    </w:p>
    <w:p w14:paraId="632273C7" w14:textId="77777777" w:rsidR="00BF4DF4" w:rsidRPr="00A91556" w:rsidRDefault="00BF4DF4" w:rsidP="000B1754">
      <w:pPr>
        <w:pStyle w:val="2f5"/>
        <w:rPr>
          <w:rFonts w:cs="Huawei Sans"/>
        </w:rPr>
      </w:pPr>
      <w:r w:rsidRPr="00A91556">
        <w:rPr>
          <w:rFonts w:cs="Huawei Sans"/>
        </w:rPr>
        <w:t xml:space="preserve">            prediction_color,prediction_class = num_to_ClassAndColor(prediction_num)</w:t>
      </w:r>
    </w:p>
    <w:p w14:paraId="3BC08078" w14:textId="77777777" w:rsidR="00BF4DF4" w:rsidRPr="00A91556" w:rsidRDefault="00BF4DF4" w:rsidP="000B1754">
      <w:pPr>
        <w:pStyle w:val="2f5"/>
        <w:rPr>
          <w:rFonts w:cs="Huawei Sans"/>
        </w:rPr>
      </w:pPr>
      <w:r w:rsidRPr="00A91556">
        <w:rPr>
          <w:rFonts w:cs="Huawei Sans"/>
        </w:rPr>
        <w:t xml:space="preserve">            print('prediction num:',prediction_num)</w:t>
      </w:r>
    </w:p>
    <w:p w14:paraId="630D5A00" w14:textId="77777777" w:rsidR="00BF4DF4" w:rsidRPr="00A91556" w:rsidRDefault="00BF4DF4" w:rsidP="000B1754">
      <w:pPr>
        <w:pStyle w:val="2f5"/>
        <w:rPr>
          <w:rFonts w:cs="Huawei Sans"/>
        </w:rPr>
      </w:pPr>
      <w:r w:rsidRPr="00A91556">
        <w:rPr>
          <w:rFonts w:cs="Huawei Sans"/>
        </w:rPr>
        <w:t xml:space="preserve">            print('prediction color:',prediction_color)</w:t>
      </w:r>
    </w:p>
    <w:p w14:paraId="1242AD1C" w14:textId="77777777" w:rsidR="00BF4DF4" w:rsidRPr="00A91556" w:rsidRDefault="00BF4DF4" w:rsidP="000B1754">
      <w:pPr>
        <w:pStyle w:val="2f5"/>
        <w:rPr>
          <w:rFonts w:cs="Huawei Sans"/>
        </w:rPr>
      </w:pPr>
      <w:r w:rsidRPr="00A91556">
        <w:rPr>
          <w:rFonts w:cs="Huawei Sans"/>
        </w:rPr>
        <w:t xml:space="preserve">            print('prediction class:',prediction_class)</w:t>
      </w:r>
    </w:p>
    <w:p w14:paraId="22F7CF5C" w14:textId="77777777" w:rsidR="00BF4DF4" w:rsidRPr="00A91556" w:rsidRDefault="00BF4DF4" w:rsidP="000B1754">
      <w:pPr>
        <w:pStyle w:val="2f5"/>
        <w:rPr>
          <w:rFonts w:cs="Huawei Sans"/>
        </w:rPr>
      </w:pPr>
      <w:r w:rsidRPr="00A91556">
        <w:rPr>
          <w:rFonts w:cs="Huawei Sans"/>
        </w:rPr>
        <w:t xml:space="preserve">            real_color,real_class = num_to_ClassAndColor(real_num)</w:t>
      </w:r>
    </w:p>
    <w:p w14:paraId="17DABB24" w14:textId="77777777" w:rsidR="00BF4DF4" w:rsidRPr="00A91556" w:rsidRDefault="00BF4DF4" w:rsidP="000B1754">
      <w:pPr>
        <w:pStyle w:val="2f5"/>
        <w:rPr>
          <w:rFonts w:cs="Huawei Sans"/>
        </w:rPr>
      </w:pPr>
      <w:r w:rsidRPr="00A91556">
        <w:rPr>
          <w:rFonts w:cs="Huawei Sans"/>
        </w:rPr>
        <w:t xml:space="preserve">            print('groundtruth num:',real_num)</w:t>
      </w:r>
    </w:p>
    <w:p w14:paraId="3D4A08D4" w14:textId="77777777" w:rsidR="00BF4DF4" w:rsidRPr="00A91556" w:rsidRDefault="00BF4DF4" w:rsidP="000B1754">
      <w:pPr>
        <w:pStyle w:val="2f5"/>
        <w:rPr>
          <w:rFonts w:cs="Huawei Sans"/>
        </w:rPr>
      </w:pPr>
      <w:r w:rsidRPr="00A91556">
        <w:rPr>
          <w:rFonts w:cs="Huawei Sans"/>
        </w:rPr>
        <w:t xml:space="preserve">            print('groundtruth color:',real_color)</w:t>
      </w:r>
    </w:p>
    <w:p w14:paraId="5C41820F" w14:textId="77777777" w:rsidR="00BF4DF4" w:rsidRPr="00A91556" w:rsidRDefault="00BF4DF4" w:rsidP="000B1754">
      <w:pPr>
        <w:pStyle w:val="2f5"/>
        <w:rPr>
          <w:rFonts w:cs="Huawei Sans"/>
        </w:rPr>
      </w:pPr>
      <w:r w:rsidRPr="00A91556">
        <w:rPr>
          <w:rFonts w:cs="Huawei Sans"/>
        </w:rPr>
        <w:t xml:space="preserve">            print('groundtruth class:',real_class)</w:t>
      </w:r>
    </w:p>
    <w:p w14:paraId="58275982" w14:textId="77777777" w:rsidR="00BF4DF4" w:rsidRPr="00A91556" w:rsidRDefault="00BF4DF4" w:rsidP="000B1754">
      <w:pPr>
        <w:pStyle w:val="2f5"/>
        <w:rPr>
          <w:rFonts w:cs="Huawei Sans"/>
        </w:rPr>
      </w:pPr>
      <w:r w:rsidRPr="00A91556">
        <w:rPr>
          <w:rFonts w:cs="Huawei Sans"/>
        </w:rPr>
        <w:t xml:space="preserve">            batch_img_lst = []</w:t>
      </w:r>
    </w:p>
    <w:p w14:paraId="78A1A4D1" w14:textId="77777777" w:rsidR="00BF4DF4" w:rsidRPr="00A91556" w:rsidRDefault="00BF4DF4" w:rsidP="000B1754">
      <w:pPr>
        <w:pStyle w:val="2f5"/>
        <w:rPr>
          <w:rFonts w:cs="Huawei Sans"/>
        </w:rPr>
      </w:pPr>
      <w:r w:rsidRPr="00A91556">
        <w:rPr>
          <w:rFonts w:cs="Huawei Sans"/>
        </w:rPr>
        <w:t xml:space="preserve">            batch_msk_lst = []</w:t>
      </w:r>
    </w:p>
    <w:p w14:paraId="6C3CE8E6" w14:textId="77777777" w:rsidR="00BF4DF4" w:rsidRPr="00A91556" w:rsidRDefault="00BF4DF4" w:rsidP="000B1754">
      <w:pPr>
        <w:pStyle w:val="2f5"/>
        <w:rPr>
          <w:rFonts w:cs="Huawei Sans"/>
        </w:rPr>
      </w:pPr>
      <w:r w:rsidRPr="00A91556">
        <w:rPr>
          <w:rFonts w:cs="Huawei Sans"/>
        </w:rPr>
        <w:t xml:space="preserve">            if i &lt; args.num_png-1:</w:t>
      </w:r>
    </w:p>
    <w:p w14:paraId="77BFACDF" w14:textId="77777777" w:rsidR="00BF4DF4" w:rsidRPr="00A91556" w:rsidRDefault="00BF4DF4" w:rsidP="000B1754">
      <w:pPr>
        <w:pStyle w:val="2f5"/>
        <w:rPr>
          <w:rFonts w:cs="Huawei Sans"/>
        </w:rPr>
      </w:pPr>
      <w:r w:rsidRPr="00A91556">
        <w:rPr>
          <w:rFonts w:cs="Huawei Sans"/>
        </w:rPr>
        <w:t xml:space="preserve">                continue</w:t>
      </w:r>
    </w:p>
    <w:p w14:paraId="0F57E7D1" w14:textId="77777777" w:rsidR="00BF4DF4" w:rsidRPr="00A91556" w:rsidRDefault="00BF4DF4" w:rsidP="000B1754">
      <w:pPr>
        <w:pStyle w:val="2f5"/>
        <w:rPr>
          <w:rFonts w:cs="Huawei Sans"/>
        </w:rPr>
      </w:pPr>
      <w:r w:rsidRPr="00A91556">
        <w:rPr>
          <w:rFonts w:cs="Huawei Sans"/>
        </w:rPr>
        <w:t xml:space="preserve">            else:</w:t>
      </w:r>
    </w:p>
    <w:p w14:paraId="3A64F9B1" w14:textId="77777777" w:rsidR="00BF4DF4" w:rsidRPr="00A91556" w:rsidRDefault="00BF4DF4" w:rsidP="000B1754">
      <w:pPr>
        <w:pStyle w:val="2f5"/>
        <w:rPr>
          <w:rFonts w:cs="Huawei Sans"/>
        </w:rPr>
      </w:pPr>
      <w:r w:rsidRPr="00A91556">
        <w:rPr>
          <w:rFonts w:cs="Huawei Sans"/>
        </w:rPr>
        <w:t xml:space="preserve">                return</w:t>
      </w:r>
    </w:p>
    <w:p w14:paraId="4ECBE10E" w14:textId="77777777" w:rsidR="00BF4DF4" w:rsidRPr="00A91556" w:rsidRDefault="00BF4DF4" w:rsidP="000B1754">
      <w:pPr>
        <w:pStyle w:val="2f5"/>
        <w:rPr>
          <w:rFonts w:cs="Huawei Sans"/>
        </w:rPr>
      </w:pPr>
      <w:r w:rsidRPr="00A91556">
        <w:rPr>
          <w:rFonts w:cs="Huawei Sans"/>
        </w:rPr>
        <w:t xml:space="preserve">            </w:t>
      </w:r>
    </w:p>
    <w:p w14:paraId="7E85A32F" w14:textId="77777777" w:rsidR="00BF4DF4" w:rsidRPr="00A91556" w:rsidRDefault="00BF4DF4" w:rsidP="000B1754">
      <w:pPr>
        <w:pStyle w:val="2f5"/>
        <w:rPr>
          <w:rFonts w:cs="Huawei Sans"/>
        </w:rPr>
      </w:pPr>
      <w:r w:rsidRPr="00A91556">
        <w:rPr>
          <w:rFonts w:cs="Huawei Sans"/>
        </w:rPr>
        <w:t xml:space="preserve">        bi += 1</w:t>
      </w:r>
    </w:p>
    <w:p w14:paraId="67D23EC1" w14:textId="77777777" w:rsidR="00BF4DF4" w:rsidRPr="00A91556" w:rsidRDefault="00BF4DF4" w:rsidP="000B1754">
      <w:pPr>
        <w:pStyle w:val="2f5"/>
        <w:rPr>
          <w:rFonts w:cs="Huawei Sans"/>
        </w:rPr>
      </w:pPr>
      <w:r w:rsidRPr="00A91556">
        <w:rPr>
          <w:rFonts w:cs="Huawei Sans"/>
        </w:rPr>
        <w:t xml:space="preserve">        if bi == args.batch_size:</w:t>
      </w:r>
    </w:p>
    <w:p w14:paraId="07BE558C" w14:textId="77777777" w:rsidR="00BF4DF4" w:rsidRPr="00A91556" w:rsidRDefault="00BF4DF4" w:rsidP="000B1754">
      <w:pPr>
        <w:pStyle w:val="2f5"/>
        <w:rPr>
          <w:rFonts w:cs="Huawei Sans"/>
        </w:rPr>
      </w:pPr>
      <w:r w:rsidRPr="00A91556">
        <w:rPr>
          <w:rFonts w:cs="Huawei Sans"/>
        </w:rPr>
        <w:t xml:space="preserve">            batch_res = eval_batch_scales(args, eval_net, batch_img_lst, scales=args.scales,</w:t>
      </w:r>
    </w:p>
    <w:p w14:paraId="2BE490C3" w14:textId="77777777" w:rsidR="00BF4DF4" w:rsidRPr="00A91556" w:rsidRDefault="00BF4DF4" w:rsidP="000B1754">
      <w:pPr>
        <w:pStyle w:val="2f5"/>
        <w:rPr>
          <w:rFonts w:cs="Huawei Sans"/>
        </w:rPr>
      </w:pPr>
      <w:r w:rsidRPr="00A91556">
        <w:rPr>
          <w:rFonts w:cs="Huawei Sans"/>
        </w:rPr>
        <w:t xml:space="preserve">                                          base_crop_size=args.crop_size, flip=args.flip)</w:t>
      </w:r>
    </w:p>
    <w:p w14:paraId="7A924574" w14:textId="77777777" w:rsidR="00BF4DF4" w:rsidRPr="00A91556" w:rsidRDefault="00BF4DF4" w:rsidP="000B1754">
      <w:pPr>
        <w:pStyle w:val="2f5"/>
        <w:rPr>
          <w:rFonts w:cs="Huawei Sans"/>
        </w:rPr>
      </w:pPr>
      <w:r w:rsidRPr="00A91556">
        <w:rPr>
          <w:rFonts w:cs="Huawei Sans"/>
        </w:rPr>
        <w:t xml:space="preserve">            for mi in range(args.batch_size):</w:t>
      </w:r>
    </w:p>
    <w:p w14:paraId="587F7152" w14:textId="77777777" w:rsidR="00BF4DF4" w:rsidRPr="00A91556" w:rsidRDefault="00BF4DF4" w:rsidP="000B1754">
      <w:pPr>
        <w:pStyle w:val="2f5"/>
        <w:rPr>
          <w:rFonts w:cs="Huawei Sans"/>
        </w:rPr>
      </w:pPr>
      <w:r w:rsidRPr="00A91556">
        <w:rPr>
          <w:rFonts w:cs="Huawei Sans"/>
        </w:rPr>
        <w:t xml:space="preserve">                hist += cal_hist(batch_msk_lst[mi].flatten(), batch_res[mi].flatten(), args.num_classes)</w:t>
      </w:r>
    </w:p>
    <w:p w14:paraId="2C2B2C22" w14:textId="77777777" w:rsidR="00BF4DF4" w:rsidRPr="00A91556" w:rsidRDefault="00BF4DF4" w:rsidP="000B1754">
      <w:pPr>
        <w:pStyle w:val="2f5"/>
        <w:rPr>
          <w:rFonts w:cs="Huawei Sans"/>
        </w:rPr>
      </w:pPr>
    </w:p>
    <w:p w14:paraId="0F48E9EC" w14:textId="77777777" w:rsidR="00BF4DF4" w:rsidRPr="00A91556" w:rsidRDefault="00BF4DF4" w:rsidP="000B1754">
      <w:pPr>
        <w:pStyle w:val="2f5"/>
        <w:rPr>
          <w:rFonts w:cs="Huawei Sans"/>
        </w:rPr>
      </w:pPr>
      <w:r w:rsidRPr="00A91556">
        <w:rPr>
          <w:rFonts w:cs="Huawei Sans"/>
        </w:rPr>
        <w:t xml:space="preserve">            bi = 0</w:t>
      </w:r>
    </w:p>
    <w:p w14:paraId="7B42C6D7" w14:textId="77777777" w:rsidR="00BF4DF4" w:rsidRPr="00A91556" w:rsidRDefault="00BF4DF4" w:rsidP="000B1754">
      <w:pPr>
        <w:pStyle w:val="2f5"/>
        <w:rPr>
          <w:rFonts w:cs="Huawei Sans"/>
        </w:rPr>
      </w:pPr>
      <w:r w:rsidRPr="00A91556">
        <w:rPr>
          <w:rFonts w:cs="Huawei Sans"/>
        </w:rPr>
        <w:t xml:space="preserve">            batch_img_lst = []</w:t>
      </w:r>
    </w:p>
    <w:p w14:paraId="4BD32A94" w14:textId="77777777" w:rsidR="00BF4DF4" w:rsidRPr="00A91556" w:rsidRDefault="00BF4DF4" w:rsidP="000B1754">
      <w:pPr>
        <w:pStyle w:val="2f5"/>
        <w:rPr>
          <w:rFonts w:cs="Huawei Sans"/>
        </w:rPr>
      </w:pPr>
      <w:r w:rsidRPr="00A91556">
        <w:rPr>
          <w:rFonts w:cs="Huawei Sans"/>
        </w:rPr>
        <w:t xml:space="preserve">            batch_msk_lst = []</w:t>
      </w:r>
    </w:p>
    <w:p w14:paraId="7F154EFF" w14:textId="77777777" w:rsidR="00BF4DF4" w:rsidRPr="00A91556" w:rsidRDefault="00BF4DF4" w:rsidP="000B1754">
      <w:pPr>
        <w:pStyle w:val="2f5"/>
        <w:rPr>
          <w:rFonts w:cs="Huawei Sans"/>
        </w:rPr>
      </w:pPr>
      <w:r w:rsidRPr="00A91556">
        <w:rPr>
          <w:rFonts w:cs="Huawei Sans"/>
        </w:rPr>
        <w:t xml:space="preserve">            if (i+1)%100 == 0:</w:t>
      </w:r>
    </w:p>
    <w:p w14:paraId="6F8487AB" w14:textId="77777777" w:rsidR="00BF4DF4" w:rsidRPr="00A91556" w:rsidRDefault="00BF4DF4" w:rsidP="000B1754">
      <w:pPr>
        <w:pStyle w:val="2f5"/>
        <w:rPr>
          <w:rFonts w:cs="Huawei Sans"/>
        </w:rPr>
      </w:pPr>
      <w:r w:rsidRPr="00A91556">
        <w:rPr>
          <w:rFonts w:cs="Huawei Sans"/>
        </w:rPr>
        <w:t xml:space="preserve">                print('processed {} images'.format(i+1))</w:t>
      </w:r>
    </w:p>
    <w:p w14:paraId="4A558EDA" w14:textId="77777777" w:rsidR="00BF4DF4" w:rsidRPr="00A91556" w:rsidRDefault="00BF4DF4" w:rsidP="000B1754">
      <w:pPr>
        <w:pStyle w:val="2f5"/>
        <w:rPr>
          <w:rFonts w:cs="Huawei Sans"/>
        </w:rPr>
      </w:pPr>
      <w:r w:rsidRPr="00A91556">
        <w:rPr>
          <w:rFonts w:cs="Huawei Sans"/>
        </w:rPr>
        <w:t xml:space="preserve">        image_num = i</w:t>
      </w:r>
    </w:p>
    <w:p w14:paraId="4F56120B" w14:textId="77777777" w:rsidR="00BF4DF4" w:rsidRPr="00A91556" w:rsidRDefault="00BF4DF4" w:rsidP="000B1754">
      <w:pPr>
        <w:pStyle w:val="2f5"/>
        <w:rPr>
          <w:rFonts w:cs="Huawei Sans"/>
        </w:rPr>
      </w:pPr>
    </w:p>
    <w:p w14:paraId="33FF0976" w14:textId="77777777" w:rsidR="00BF4DF4" w:rsidRPr="00A91556" w:rsidRDefault="00BF4DF4" w:rsidP="000B1754">
      <w:pPr>
        <w:pStyle w:val="2f5"/>
        <w:rPr>
          <w:rFonts w:cs="Huawei Sans"/>
        </w:rPr>
      </w:pPr>
      <w:r w:rsidRPr="00A91556">
        <w:rPr>
          <w:rFonts w:cs="Huawei Sans"/>
        </w:rPr>
        <w:t xml:space="preserve">    if bi &gt; 0:</w:t>
      </w:r>
    </w:p>
    <w:p w14:paraId="5A1AC90F" w14:textId="77777777" w:rsidR="00BF4DF4" w:rsidRPr="00A91556" w:rsidRDefault="00BF4DF4" w:rsidP="000B1754">
      <w:pPr>
        <w:pStyle w:val="2f5"/>
        <w:rPr>
          <w:rFonts w:cs="Huawei Sans"/>
        </w:rPr>
      </w:pPr>
      <w:r w:rsidRPr="00A91556">
        <w:rPr>
          <w:rFonts w:cs="Huawei Sans"/>
        </w:rPr>
        <w:t xml:space="preserve">        batch_res = eval_batch_scales(args, eval_net, batch_img_lst, scales=args.scales,</w:t>
      </w:r>
    </w:p>
    <w:p w14:paraId="50A03271" w14:textId="77777777" w:rsidR="00BF4DF4" w:rsidRPr="00A91556" w:rsidRDefault="00BF4DF4" w:rsidP="000B1754">
      <w:pPr>
        <w:pStyle w:val="2f5"/>
        <w:rPr>
          <w:rFonts w:cs="Huawei Sans"/>
        </w:rPr>
      </w:pPr>
      <w:r w:rsidRPr="00A91556">
        <w:rPr>
          <w:rFonts w:cs="Huawei Sans"/>
        </w:rPr>
        <w:t xml:space="preserve">                                      base_crop_size=args.crop_size, flip=args.flip)</w:t>
      </w:r>
    </w:p>
    <w:p w14:paraId="2CBC0BC4" w14:textId="77777777" w:rsidR="00BF4DF4" w:rsidRPr="00A91556" w:rsidRDefault="00BF4DF4" w:rsidP="000B1754">
      <w:pPr>
        <w:pStyle w:val="2f5"/>
        <w:rPr>
          <w:rFonts w:cs="Huawei Sans"/>
        </w:rPr>
      </w:pPr>
      <w:r w:rsidRPr="00A91556">
        <w:rPr>
          <w:rFonts w:cs="Huawei Sans"/>
        </w:rPr>
        <w:t xml:space="preserve">        for mi in range(bi):</w:t>
      </w:r>
    </w:p>
    <w:p w14:paraId="451C3B90" w14:textId="77777777" w:rsidR="00BF4DF4" w:rsidRPr="00A91556" w:rsidRDefault="00BF4DF4" w:rsidP="000B1754">
      <w:pPr>
        <w:pStyle w:val="2f5"/>
        <w:rPr>
          <w:rFonts w:cs="Huawei Sans"/>
        </w:rPr>
      </w:pPr>
      <w:r w:rsidRPr="00A91556">
        <w:rPr>
          <w:rFonts w:cs="Huawei Sans"/>
        </w:rPr>
        <w:t xml:space="preserve">            hist += cal_hist(batch_msk_lst[mi].flatten(), batch_res[mi].flatten(), args.num_classes)</w:t>
      </w:r>
    </w:p>
    <w:p w14:paraId="6725E996" w14:textId="77777777" w:rsidR="00BF4DF4" w:rsidRPr="00A91556" w:rsidRDefault="00BF4DF4" w:rsidP="000B1754">
      <w:pPr>
        <w:pStyle w:val="2f5"/>
        <w:rPr>
          <w:rFonts w:cs="Huawei Sans"/>
        </w:rPr>
      </w:pPr>
      <w:r w:rsidRPr="00A91556">
        <w:rPr>
          <w:rFonts w:cs="Huawei Sans"/>
        </w:rPr>
        <w:t xml:space="preserve">        if (i+1) % 100 == 0:</w:t>
      </w:r>
    </w:p>
    <w:p w14:paraId="347F1D5F" w14:textId="77777777" w:rsidR="00BF4DF4" w:rsidRPr="00A91556" w:rsidRDefault="00BF4DF4" w:rsidP="000B1754">
      <w:pPr>
        <w:pStyle w:val="2f5"/>
        <w:rPr>
          <w:rFonts w:cs="Huawei Sans"/>
        </w:rPr>
      </w:pPr>
      <w:r w:rsidRPr="00A91556">
        <w:rPr>
          <w:rFonts w:cs="Huawei Sans"/>
        </w:rPr>
        <w:t xml:space="preserve">            print('processed {} images'.format(image_num + 1))</w:t>
      </w:r>
    </w:p>
    <w:p w14:paraId="0B96A559" w14:textId="77777777" w:rsidR="00BF4DF4" w:rsidRPr="00A91556" w:rsidRDefault="00BF4DF4" w:rsidP="000B1754">
      <w:pPr>
        <w:pStyle w:val="2f5"/>
        <w:rPr>
          <w:rFonts w:cs="Huawei Sans"/>
        </w:rPr>
      </w:pPr>
    </w:p>
    <w:p w14:paraId="2D520706" w14:textId="77777777" w:rsidR="00BF4DF4" w:rsidRPr="00A91556" w:rsidRDefault="00BF4DF4" w:rsidP="000B1754">
      <w:pPr>
        <w:pStyle w:val="2f5"/>
        <w:rPr>
          <w:rFonts w:cs="Huawei Sans"/>
        </w:rPr>
      </w:pPr>
      <w:r w:rsidRPr="00A91556">
        <w:rPr>
          <w:rFonts w:cs="Huawei Sans"/>
        </w:rPr>
        <w:t xml:space="preserve">    iu = np.diag(hist) / (hist.sum(1) + hist.sum(0) - np.diag(hist))</w:t>
      </w:r>
    </w:p>
    <w:p w14:paraId="3EE433CB" w14:textId="77777777" w:rsidR="00BF4DF4" w:rsidRPr="00A91556" w:rsidRDefault="00BF4DF4" w:rsidP="000B1754">
      <w:pPr>
        <w:pStyle w:val="2f5"/>
        <w:rPr>
          <w:rFonts w:cs="Huawei Sans"/>
        </w:rPr>
      </w:pPr>
      <w:r w:rsidRPr="00A91556">
        <w:rPr>
          <w:rFonts w:cs="Huawei Sans"/>
        </w:rPr>
        <w:t xml:space="preserve">    print('mean IoU', np.nanmean(iu))</w:t>
      </w:r>
    </w:p>
    <w:p w14:paraId="53A3B894" w14:textId="77777777" w:rsidR="00BF4DF4" w:rsidRPr="00A91556" w:rsidRDefault="00BF4DF4" w:rsidP="0047420D">
      <w:pPr>
        <w:pStyle w:val="1e"/>
      </w:pPr>
      <w:r w:rsidRPr="00A91556">
        <w:t>以下代码是从数据集读取图片进行网络验证，不显示图片。</w:t>
      </w:r>
    </w:p>
    <w:p w14:paraId="4AECEAB2" w14:textId="77777777" w:rsidR="00BF4DF4" w:rsidRPr="00A91556" w:rsidRDefault="00BF4DF4" w:rsidP="000B1754">
      <w:pPr>
        <w:pStyle w:val="2f5"/>
        <w:rPr>
          <w:rFonts w:cs="Huawei Sans"/>
        </w:rPr>
      </w:pPr>
      <w:r w:rsidRPr="00A91556">
        <w:rPr>
          <w:rFonts w:cs="Huawei Sans"/>
        </w:rPr>
        <w:t># test  1</w:t>
      </w:r>
    </w:p>
    <w:p w14:paraId="7DF47BD6" w14:textId="77777777" w:rsidR="00BF4DF4" w:rsidRPr="00A91556" w:rsidRDefault="00BF4DF4" w:rsidP="000B1754">
      <w:pPr>
        <w:pStyle w:val="2f5"/>
        <w:rPr>
          <w:rFonts w:cs="Huawei Sans"/>
        </w:rPr>
      </w:pPr>
      <w:r w:rsidRPr="00A91556">
        <w:rPr>
          <w:rFonts w:cs="Huawei Sans"/>
        </w:rPr>
        <w:t>cfg = edict({</w:t>
      </w:r>
    </w:p>
    <w:p w14:paraId="273FC465" w14:textId="77777777" w:rsidR="00BF4DF4" w:rsidRPr="00A91556" w:rsidRDefault="00BF4DF4" w:rsidP="000B1754">
      <w:pPr>
        <w:pStyle w:val="2f5"/>
        <w:rPr>
          <w:rFonts w:cs="Huawei Sans"/>
        </w:rPr>
      </w:pPr>
      <w:r w:rsidRPr="00A91556">
        <w:rPr>
          <w:rFonts w:cs="Huawei Sans"/>
        </w:rPr>
        <w:t xml:space="preserve">    "batch_size": 1,</w:t>
      </w:r>
    </w:p>
    <w:p w14:paraId="545E0FB6" w14:textId="77777777" w:rsidR="00BF4DF4" w:rsidRPr="00A91556" w:rsidRDefault="00BF4DF4" w:rsidP="000B1754">
      <w:pPr>
        <w:pStyle w:val="2f5"/>
        <w:rPr>
          <w:rFonts w:cs="Huawei Sans"/>
        </w:rPr>
      </w:pPr>
      <w:r w:rsidRPr="00A91556">
        <w:rPr>
          <w:rFonts w:cs="Huawei Sans"/>
        </w:rPr>
        <w:t xml:space="preserve">    "crop_size": 513,</w:t>
      </w:r>
    </w:p>
    <w:p w14:paraId="378D9BB9" w14:textId="77777777" w:rsidR="00BF4DF4" w:rsidRPr="00A91556" w:rsidRDefault="00BF4DF4" w:rsidP="000B1754">
      <w:pPr>
        <w:pStyle w:val="2f5"/>
        <w:rPr>
          <w:rFonts w:cs="Huawei Sans"/>
        </w:rPr>
      </w:pPr>
      <w:r w:rsidRPr="00A91556">
        <w:rPr>
          <w:rFonts w:cs="Huawei Sans"/>
        </w:rPr>
        <w:t xml:space="preserve">    "image_mean": [103.53, 116.28, 123.675],</w:t>
      </w:r>
    </w:p>
    <w:p w14:paraId="4E9BE38B" w14:textId="77777777" w:rsidR="00BF4DF4" w:rsidRPr="00A91556" w:rsidRDefault="00BF4DF4" w:rsidP="000B1754">
      <w:pPr>
        <w:pStyle w:val="2f5"/>
        <w:rPr>
          <w:rFonts w:cs="Huawei Sans"/>
        </w:rPr>
      </w:pPr>
      <w:r w:rsidRPr="00A91556">
        <w:rPr>
          <w:rFonts w:cs="Huawei Sans"/>
        </w:rPr>
        <w:t xml:space="preserve">    "image_std": [57.375, 57.120, 58.395],</w:t>
      </w:r>
    </w:p>
    <w:p w14:paraId="4D753572" w14:textId="77777777" w:rsidR="00BF4DF4" w:rsidRPr="00A91556" w:rsidRDefault="00BF4DF4" w:rsidP="000B1754">
      <w:pPr>
        <w:pStyle w:val="2f5"/>
        <w:rPr>
          <w:rFonts w:cs="Huawei Sans"/>
        </w:rPr>
      </w:pPr>
      <w:r w:rsidRPr="00A91556">
        <w:rPr>
          <w:rFonts w:cs="Huawei Sans"/>
        </w:rPr>
        <w:t xml:space="preserve">    "scales": [1.0],           # [0.5,0.75,1.0,1.25,1.75]</w:t>
      </w:r>
    </w:p>
    <w:p w14:paraId="24902A1C" w14:textId="77777777" w:rsidR="00BF4DF4" w:rsidRPr="00A91556" w:rsidRDefault="00BF4DF4" w:rsidP="000B1754">
      <w:pPr>
        <w:pStyle w:val="2f5"/>
        <w:rPr>
          <w:rFonts w:cs="Huawei Sans"/>
        </w:rPr>
      </w:pPr>
      <w:r w:rsidRPr="00A91556">
        <w:rPr>
          <w:rFonts w:cs="Huawei Sans"/>
        </w:rPr>
        <w:t xml:space="preserve">    'flip': True,</w:t>
      </w:r>
    </w:p>
    <w:p w14:paraId="49AC49E4" w14:textId="77777777" w:rsidR="00BF4DF4" w:rsidRPr="00A91556" w:rsidRDefault="00BF4DF4" w:rsidP="000B1754">
      <w:pPr>
        <w:pStyle w:val="2f5"/>
        <w:rPr>
          <w:rFonts w:cs="Huawei Sans"/>
        </w:rPr>
      </w:pPr>
    </w:p>
    <w:p w14:paraId="719B81DF" w14:textId="77777777" w:rsidR="00BF4DF4" w:rsidRPr="00A91556" w:rsidRDefault="00BF4DF4" w:rsidP="000B1754">
      <w:pPr>
        <w:pStyle w:val="2f5"/>
        <w:rPr>
          <w:rFonts w:cs="Huawei Sans"/>
        </w:rPr>
      </w:pPr>
      <w:r w:rsidRPr="00A91556">
        <w:rPr>
          <w:rFonts w:cs="Huawei Sans"/>
        </w:rPr>
        <w:t xml:space="preserve">    'ignore_label': 255,</w:t>
      </w:r>
    </w:p>
    <w:p w14:paraId="75D2443D" w14:textId="77777777" w:rsidR="00BF4DF4" w:rsidRPr="00A91556" w:rsidRDefault="00BF4DF4" w:rsidP="000B1754">
      <w:pPr>
        <w:pStyle w:val="2f5"/>
        <w:rPr>
          <w:rFonts w:cs="Huawei Sans"/>
        </w:rPr>
      </w:pPr>
      <w:r w:rsidRPr="00A91556">
        <w:rPr>
          <w:rFonts w:cs="Huawei Sans"/>
        </w:rPr>
        <w:t xml:space="preserve">    'num_classes':21,</w:t>
      </w:r>
    </w:p>
    <w:p w14:paraId="1E90DEA9" w14:textId="77777777" w:rsidR="00BF4DF4" w:rsidRPr="00A91556" w:rsidRDefault="00BF4DF4" w:rsidP="000B1754">
      <w:pPr>
        <w:pStyle w:val="2f5"/>
        <w:rPr>
          <w:rFonts w:cs="Huawei Sans"/>
        </w:rPr>
      </w:pPr>
    </w:p>
    <w:p w14:paraId="36BAAEAB" w14:textId="77777777" w:rsidR="00BF4DF4" w:rsidRPr="00A91556" w:rsidRDefault="00BF4DF4" w:rsidP="000B1754">
      <w:pPr>
        <w:pStyle w:val="2f5"/>
        <w:rPr>
          <w:rFonts w:cs="Huawei Sans"/>
        </w:rPr>
      </w:pPr>
      <w:r w:rsidRPr="00A91556">
        <w:rPr>
          <w:rFonts w:cs="Huawei Sans"/>
        </w:rPr>
        <w:t xml:space="preserve">    'model': 'deeplab_v3_s8',</w:t>
      </w:r>
    </w:p>
    <w:p w14:paraId="32CBB595" w14:textId="77777777" w:rsidR="00BF4DF4" w:rsidRPr="00A91556" w:rsidRDefault="00BF4DF4" w:rsidP="000B1754">
      <w:pPr>
        <w:pStyle w:val="2f5"/>
        <w:rPr>
          <w:rFonts w:cs="Huawei Sans"/>
        </w:rPr>
      </w:pPr>
      <w:r w:rsidRPr="00A91556">
        <w:rPr>
          <w:rFonts w:cs="Huawei Sans"/>
        </w:rPr>
        <w:t xml:space="preserve">    'freeze_bn': True,</w:t>
      </w:r>
    </w:p>
    <w:p w14:paraId="4C01D857" w14:textId="77777777" w:rsidR="00BF4DF4" w:rsidRPr="00A91556" w:rsidRDefault="00BF4DF4" w:rsidP="000B1754">
      <w:pPr>
        <w:pStyle w:val="2f5"/>
        <w:rPr>
          <w:rFonts w:cs="Huawei Sans"/>
        </w:rPr>
      </w:pPr>
      <w:r w:rsidRPr="00A91556">
        <w:rPr>
          <w:rFonts w:cs="Huawei Sans"/>
        </w:rPr>
        <w:t xml:space="preserve">    </w:t>
      </w:r>
    </w:p>
    <w:p w14:paraId="7DD558D2" w14:textId="77777777" w:rsidR="00BF4DF4" w:rsidRPr="00A91556" w:rsidRDefault="00BF4DF4" w:rsidP="000B1754">
      <w:pPr>
        <w:pStyle w:val="2f5"/>
        <w:rPr>
          <w:rFonts w:cs="Huawei Sans"/>
        </w:rPr>
      </w:pPr>
      <w:r w:rsidRPr="00A91556">
        <w:rPr>
          <w:rFonts w:cs="Huawei Sans"/>
        </w:rPr>
        <w:t xml:space="preserve">    'if_png':False,</w:t>
      </w:r>
    </w:p>
    <w:p w14:paraId="7CBD5A9C" w14:textId="77777777" w:rsidR="00BF4DF4" w:rsidRPr="00A91556" w:rsidRDefault="00BF4DF4" w:rsidP="000B1754">
      <w:pPr>
        <w:pStyle w:val="2f5"/>
        <w:rPr>
          <w:rFonts w:cs="Huawei Sans"/>
        </w:rPr>
      </w:pPr>
      <w:r w:rsidRPr="00A91556">
        <w:rPr>
          <w:rFonts w:cs="Huawei Sans"/>
        </w:rPr>
        <w:t xml:space="preserve">    'num_png':10</w:t>
      </w:r>
    </w:p>
    <w:p w14:paraId="074A094A" w14:textId="77777777" w:rsidR="00BF4DF4" w:rsidRPr="00A91556" w:rsidRDefault="00BF4DF4" w:rsidP="000B1754">
      <w:pPr>
        <w:pStyle w:val="2f5"/>
        <w:rPr>
          <w:rFonts w:cs="Huawei Sans"/>
        </w:rPr>
      </w:pPr>
      <w:r w:rsidRPr="00A91556">
        <w:rPr>
          <w:rFonts w:cs="Huawei Sans"/>
        </w:rPr>
        <w:t>})</w:t>
      </w:r>
    </w:p>
    <w:p w14:paraId="3E52FDAD" w14:textId="77777777" w:rsidR="00BF4DF4" w:rsidRPr="00A91556" w:rsidRDefault="00BF4DF4" w:rsidP="000B1754">
      <w:pPr>
        <w:pStyle w:val="2f5"/>
        <w:rPr>
          <w:rFonts w:cs="Huawei Sans"/>
        </w:rPr>
      </w:pPr>
    </w:p>
    <w:p w14:paraId="10DAAC9E" w14:textId="77777777" w:rsidR="00BF4DF4" w:rsidRPr="00A91556" w:rsidRDefault="00BF4DF4" w:rsidP="000B1754">
      <w:pPr>
        <w:pStyle w:val="2f5"/>
        <w:rPr>
          <w:rFonts w:cs="Huawei Sans"/>
        </w:rPr>
      </w:pPr>
    </w:p>
    <w:p w14:paraId="301CE9EA" w14:textId="77777777" w:rsidR="00BF4DF4" w:rsidRPr="00A91556" w:rsidRDefault="00BF4DF4" w:rsidP="000B1754">
      <w:pPr>
        <w:pStyle w:val="2f5"/>
        <w:rPr>
          <w:rFonts w:cs="Huawei Sans"/>
        </w:rPr>
      </w:pPr>
      <w:r w:rsidRPr="00A91556">
        <w:rPr>
          <w:rFonts w:cs="Huawei Sans"/>
        </w:rPr>
        <w:t>data_path = './VOC2012'</w:t>
      </w:r>
    </w:p>
    <w:p w14:paraId="6046788B" w14:textId="77777777" w:rsidR="00BF4DF4" w:rsidRPr="00A91556" w:rsidRDefault="00BF4DF4" w:rsidP="000B1754">
      <w:pPr>
        <w:pStyle w:val="2f5"/>
        <w:rPr>
          <w:rFonts w:cs="Huawei Sans"/>
        </w:rPr>
      </w:pPr>
      <w:r w:rsidRPr="00A91556">
        <w:rPr>
          <w:rFonts w:cs="Huawei Sans"/>
        </w:rPr>
        <w:t># if not os.path.exists(data_path):</w:t>
      </w:r>
    </w:p>
    <w:p w14:paraId="0A8B51BA" w14:textId="77777777" w:rsidR="00BF4DF4" w:rsidRPr="00A91556" w:rsidRDefault="00BF4DF4" w:rsidP="000B1754">
      <w:pPr>
        <w:pStyle w:val="2f5"/>
        <w:rPr>
          <w:rFonts w:cs="Huawei Sans"/>
        </w:rPr>
      </w:pPr>
      <w:r w:rsidRPr="00A91556">
        <w:rPr>
          <w:rFonts w:cs="Huawei Sans"/>
        </w:rPr>
        <w:t>#     mox.file.copy_parallel(src_url="s3://share-course/dataset/voc2012_raw/", dst_url=data_path)</w:t>
      </w:r>
    </w:p>
    <w:p w14:paraId="1DCB0F42" w14:textId="77777777" w:rsidR="00BF4DF4" w:rsidRPr="00A91556" w:rsidRDefault="00BF4DF4" w:rsidP="000B1754">
      <w:pPr>
        <w:pStyle w:val="2f5"/>
        <w:rPr>
          <w:rFonts w:cs="Huawei Sans"/>
        </w:rPr>
      </w:pPr>
      <w:r w:rsidRPr="00A91556">
        <w:rPr>
          <w:rFonts w:cs="Huawei Sans"/>
        </w:rPr>
        <w:t>cfg.data_file = data_path</w:t>
      </w:r>
    </w:p>
    <w:p w14:paraId="121523C8" w14:textId="77777777" w:rsidR="00BF4DF4" w:rsidRPr="00A91556" w:rsidRDefault="00BF4DF4" w:rsidP="000B1754">
      <w:pPr>
        <w:pStyle w:val="2f5"/>
        <w:rPr>
          <w:rFonts w:cs="Huawei Sans"/>
        </w:rPr>
      </w:pPr>
    </w:p>
    <w:p w14:paraId="500A6A1A" w14:textId="77777777" w:rsidR="00BF4DF4" w:rsidRPr="00A91556" w:rsidRDefault="00BF4DF4" w:rsidP="000B1754">
      <w:pPr>
        <w:pStyle w:val="2f5"/>
        <w:rPr>
          <w:rFonts w:cs="Huawei Sans"/>
        </w:rPr>
      </w:pPr>
      <w:r w:rsidRPr="00A91556">
        <w:rPr>
          <w:rFonts w:cs="Huawei Sans"/>
        </w:rPr>
        <w:t># dataset</w:t>
      </w:r>
    </w:p>
    <w:p w14:paraId="3A9534FF" w14:textId="77777777" w:rsidR="00BF4DF4" w:rsidRPr="00A91556" w:rsidRDefault="00BF4DF4" w:rsidP="000B1754">
      <w:pPr>
        <w:pStyle w:val="2f5"/>
        <w:rPr>
          <w:rFonts w:cs="Huawei Sans"/>
        </w:rPr>
      </w:pPr>
      <w:r w:rsidRPr="00A91556">
        <w:rPr>
          <w:rFonts w:cs="Huawei Sans"/>
        </w:rPr>
        <w:t>dataset = SegDataset(image_mean=cfg.image_mean,</w:t>
      </w:r>
    </w:p>
    <w:p w14:paraId="091EF468" w14:textId="77777777" w:rsidR="00BF4DF4" w:rsidRPr="00A91556" w:rsidRDefault="00BF4DF4" w:rsidP="000B1754">
      <w:pPr>
        <w:pStyle w:val="2f5"/>
        <w:rPr>
          <w:rFonts w:cs="Huawei Sans"/>
        </w:rPr>
      </w:pPr>
      <w:r w:rsidRPr="00A91556">
        <w:rPr>
          <w:rFonts w:cs="Huawei Sans"/>
        </w:rPr>
        <w:t xml:space="preserve">                                    image_std=cfg.image_std,</w:t>
      </w:r>
    </w:p>
    <w:p w14:paraId="0392DE20" w14:textId="77777777" w:rsidR="00BF4DF4" w:rsidRPr="00A91556" w:rsidRDefault="00BF4DF4" w:rsidP="000B1754">
      <w:pPr>
        <w:pStyle w:val="2f5"/>
        <w:rPr>
          <w:rFonts w:cs="Huawei Sans"/>
        </w:rPr>
      </w:pPr>
      <w:r w:rsidRPr="00A91556">
        <w:rPr>
          <w:rFonts w:cs="Huawei Sans"/>
        </w:rPr>
        <w:lastRenderedPageBreak/>
        <w:t xml:space="preserve">                                    data_file=cfg.data_file)</w:t>
      </w:r>
    </w:p>
    <w:p w14:paraId="346028C6" w14:textId="77777777" w:rsidR="00BF4DF4" w:rsidRPr="00A91556" w:rsidRDefault="00BF4DF4" w:rsidP="000B1754">
      <w:pPr>
        <w:pStyle w:val="2f5"/>
        <w:rPr>
          <w:rFonts w:cs="Huawei Sans"/>
        </w:rPr>
      </w:pPr>
      <w:r w:rsidRPr="00A91556">
        <w:rPr>
          <w:rFonts w:cs="Huawei Sans"/>
        </w:rPr>
        <w:t>dataset.get_gray_dataset()</w:t>
      </w:r>
    </w:p>
    <w:p w14:paraId="680901C7" w14:textId="77777777" w:rsidR="00BF4DF4" w:rsidRPr="00A91556" w:rsidRDefault="00BF4DF4" w:rsidP="000B1754">
      <w:pPr>
        <w:pStyle w:val="2f5"/>
        <w:rPr>
          <w:rFonts w:cs="Huawei Sans"/>
        </w:rPr>
      </w:pPr>
      <w:r w:rsidRPr="00A91556">
        <w:rPr>
          <w:rFonts w:cs="Huawei Sans"/>
        </w:rPr>
        <w:t>cfg.data_lst = os.path.join(cfg.data_file,'ImageSets/Segmentation/val.txt')</w:t>
      </w:r>
    </w:p>
    <w:p w14:paraId="3C9624EE" w14:textId="77777777" w:rsidR="00BF4DF4" w:rsidRPr="00A91556" w:rsidRDefault="00BF4DF4" w:rsidP="000B1754">
      <w:pPr>
        <w:pStyle w:val="2f5"/>
        <w:rPr>
          <w:rFonts w:cs="Huawei Sans"/>
        </w:rPr>
      </w:pPr>
      <w:r w:rsidRPr="00A91556">
        <w:rPr>
          <w:rFonts w:cs="Huawei Sans"/>
        </w:rPr>
        <w:t>cfg.voc_img_dir = os.path.join(cfg.data_file,'JPEGImages')</w:t>
      </w:r>
    </w:p>
    <w:p w14:paraId="67139F0B" w14:textId="77777777" w:rsidR="00BF4DF4" w:rsidRPr="00A91556" w:rsidRDefault="00BF4DF4" w:rsidP="000B1754">
      <w:pPr>
        <w:pStyle w:val="2f5"/>
        <w:rPr>
          <w:rFonts w:cs="Huawei Sans"/>
        </w:rPr>
      </w:pPr>
      <w:r w:rsidRPr="00A91556">
        <w:rPr>
          <w:rFonts w:cs="Huawei Sans"/>
        </w:rPr>
        <w:t>cfg.voc_anno_gray_dir = os.path.join(cfg.data_file,'SegmentationClassGray')</w:t>
      </w:r>
    </w:p>
    <w:p w14:paraId="76C94801" w14:textId="77777777" w:rsidR="00BF4DF4" w:rsidRPr="00A91556" w:rsidRDefault="00BF4DF4" w:rsidP="000B1754">
      <w:pPr>
        <w:pStyle w:val="2f5"/>
        <w:rPr>
          <w:rFonts w:cs="Huawei Sans"/>
        </w:rPr>
      </w:pPr>
    </w:p>
    <w:p w14:paraId="22DC347E" w14:textId="77777777" w:rsidR="00BF4DF4" w:rsidRPr="00A91556" w:rsidRDefault="00BF4DF4" w:rsidP="000B1754">
      <w:pPr>
        <w:pStyle w:val="2f5"/>
        <w:rPr>
          <w:rFonts w:cs="Huawei Sans"/>
        </w:rPr>
      </w:pPr>
      <w:r w:rsidRPr="00A91556">
        <w:rPr>
          <w:rFonts w:cs="Huawei Sans"/>
        </w:rPr>
        <w:t>ckpt_path = './model'</w:t>
      </w:r>
    </w:p>
    <w:p w14:paraId="74D68F6D" w14:textId="77777777" w:rsidR="00BF4DF4" w:rsidRPr="00A91556" w:rsidRDefault="00BF4DF4" w:rsidP="000B1754">
      <w:pPr>
        <w:pStyle w:val="2f5"/>
        <w:rPr>
          <w:rFonts w:cs="Huawei Sans"/>
        </w:rPr>
      </w:pPr>
      <w:r w:rsidRPr="00A91556">
        <w:rPr>
          <w:rFonts w:cs="Huawei Sans"/>
        </w:rPr>
        <w:t># if not os.path.exists(ckpt_path):</w:t>
      </w:r>
    </w:p>
    <w:p w14:paraId="664937A4" w14:textId="77777777" w:rsidR="00BF4DF4" w:rsidRPr="00A91556" w:rsidRDefault="00BF4DF4" w:rsidP="000B1754">
      <w:pPr>
        <w:pStyle w:val="2f5"/>
        <w:rPr>
          <w:rFonts w:cs="Huawei Sans"/>
        </w:rPr>
      </w:pPr>
      <w:r w:rsidRPr="00A91556">
        <w:rPr>
          <w:rFonts w:cs="Huawei Sans"/>
        </w:rPr>
        <w:t>#     mox.file.copy_parallel(src_url="s3://yyq-3/DATA/code/deeplabv3/model", dst_url=ckpt_path)   #if yours model had saved</w:t>
      </w:r>
    </w:p>
    <w:p w14:paraId="21E86FEA" w14:textId="77777777" w:rsidR="00BF4DF4" w:rsidRPr="00A91556" w:rsidRDefault="00BF4DF4" w:rsidP="000B1754">
      <w:pPr>
        <w:pStyle w:val="2f5"/>
        <w:rPr>
          <w:rFonts w:cs="Huawei Sans"/>
        </w:rPr>
      </w:pPr>
      <w:r w:rsidRPr="00A91556">
        <w:rPr>
          <w:rFonts w:cs="Huawei Sans"/>
        </w:rPr>
        <w:t xml:space="preserve">cfg.ckpt_file = os.path.join(ckpt_path,'deeplab_v3_s8-3_91.ckpt')  </w:t>
      </w:r>
    </w:p>
    <w:p w14:paraId="6D1A159C" w14:textId="77777777" w:rsidR="00BF4DF4" w:rsidRPr="00A91556" w:rsidRDefault="00BF4DF4" w:rsidP="000B1754">
      <w:pPr>
        <w:pStyle w:val="2f5"/>
        <w:rPr>
          <w:rFonts w:cs="Huawei Sans"/>
        </w:rPr>
      </w:pPr>
      <w:r w:rsidRPr="00A91556">
        <w:rPr>
          <w:rFonts w:cs="Huawei Sans"/>
        </w:rPr>
        <w:t>print('loading checkpoing:',cfg.ckpt_file)</w:t>
      </w:r>
    </w:p>
    <w:p w14:paraId="1CBBE4F4" w14:textId="77777777" w:rsidR="00BF4DF4" w:rsidRPr="00A91556" w:rsidRDefault="00BF4DF4" w:rsidP="000B1754">
      <w:pPr>
        <w:pStyle w:val="2f5"/>
        <w:rPr>
          <w:rFonts w:cs="Huawei Sans"/>
        </w:rPr>
      </w:pPr>
    </w:p>
    <w:p w14:paraId="6F4B320A" w14:textId="77777777" w:rsidR="00BF4DF4" w:rsidRPr="00A91556" w:rsidRDefault="00BF4DF4" w:rsidP="000B1754">
      <w:pPr>
        <w:pStyle w:val="2f5"/>
        <w:rPr>
          <w:rFonts w:cs="Huawei Sans"/>
          <w:lang w:eastAsia="zh-CN"/>
        </w:rPr>
      </w:pPr>
      <w:r w:rsidRPr="00A91556">
        <w:rPr>
          <w:rFonts w:cs="Huawei Sans"/>
        </w:rPr>
        <w:t>net_eval(cfg)</w:t>
      </w:r>
    </w:p>
    <w:p w14:paraId="32CB9BD3" w14:textId="77777777" w:rsidR="00BF4DF4" w:rsidRPr="00A91556" w:rsidRDefault="00BF4DF4" w:rsidP="0047420D">
      <w:pPr>
        <w:pStyle w:val="1e"/>
      </w:pPr>
      <w:r w:rsidRPr="00A91556">
        <w:t>输出：</w:t>
      </w:r>
    </w:p>
    <w:p w14:paraId="4825C099" w14:textId="77777777" w:rsidR="00BF4DF4" w:rsidRPr="00A91556" w:rsidRDefault="00BF4DF4" w:rsidP="000B1754">
      <w:pPr>
        <w:pStyle w:val="2f5"/>
        <w:rPr>
          <w:rFonts w:cs="Huawei Sans"/>
        </w:rPr>
      </w:pPr>
      <w:r w:rsidRPr="00A91556">
        <w:rPr>
          <w:rFonts w:cs="Huawei Sans"/>
        </w:rPr>
        <w:t>the gray file is already exists</w:t>
      </w:r>
      <w:r w:rsidRPr="00A91556">
        <w:rPr>
          <w:rFonts w:cs="Huawei Sans"/>
        </w:rPr>
        <w:t>！</w:t>
      </w:r>
    </w:p>
    <w:p w14:paraId="6B5A8A57" w14:textId="77777777" w:rsidR="00BF4DF4" w:rsidRPr="00A91556" w:rsidRDefault="00BF4DF4" w:rsidP="000B1754">
      <w:pPr>
        <w:pStyle w:val="2f5"/>
        <w:rPr>
          <w:rFonts w:cs="Huawei Sans"/>
        </w:rPr>
      </w:pPr>
      <w:r w:rsidRPr="00A91556">
        <w:rPr>
          <w:rFonts w:cs="Huawei Sans"/>
        </w:rPr>
        <w:t>loading checkpoing: ./model/deeplab_v3_s8-3_91.ckpt</w:t>
      </w:r>
    </w:p>
    <w:p w14:paraId="0B7A26DE" w14:textId="77777777" w:rsidR="00BF4DF4" w:rsidRPr="00A91556" w:rsidRDefault="00BF4DF4" w:rsidP="000B1754">
      <w:pPr>
        <w:pStyle w:val="2f5"/>
        <w:rPr>
          <w:rFonts w:cs="Huawei Sans"/>
        </w:rPr>
      </w:pPr>
    </w:p>
    <w:p w14:paraId="6831BE7B" w14:textId="77777777" w:rsidR="00BF4DF4" w:rsidRPr="00A91556" w:rsidRDefault="00BF4DF4" w:rsidP="000B1754">
      <w:pPr>
        <w:pStyle w:val="2f5"/>
        <w:rPr>
          <w:rFonts w:cs="Huawei Sans"/>
        </w:rPr>
      </w:pPr>
      <w:r w:rsidRPr="00A91556">
        <w:rPr>
          <w:rFonts w:cs="Huawei Sans"/>
        </w:rPr>
        <w:t>processed 100 images</w:t>
      </w:r>
    </w:p>
    <w:p w14:paraId="5765587D" w14:textId="77777777" w:rsidR="00BF4DF4" w:rsidRPr="00A91556" w:rsidRDefault="00BF4DF4" w:rsidP="000B1754">
      <w:pPr>
        <w:pStyle w:val="2f5"/>
        <w:rPr>
          <w:rFonts w:cs="Huawei Sans"/>
        </w:rPr>
      </w:pPr>
      <w:r w:rsidRPr="00A91556">
        <w:rPr>
          <w:rFonts w:cs="Huawei Sans"/>
        </w:rPr>
        <w:t>processed 200 images</w:t>
      </w:r>
    </w:p>
    <w:p w14:paraId="66008B26" w14:textId="77777777" w:rsidR="00BF4DF4" w:rsidRPr="00A91556" w:rsidRDefault="00BF4DF4" w:rsidP="000B1754">
      <w:pPr>
        <w:pStyle w:val="2f5"/>
        <w:rPr>
          <w:rFonts w:cs="Huawei Sans"/>
        </w:rPr>
      </w:pPr>
      <w:r w:rsidRPr="00A91556">
        <w:rPr>
          <w:rFonts w:cs="Huawei Sans"/>
        </w:rPr>
        <w:t>processed 300 images</w:t>
      </w:r>
    </w:p>
    <w:p w14:paraId="3DE7258B" w14:textId="77777777" w:rsidR="00BF4DF4" w:rsidRPr="00A91556" w:rsidRDefault="00BF4DF4" w:rsidP="000B1754">
      <w:pPr>
        <w:pStyle w:val="2f5"/>
        <w:rPr>
          <w:rFonts w:cs="Huawei Sans"/>
        </w:rPr>
      </w:pPr>
      <w:r w:rsidRPr="00A91556">
        <w:rPr>
          <w:rFonts w:cs="Huawei Sans"/>
        </w:rPr>
        <w:t>processed 400 images</w:t>
      </w:r>
    </w:p>
    <w:p w14:paraId="67981F2F" w14:textId="77777777" w:rsidR="00BF4DF4" w:rsidRPr="00A91556" w:rsidRDefault="00BF4DF4" w:rsidP="000B1754">
      <w:pPr>
        <w:pStyle w:val="2f5"/>
        <w:rPr>
          <w:rFonts w:cs="Huawei Sans"/>
        </w:rPr>
      </w:pPr>
      <w:r w:rsidRPr="00A91556">
        <w:rPr>
          <w:rFonts w:cs="Huawei Sans"/>
        </w:rPr>
        <w:t>processed 500 images</w:t>
      </w:r>
    </w:p>
    <w:p w14:paraId="51F1382C" w14:textId="77777777" w:rsidR="00BF4DF4" w:rsidRPr="00A91556" w:rsidRDefault="00BF4DF4" w:rsidP="000B1754">
      <w:pPr>
        <w:pStyle w:val="2f5"/>
        <w:rPr>
          <w:rFonts w:cs="Huawei Sans"/>
        </w:rPr>
      </w:pPr>
      <w:r w:rsidRPr="00A91556">
        <w:rPr>
          <w:rFonts w:cs="Huawei Sans"/>
        </w:rPr>
        <w:t>processed 600 images</w:t>
      </w:r>
    </w:p>
    <w:p w14:paraId="2E04D19E" w14:textId="77777777" w:rsidR="00BF4DF4" w:rsidRPr="00A91556" w:rsidRDefault="00BF4DF4" w:rsidP="000B1754">
      <w:pPr>
        <w:pStyle w:val="2f5"/>
        <w:rPr>
          <w:rFonts w:cs="Huawei Sans"/>
        </w:rPr>
      </w:pPr>
      <w:r w:rsidRPr="00A91556">
        <w:rPr>
          <w:rFonts w:cs="Huawei Sans"/>
        </w:rPr>
        <w:t>processed 700 images</w:t>
      </w:r>
    </w:p>
    <w:p w14:paraId="09EA67E1" w14:textId="77777777" w:rsidR="00BF4DF4" w:rsidRPr="00A91556" w:rsidRDefault="00BF4DF4" w:rsidP="000B1754">
      <w:pPr>
        <w:pStyle w:val="2f5"/>
        <w:rPr>
          <w:rFonts w:cs="Huawei Sans"/>
        </w:rPr>
      </w:pPr>
      <w:r w:rsidRPr="00A91556">
        <w:rPr>
          <w:rFonts w:cs="Huawei Sans"/>
        </w:rPr>
        <w:t>processed 800 images</w:t>
      </w:r>
    </w:p>
    <w:p w14:paraId="009FCF2D" w14:textId="77777777" w:rsidR="00BF4DF4" w:rsidRPr="00A91556" w:rsidRDefault="00BF4DF4" w:rsidP="000B1754">
      <w:pPr>
        <w:pStyle w:val="2f5"/>
        <w:rPr>
          <w:rFonts w:cs="Huawei Sans"/>
        </w:rPr>
      </w:pPr>
      <w:r w:rsidRPr="00A91556">
        <w:rPr>
          <w:rFonts w:cs="Huawei Sans"/>
        </w:rPr>
        <w:t>processed 900 images</w:t>
      </w:r>
    </w:p>
    <w:p w14:paraId="0DDB99D0" w14:textId="77777777" w:rsidR="00BF4DF4" w:rsidRPr="00A91556" w:rsidRDefault="00BF4DF4" w:rsidP="000B1754">
      <w:pPr>
        <w:pStyle w:val="2f5"/>
        <w:rPr>
          <w:rFonts w:cs="Huawei Sans"/>
        </w:rPr>
      </w:pPr>
      <w:r w:rsidRPr="00A91556">
        <w:rPr>
          <w:rFonts w:cs="Huawei Sans"/>
        </w:rPr>
        <w:t>processed 1000 images</w:t>
      </w:r>
    </w:p>
    <w:p w14:paraId="3CA87756" w14:textId="77777777" w:rsidR="00BF4DF4" w:rsidRPr="00A91556" w:rsidRDefault="00BF4DF4" w:rsidP="000B1754">
      <w:pPr>
        <w:pStyle w:val="2f5"/>
        <w:rPr>
          <w:rFonts w:cs="Huawei Sans"/>
        </w:rPr>
      </w:pPr>
      <w:r w:rsidRPr="00A91556">
        <w:rPr>
          <w:rFonts w:cs="Huawei Sans"/>
        </w:rPr>
        <w:t>processed 1100 images</w:t>
      </w:r>
    </w:p>
    <w:p w14:paraId="25F6FB1E" w14:textId="77777777" w:rsidR="00BF4DF4" w:rsidRPr="00A91556" w:rsidRDefault="00BF4DF4" w:rsidP="000B1754">
      <w:pPr>
        <w:pStyle w:val="2f5"/>
        <w:rPr>
          <w:rFonts w:cs="Huawei Sans"/>
        </w:rPr>
      </w:pPr>
      <w:r w:rsidRPr="00A91556">
        <w:rPr>
          <w:rFonts w:cs="Huawei Sans"/>
        </w:rPr>
        <w:t>processed 1200 images</w:t>
      </w:r>
    </w:p>
    <w:p w14:paraId="0F0C7A07" w14:textId="77777777" w:rsidR="00BF4DF4" w:rsidRPr="00A91556" w:rsidRDefault="00BF4DF4" w:rsidP="000B1754">
      <w:pPr>
        <w:pStyle w:val="2f5"/>
        <w:rPr>
          <w:rFonts w:cs="Huawei Sans"/>
        </w:rPr>
      </w:pPr>
      <w:r w:rsidRPr="00A91556">
        <w:rPr>
          <w:rFonts w:cs="Huawei Sans"/>
        </w:rPr>
        <w:t>processed 1300 images</w:t>
      </w:r>
    </w:p>
    <w:p w14:paraId="6CB226FF" w14:textId="77777777" w:rsidR="00BF4DF4" w:rsidRPr="00A91556" w:rsidRDefault="00BF4DF4" w:rsidP="000B1754">
      <w:pPr>
        <w:pStyle w:val="2f5"/>
        <w:rPr>
          <w:rFonts w:cs="Huawei Sans"/>
        </w:rPr>
      </w:pPr>
      <w:r w:rsidRPr="00A91556">
        <w:rPr>
          <w:rFonts w:cs="Huawei Sans"/>
        </w:rPr>
        <w:t>processed 1400 images</w:t>
      </w:r>
    </w:p>
    <w:p w14:paraId="098EF748" w14:textId="77777777" w:rsidR="00BF4DF4" w:rsidRPr="00A91556" w:rsidRDefault="00BF4DF4" w:rsidP="000B1754">
      <w:pPr>
        <w:pStyle w:val="2f5"/>
        <w:rPr>
          <w:rFonts w:cs="Huawei Sans"/>
        </w:rPr>
      </w:pPr>
      <w:r w:rsidRPr="00A91556">
        <w:rPr>
          <w:rFonts w:cs="Huawei Sans"/>
        </w:rPr>
        <w:t>mean IoU 0.7759366796455764</w:t>
      </w:r>
    </w:p>
    <w:p w14:paraId="4CB13556" w14:textId="77777777" w:rsidR="00BF4DF4" w:rsidRPr="00A91556" w:rsidRDefault="00BF4DF4" w:rsidP="0047420D">
      <w:pPr>
        <w:pStyle w:val="1e"/>
      </w:pPr>
    </w:p>
    <w:p w14:paraId="4557F637" w14:textId="77777777" w:rsidR="00BF4DF4" w:rsidRPr="00A91556" w:rsidRDefault="00BF4DF4" w:rsidP="0047420D">
      <w:pPr>
        <w:pStyle w:val="1e"/>
      </w:pPr>
      <w:r w:rsidRPr="00A91556">
        <w:t>以下代码进行网络验证，显示最终图片和结果。</w:t>
      </w:r>
    </w:p>
    <w:p w14:paraId="5A8D6AE1" w14:textId="77777777" w:rsidR="00BF4DF4" w:rsidRPr="00A91556" w:rsidRDefault="00BF4DF4" w:rsidP="000B1754">
      <w:pPr>
        <w:pStyle w:val="2f5"/>
        <w:rPr>
          <w:rFonts w:cs="Huawei Sans"/>
        </w:rPr>
      </w:pPr>
      <w:r w:rsidRPr="00A91556">
        <w:rPr>
          <w:rFonts w:cs="Huawei Sans"/>
        </w:rPr>
        <w:t># test 2</w:t>
      </w:r>
    </w:p>
    <w:p w14:paraId="7E4A1DD7" w14:textId="77777777" w:rsidR="00BF4DF4" w:rsidRPr="00A91556" w:rsidRDefault="00BF4DF4" w:rsidP="000B1754">
      <w:pPr>
        <w:pStyle w:val="2f5"/>
        <w:rPr>
          <w:rFonts w:cs="Huawei Sans"/>
        </w:rPr>
      </w:pPr>
      <w:r w:rsidRPr="00A91556">
        <w:rPr>
          <w:rFonts w:cs="Huawei Sans"/>
        </w:rPr>
        <w:t>cfg = edict({</w:t>
      </w:r>
    </w:p>
    <w:p w14:paraId="7C67B4B7" w14:textId="77777777" w:rsidR="00BF4DF4" w:rsidRPr="00A91556" w:rsidRDefault="00BF4DF4" w:rsidP="000B1754">
      <w:pPr>
        <w:pStyle w:val="2f5"/>
        <w:rPr>
          <w:rFonts w:cs="Huawei Sans"/>
        </w:rPr>
      </w:pPr>
      <w:r w:rsidRPr="00A91556">
        <w:rPr>
          <w:rFonts w:cs="Huawei Sans"/>
        </w:rPr>
        <w:t xml:space="preserve">    "batch_size": 1,</w:t>
      </w:r>
    </w:p>
    <w:p w14:paraId="318CDB2D" w14:textId="77777777" w:rsidR="00BF4DF4" w:rsidRPr="00A91556" w:rsidRDefault="00BF4DF4" w:rsidP="000B1754">
      <w:pPr>
        <w:pStyle w:val="2f5"/>
        <w:rPr>
          <w:rFonts w:cs="Huawei Sans"/>
        </w:rPr>
      </w:pPr>
      <w:r w:rsidRPr="00A91556">
        <w:rPr>
          <w:rFonts w:cs="Huawei Sans"/>
        </w:rPr>
        <w:t xml:space="preserve">    "crop_size": 513,</w:t>
      </w:r>
    </w:p>
    <w:p w14:paraId="03C10938" w14:textId="77777777" w:rsidR="00BF4DF4" w:rsidRPr="00A91556" w:rsidRDefault="00BF4DF4" w:rsidP="000B1754">
      <w:pPr>
        <w:pStyle w:val="2f5"/>
        <w:rPr>
          <w:rFonts w:cs="Huawei Sans"/>
        </w:rPr>
      </w:pPr>
      <w:r w:rsidRPr="00A91556">
        <w:rPr>
          <w:rFonts w:cs="Huawei Sans"/>
        </w:rPr>
        <w:t xml:space="preserve">    "image_mean": [103.53, 116.28, 123.675],</w:t>
      </w:r>
    </w:p>
    <w:p w14:paraId="1F8B61D8" w14:textId="77777777" w:rsidR="00BF4DF4" w:rsidRPr="00A91556" w:rsidRDefault="00BF4DF4" w:rsidP="000B1754">
      <w:pPr>
        <w:pStyle w:val="2f5"/>
        <w:rPr>
          <w:rFonts w:cs="Huawei Sans"/>
        </w:rPr>
      </w:pPr>
      <w:r w:rsidRPr="00A91556">
        <w:rPr>
          <w:rFonts w:cs="Huawei Sans"/>
        </w:rPr>
        <w:t xml:space="preserve">    "image_std": [57.375, 57.120, 58.395],</w:t>
      </w:r>
    </w:p>
    <w:p w14:paraId="41354D4C" w14:textId="77777777" w:rsidR="00BF4DF4" w:rsidRPr="00A91556" w:rsidRDefault="00BF4DF4" w:rsidP="000B1754">
      <w:pPr>
        <w:pStyle w:val="2f5"/>
        <w:rPr>
          <w:rFonts w:cs="Huawei Sans"/>
        </w:rPr>
      </w:pPr>
      <w:r w:rsidRPr="00A91556">
        <w:rPr>
          <w:rFonts w:cs="Huawei Sans"/>
        </w:rPr>
        <w:t xml:space="preserve">    "scales": [1.0],           # [0.5,0.75,1.0,1.25,1.75]</w:t>
      </w:r>
    </w:p>
    <w:p w14:paraId="34E32E6F" w14:textId="77777777" w:rsidR="00BF4DF4" w:rsidRPr="00A91556" w:rsidRDefault="00BF4DF4" w:rsidP="000B1754">
      <w:pPr>
        <w:pStyle w:val="2f5"/>
        <w:rPr>
          <w:rFonts w:cs="Huawei Sans"/>
        </w:rPr>
      </w:pPr>
      <w:r w:rsidRPr="00A91556">
        <w:rPr>
          <w:rFonts w:cs="Huawei Sans"/>
        </w:rPr>
        <w:t xml:space="preserve">    'flip': True,</w:t>
      </w:r>
    </w:p>
    <w:p w14:paraId="0A79194A" w14:textId="77777777" w:rsidR="00BF4DF4" w:rsidRPr="00A91556" w:rsidRDefault="00BF4DF4" w:rsidP="000B1754">
      <w:pPr>
        <w:pStyle w:val="2f5"/>
        <w:rPr>
          <w:rFonts w:cs="Huawei Sans"/>
        </w:rPr>
      </w:pPr>
    </w:p>
    <w:p w14:paraId="62CBF1DD" w14:textId="77777777" w:rsidR="00BF4DF4" w:rsidRPr="00A91556" w:rsidRDefault="00BF4DF4" w:rsidP="000B1754">
      <w:pPr>
        <w:pStyle w:val="2f5"/>
        <w:rPr>
          <w:rFonts w:cs="Huawei Sans"/>
        </w:rPr>
      </w:pPr>
      <w:r w:rsidRPr="00A91556">
        <w:rPr>
          <w:rFonts w:cs="Huawei Sans"/>
        </w:rPr>
        <w:t xml:space="preserve">    'ignore_label': 255,</w:t>
      </w:r>
    </w:p>
    <w:p w14:paraId="450A9E26" w14:textId="77777777" w:rsidR="00BF4DF4" w:rsidRPr="00A91556" w:rsidRDefault="00BF4DF4" w:rsidP="000B1754">
      <w:pPr>
        <w:pStyle w:val="2f5"/>
        <w:rPr>
          <w:rFonts w:cs="Huawei Sans"/>
        </w:rPr>
      </w:pPr>
      <w:r w:rsidRPr="00A91556">
        <w:rPr>
          <w:rFonts w:cs="Huawei Sans"/>
        </w:rPr>
        <w:lastRenderedPageBreak/>
        <w:t xml:space="preserve">    'num_classes':21,</w:t>
      </w:r>
    </w:p>
    <w:p w14:paraId="4362031A" w14:textId="77777777" w:rsidR="00BF4DF4" w:rsidRPr="00A91556" w:rsidRDefault="00BF4DF4" w:rsidP="000B1754">
      <w:pPr>
        <w:pStyle w:val="2f5"/>
        <w:rPr>
          <w:rFonts w:cs="Huawei Sans"/>
        </w:rPr>
      </w:pPr>
    </w:p>
    <w:p w14:paraId="221DDA7C" w14:textId="77777777" w:rsidR="00BF4DF4" w:rsidRPr="00A91556" w:rsidRDefault="00BF4DF4" w:rsidP="000B1754">
      <w:pPr>
        <w:pStyle w:val="2f5"/>
        <w:rPr>
          <w:rFonts w:cs="Huawei Sans"/>
        </w:rPr>
      </w:pPr>
      <w:r w:rsidRPr="00A91556">
        <w:rPr>
          <w:rFonts w:cs="Huawei Sans"/>
        </w:rPr>
        <w:t xml:space="preserve">    'model': 'deeplab_v3_s8',</w:t>
      </w:r>
    </w:p>
    <w:p w14:paraId="6E5378F2" w14:textId="77777777" w:rsidR="00BF4DF4" w:rsidRPr="00A91556" w:rsidRDefault="00BF4DF4" w:rsidP="000B1754">
      <w:pPr>
        <w:pStyle w:val="2f5"/>
        <w:rPr>
          <w:rFonts w:cs="Huawei Sans"/>
        </w:rPr>
      </w:pPr>
      <w:r w:rsidRPr="00A91556">
        <w:rPr>
          <w:rFonts w:cs="Huawei Sans"/>
        </w:rPr>
        <w:t xml:space="preserve">    'freeze_bn': True,</w:t>
      </w:r>
    </w:p>
    <w:p w14:paraId="1353DB12" w14:textId="77777777" w:rsidR="00BF4DF4" w:rsidRPr="00A91556" w:rsidRDefault="00BF4DF4" w:rsidP="000B1754">
      <w:pPr>
        <w:pStyle w:val="2f5"/>
        <w:rPr>
          <w:rFonts w:cs="Huawei Sans"/>
        </w:rPr>
      </w:pPr>
      <w:r w:rsidRPr="00A91556">
        <w:rPr>
          <w:rFonts w:cs="Huawei Sans"/>
        </w:rPr>
        <w:t xml:space="preserve">    </w:t>
      </w:r>
    </w:p>
    <w:p w14:paraId="1307FE75" w14:textId="77777777" w:rsidR="00BF4DF4" w:rsidRPr="00A91556" w:rsidRDefault="00BF4DF4" w:rsidP="000B1754">
      <w:pPr>
        <w:pStyle w:val="2f5"/>
        <w:rPr>
          <w:rFonts w:cs="Huawei Sans"/>
        </w:rPr>
      </w:pPr>
      <w:r w:rsidRPr="00A91556">
        <w:rPr>
          <w:rFonts w:cs="Huawei Sans"/>
        </w:rPr>
        <w:t xml:space="preserve">    'if_png':True,</w:t>
      </w:r>
    </w:p>
    <w:p w14:paraId="34B99BD5" w14:textId="77777777" w:rsidR="00BF4DF4" w:rsidRPr="00A91556" w:rsidRDefault="00BF4DF4" w:rsidP="000B1754">
      <w:pPr>
        <w:pStyle w:val="2f5"/>
        <w:rPr>
          <w:rFonts w:cs="Huawei Sans"/>
        </w:rPr>
      </w:pPr>
      <w:r w:rsidRPr="00A91556">
        <w:rPr>
          <w:rFonts w:cs="Huawei Sans"/>
        </w:rPr>
        <w:t xml:space="preserve">    'num_png':3</w:t>
      </w:r>
    </w:p>
    <w:p w14:paraId="4F9BFF3D" w14:textId="77777777" w:rsidR="00BF4DF4" w:rsidRPr="00A91556" w:rsidRDefault="00BF4DF4" w:rsidP="000B1754">
      <w:pPr>
        <w:pStyle w:val="2f5"/>
        <w:rPr>
          <w:rFonts w:cs="Huawei Sans"/>
        </w:rPr>
      </w:pPr>
    </w:p>
    <w:p w14:paraId="2E9B9E3A" w14:textId="77777777" w:rsidR="00BF4DF4" w:rsidRPr="00A91556" w:rsidRDefault="00BF4DF4" w:rsidP="000B1754">
      <w:pPr>
        <w:pStyle w:val="2f5"/>
        <w:rPr>
          <w:rFonts w:cs="Huawei Sans"/>
        </w:rPr>
      </w:pPr>
      <w:r w:rsidRPr="00A91556">
        <w:rPr>
          <w:rFonts w:cs="Huawei Sans"/>
        </w:rPr>
        <w:t>})</w:t>
      </w:r>
    </w:p>
    <w:p w14:paraId="2311F376" w14:textId="77777777" w:rsidR="00BF4DF4" w:rsidRPr="00A91556" w:rsidRDefault="00BF4DF4" w:rsidP="000B1754">
      <w:pPr>
        <w:pStyle w:val="2f5"/>
        <w:rPr>
          <w:rFonts w:cs="Huawei Sans"/>
        </w:rPr>
      </w:pPr>
    </w:p>
    <w:p w14:paraId="02B5A7EC" w14:textId="77777777" w:rsidR="00BF4DF4" w:rsidRPr="00A91556" w:rsidRDefault="00BF4DF4" w:rsidP="000B1754">
      <w:pPr>
        <w:pStyle w:val="2f5"/>
        <w:rPr>
          <w:rFonts w:cs="Huawei Sans"/>
        </w:rPr>
      </w:pPr>
      <w:r w:rsidRPr="00A91556">
        <w:rPr>
          <w:rFonts w:cs="Huawei Sans"/>
        </w:rPr>
        <w:t># import moxing as mox</w:t>
      </w:r>
    </w:p>
    <w:p w14:paraId="0DF7C91A" w14:textId="77777777" w:rsidR="00BF4DF4" w:rsidRPr="00A91556" w:rsidRDefault="00BF4DF4" w:rsidP="000B1754">
      <w:pPr>
        <w:pStyle w:val="2f5"/>
        <w:rPr>
          <w:rFonts w:cs="Huawei Sans"/>
        </w:rPr>
      </w:pPr>
      <w:r w:rsidRPr="00A91556">
        <w:rPr>
          <w:rFonts w:cs="Huawei Sans"/>
        </w:rPr>
        <w:t>data_path = './VOC2012'</w:t>
      </w:r>
    </w:p>
    <w:p w14:paraId="75EA9F0B" w14:textId="77777777" w:rsidR="00BF4DF4" w:rsidRPr="00A91556" w:rsidRDefault="00BF4DF4" w:rsidP="000B1754">
      <w:pPr>
        <w:pStyle w:val="2f5"/>
        <w:rPr>
          <w:rFonts w:cs="Huawei Sans"/>
        </w:rPr>
      </w:pPr>
      <w:r w:rsidRPr="00A91556">
        <w:rPr>
          <w:rFonts w:cs="Huawei Sans"/>
        </w:rPr>
        <w:t># if not os.path.exists(data_path):</w:t>
      </w:r>
    </w:p>
    <w:p w14:paraId="44E46D78" w14:textId="77777777" w:rsidR="00BF4DF4" w:rsidRPr="00A91556" w:rsidRDefault="00BF4DF4" w:rsidP="000B1754">
      <w:pPr>
        <w:pStyle w:val="2f5"/>
        <w:rPr>
          <w:rFonts w:cs="Huawei Sans"/>
        </w:rPr>
      </w:pPr>
      <w:r w:rsidRPr="00A91556">
        <w:rPr>
          <w:rFonts w:cs="Huawei Sans"/>
        </w:rPr>
        <w:t>#     mox.file.copy_parallel(src_url="s3://share-course/dataset/voc2012_raw/", dst_url=data_path)</w:t>
      </w:r>
    </w:p>
    <w:p w14:paraId="0A4873D5" w14:textId="77777777" w:rsidR="00BF4DF4" w:rsidRPr="00A91556" w:rsidRDefault="00BF4DF4" w:rsidP="000B1754">
      <w:pPr>
        <w:pStyle w:val="2f5"/>
        <w:rPr>
          <w:rFonts w:cs="Huawei Sans"/>
        </w:rPr>
      </w:pPr>
      <w:r w:rsidRPr="00A91556">
        <w:rPr>
          <w:rFonts w:cs="Huawei Sans"/>
        </w:rPr>
        <w:t>cfg.data_file = data_path</w:t>
      </w:r>
    </w:p>
    <w:p w14:paraId="189060B0" w14:textId="77777777" w:rsidR="00BF4DF4" w:rsidRPr="00A91556" w:rsidRDefault="00BF4DF4" w:rsidP="000B1754">
      <w:pPr>
        <w:pStyle w:val="2f5"/>
        <w:rPr>
          <w:rFonts w:cs="Huawei Sans"/>
        </w:rPr>
      </w:pPr>
    </w:p>
    <w:p w14:paraId="75D9FD27" w14:textId="77777777" w:rsidR="00BF4DF4" w:rsidRPr="00A91556" w:rsidRDefault="00BF4DF4" w:rsidP="000B1754">
      <w:pPr>
        <w:pStyle w:val="2f5"/>
        <w:rPr>
          <w:rFonts w:cs="Huawei Sans"/>
        </w:rPr>
      </w:pPr>
      <w:r w:rsidRPr="00A91556">
        <w:rPr>
          <w:rFonts w:cs="Huawei Sans"/>
        </w:rPr>
        <w:t># dataset</w:t>
      </w:r>
    </w:p>
    <w:p w14:paraId="46D1AA5E" w14:textId="77777777" w:rsidR="00BF4DF4" w:rsidRPr="00A91556" w:rsidRDefault="00BF4DF4" w:rsidP="000B1754">
      <w:pPr>
        <w:pStyle w:val="2f5"/>
        <w:rPr>
          <w:rFonts w:cs="Huawei Sans"/>
        </w:rPr>
      </w:pPr>
      <w:r w:rsidRPr="00A91556">
        <w:rPr>
          <w:rFonts w:cs="Huawei Sans"/>
        </w:rPr>
        <w:t>dataset = SegDataset(image_mean=cfg.image_mean,</w:t>
      </w:r>
    </w:p>
    <w:p w14:paraId="7481B2E2" w14:textId="77777777" w:rsidR="00BF4DF4" w:rsidRPr="00A91556" w:rsidRDefault="00BF4DF4" w:rsidP="000B1754">
      <w:pPr>
        <w:pStyle w:val="2f5"/>
        <w:rPr>
          <w:rFonts w:cs="Huawei Sans"/>
        </w:rPr>
      </w:pPr>
      <w:r w:rsidRPr="00A91556">
        <w:rPr>
          <w:rFonts w:cs="Huawei Sans"/>
        </w:rPr>
        <w:t xml:space="preserve">                                    image_std=cfg.image_std,</w:t>
      </w:r>
    </w:p>
    <w:p w14:paraId="2EB88708" w14:textId="77777777" w:rsidR="00BF4DF4" w:rsidRPr="00A91556" w:rsidRDefault="00BF4DF4" w:rsidP="000B1754">
      <w:pPr>
        <w:pStyle w:val="2f5"/>
        <w:rPr>
          <w:rFonts w:cs="Huawei Sans"/>
        </w:rPr>
      </w:pPr>
      <w:r w:rsidRPr="00A91556">
        <w:rPr>
          <w:rFonts w:cs="Huawei Sans"/>
        </w:rPr>
        <w:t xml:space="preserve">                                    data_file=cfg.data_file)</w:t>
      </w:r>
    </w:p>
    <w:p w14:paraId="78210C5A" w14:textId="77777777" w:rsidR="00BF4DF4" w:rsidRPr="00A91556" w:rsidRDefault="00BF4DF4" w:rsidP="000B1754">
      <w:pPr>
        <w:pStyle w:val="2f5"/>
        <w:rPr>
          <w:rFonts w:cs="Huawei Sans"/>
        </w:rPr>
      </w:pPr>
      <w:r w:rsidRPr="00A91556">
        <w:rPr>
          <w:rFonts w:cs="Huawei Sans"/>
        </w:rPr>
        <w:t>dataset.get_gray_dataset()</w:t>
      </w:r>
    </w:p>
    <w:p w14:paraId="26E3DFB8" w14:textId="77777777" w:rsidR="00BF4DF4" w:rsidRPr="00A91556" w:rsidRDefault="00BF4DF4" w:rsidP="000B1754">
      <w:pPr>
        <w:pStyle w:val="2f5"/>
        <w:rPr>
          <w:rFonts w:cs="Huawei Sans"/>
        </w:rPr>
      </w:pPr>
      <w:r w:rsidRPr="00A91556">
        <w:rPr>
          <w:rFonts w:cs="Huawei Sans"/>
        </w:rPr>
        <w:t>cfg.data_lst = os.path.join(cfg.data_file,'ImageSets/Segmentation/val.txt')</w:t>
      </w:r>
    </w:p>
    <w:p w14:paraId="0F0A559C" w14:textId="77777777" w:rsidR="00BF4DF4" w:rsidRPr="00A91556" w:rsidRDefault="00BF4DF4" w:rsidP="000B1754">
      <w:pPr>
        <w:pStyle w:val="2f5"/>
        <w:rPr>
          <w:rFonts w:cs="Huawei Sans"/>
        </w:rPr>
      </w:pPr>
      <w:r w:rsidRPr="00A91556">
        <w:rPr>
          <w:rFonts w:cs="Huawei Sans"/>
        </w:rPr>
        <w:t>cfg.voc_img_dir = os.path.join(cfg.data_file,'JPEGImages')</w:t>
      </w:r>
    </w:p>
    <w:p w14:paraId="1A830B41" w14:textId="77777777" w:rsidR="00BF4DF4" w:rsidRPr="00A91556" w:rsidRDefault="00BF4DF4" w:rsidP="000B1754">
      <w:pPr>
        <w:pStyle w:val="2f5"/>
        <w:rPr>
          <w:rFonts w:cs="Huawei Sans"/>
        </w:rPr>
      </w:pPr>
      <w:r w:rsidRPr="00A91556">
        <w:rPr>
          <w:rFonts w:cs="Huawei Sans"/>
        </w:rPr>
        <w:t>cfg.voc_anno_gray_dir = os.path.join(cfg.data_file,'SegmentationClassGray')</w:t>
      </w:r>
    </w:p>
    <w:p w14:paraId="30537E54" w14:textId="77777777" w:rsidR="00BF4DF4" w:rsidRPr="00A91556" w:rsidRDefault="00BF4DF4" w:rsidP="000B1754">
      <w:pPr>
        <w:pStyle w:val="2f5"/>
        <w:rPr>
          <w:rFonts w:cs="Huawei Sans"/>
        </w:rPr>
      </w:pPr>
    </w:p>
    <w:p w14:paraId="0E221B75" w14:textId="77777777" w:rsidR="00BF4DF4" w:rsidRPr="00A91556" w:rsidRDefault="00BF4DF4" w:rsidP="000B1754">
      <w:pPr>
        <w:pStyle w:val="2f5"/>
        <w:rPr>
          <w:rFonts w:cs="Huawei Sans"/>
        </w:rPr>
      </w:pPr>
      <w:r w:rsidRPr="00A91556">
        <w:rPr>
          <w:rFonts w:cs="Huawei Sans"/>
        </w:rPr>
        <w:t>ckpt_path = './model'</w:t>
      </w:r>
    </w:p>
    <w:p w14:paraId="4D842128" w14:textId="77777777" w:rsidR="00BF4DF4" w:rsidRPr="00A91556" w:rsidRDefault="00BF4DF4" w:rsidP="000B1754">
      <w:pPr>
        <w:pStyle w:val="2f5"/>
        <w:rPr>
          <w:rFonts w:cs="Huawei Sans"/>
        </w:rPr>
      </w:pPr>
      <w:r w:rsidRPr="00A91556">
        <w:rPr>
          <w:rFonts w:cs="Huawei Sans"/>
        </w:rPr>
        <w:t># if not os.path.exists(ckpt_path):</w:t>
      </w:r>
    </w:p>
    <w:p w14:paraId="60F8EA93" w14:textId="77777777" w:rsidR="00BF4DF4" w:rsidRPr="00A91556" w:rsidRDefault="00BF4DF4" w:rsidP="000B1754">
      <w:pPr>
        <w:pStyle w:val="2f5"/>
        <w:rPr>
          <w:rFonts w:cs="Huawei Sans"/>
        </w:rPr>
      </w:pPr>
      <w:r w:rsidRPr="00A91556">
        <w:rPr>
          <w:rFonts w:cs="Huawei Sans"/>
        </w:rPr>
        <w:t>#     mox.file.copy_parallel(src_url="s3://yyq-3/DATA/code/deeplabv3/model", dst_url=ckpt_path)     #if yours model had saved</w:t>
      </w:r>
    </w:p>
    <w:p w14:paraId="484BEA96" w14:textId="77777777" w:rsidR="00BF4DF4" w:rsidRPr="00A91556" w:rsidRDefault="00BF4DF4" w:rsidP="000B1754">
      <w:pPr>
        <w:pStyle w:val="2f5"/>
        <w:rPr>
          <w:rFonts w:cs="Huawei Sans"/>
        </w:rPr>
      </w:pPr>
      <w:r w:rsidRPr="00A91556">
        <w:rPr>
          <w:rFonts w:cs="Huawei Sans"/>
        </w:rPr>
        <w:t xml:space="preserve">cfg.ckpt_file = os.path.join(ckpt_path,'deeplab_v3_s8-3_91.ckpt')  </w:t>
      </w:r>
    </w:p>
    <w:p w14:paraId="23734686" w14:textId="77777777" w:rsidR="00BF4DF4" w:rsidRPr="00A91556" w:rsidRDefault="00BF4DF4" w:rsidP="000B1754">
      <w:pPr>
        <w:pStyle w:val="2f5"/>
        <w:rPr>
          <w:rFonts w:cs="Huawei Sans"/>
        </w:rPr>
      </w:pPr>
      <w:r w:rsidRPr="00A91556">
        <w:rPr>
          <w:rFonts w:cs="Huawei Sans"/>
        </w:rPr>
        <w:t>print('loading checkpoing:',cfg.ckpt_file)</w:t>
      </w:r>
    </w:p>
    <w:p w14:paraId="186547D7" w14:textId="77777777" w:rsidR="00BF4DF4" w:rsidRPr="00A91556" w:rsidRDefault="00BF4DF4" w:rsidP="000B1754">
      <w:pPr>
        <w:pStyle w:val="2f5"/>
        <w:rPr>
          <w:rFonts w:cs="Huawei Sans"/>
        </w:rPr>
      </w:pPr>
    </w:p>
    <w:p w14:paraId="0081CFB0" w14:textId="77777777" w:rsidR="00BF4DF4" w:rsidRPr="00A91556" w:rsidRDefault="00BF4DF4" w:rsidP="000B1754">
      <w:pPr>
        <w:pStyle w:val="2f5"/>
        <w:rPr>
          <w:rFonts w:cs="Huawei Sans"/>
        </w:rPr>
      </w:pPr>
      <w:r w:rsidRPr="00A91556">
        <w:rPr>
          <w:rFonts w:cs="Huawei Sans"/>
        </w:rPr>
        <w:t>net_eval(cfg)</w:t>
      </w:r>
    </w:p>
    <w:p w14:paraId="0F09387B" w14:textId="77777777" w:rsidR="00BF4DF4" w:rsidRPr="00A91556" w:rsidRDefault="00BF4DF4" w:rsidP="0047420D">
      <w:pPr>
        <w:pStyle w:val="1e"/>
      </w:pPr>
      <w:r w:rsidRPr="00A91556">
        <w:t>输出：</w:t>
      </w:r>
    </w:p>
    <w:p w14:paraId="6FC87A3C" w14:textId="77777777" w:rsidR="00BF4DF4" w:rsidRPr="00A91556" w:rsidRDefault="00BF4DF4" w:rsidP="0047420D">
      <w:pPr>
        <w:pStyle w:val="1e"/>
      </w:pPr>
      <w:r w:rsidRPr="00A91556">
        <w:rPr>
          <w:noProof/>
        </w:rPr>
        <w:lastRenderedPageBreak/>
        <w:drawing>
          <wp:inline distT="0" distB="0" distL="0" distR="0" wp14:anchorId="7C23A648" wp14:editId="583B40DC">
            <wp:extent cx="5221739" cy="3904273"/>
            <wp:effectExtent l="19050" t="19050" r="17145" b="203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26386" cy="3907747"/>
                    </a:xfrm>
                    <a:prstGeom prst="rect">
                      <a:avLst/>
                    </a:prstGeom>
                    <a:ln>
                      <a:solidFill>
                        <a:schemeClr val="bg1">
                          <a:lumMod val="75000"/>
                        </a:schemeClr>
                      </a:solidFill>
                    </a:ln>
                  </pic:spPr>
                </pic:pic>
              </a:graphicData>
            </a:graphic>
          </wp:inline>
        </w:drawing>
      </w:r>
    </w:p>
    <w:p w14:paraId="7E036237" w14:textId="2666F055" w:rsidR="00BF4DF4" w:rsidRPr="00A91556" w:rsidRDefault="00BF4DF4" w:rsidP="00BF4DF4">
      <w:pPr>
        <w:pStyle w:val="2"/>
        <w:rPr>
          <w:rFonts w:cs="Huawei Sans"/>
        </w:rPr>
      </w:pPr>
      <w:bookmarkStart w:id="10" w:name="_Toc67388626"/>
      <w:bookmarkStart w:id="11" w:name="_Toc94013568"/>
      <w:r w:rsidRPr="00A91556">
        <w:rPr>
          <w:rFonts w:cs="Huawei Sans"/>
        </w:rPr>
        <w:t>实验总结</w:t>
      </w:r>
      <w:bookmarkEnd w:id="10"/>
      <w:bookmarkEnd w:id="11"/>
    </w:p>
    <w:p w14:paraId="62DBC4B3" w14:textId="2A434278" w:rsidR="00BF4DF4" w:rsidRPr="00A91556" w:rsidRDefault="00BF4DF4" w:rsidP="0047420D">
      <w:pPr>
        <w:pStyle w:val="1e"/>
      </w:pPr>
      <w:r w:rsidRPr="00A91556">
        <w:t>本实验主要介绍如何使用</w:t>
      </w:r>
      <w:proofErr w:type="spellStart"/>
      <w:r w:rsidRPr="00A91556">
        <w:t>MindSpore</w:t>
      </w:r>
      <w:proofErr w:type="spellEnd"/>
      <w:r w:rsidRPr="00A91556">
        <w:t>在</w:t>
      </w:r>
      <w:r w:rsidRPr="00A91556">
        <w:t>voc2012</w:t>
      </w:r>
      <w:r w:rsidRPr="00A91556">
        <w:t>数据集上训练和推理</w:t>
      </w:r>
      <w:r w:rsidR="00DF67D8">
        <w:rPr>
          <w:rFonts w:hint="eastAsia"/>
        </w:rPr>
        <w:t>DeepLabv</w:t>
      </w:r>
      <w:r w:rsidR="00DF67D8">
        <w:t>3</w:t>
      </w:r>
      <w:r w:rsidRPr="00A91556">
        <w:t>网络模型，从而实现图像语义分割任务。通过本实验学员将了解如何处理图像分割数据标签，定义和训练卷积神经网络等的基本操作。</w:t>
      </w:r>
    </w:p>
    <w:sectPr w:rsidR="00BF4DF4" w:rsidRPr="00A91556">
      <w:headerReference w:type="default" r:id="rId26"/>
      <w:pgSz w:w="11906" w:h="16838"/>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D2062" w14:textId="77777777" w:rsidR="00766465" w:rsidRDefault="00766465">
      <w:pPr>
        <w:spacing w:before="0" w:after="0" w:line="240" w:lineRule="auto"/>
        <w:rPr>
          <w:rFonts w:hint="eastAsia"/>
        </w:rPr>
      </w:pPr>
      <w:r>
        <w:separator/>
      </w:r>
    </w:p>
  </w:endnote>
  <w:endnote w:type="continuationSeparator" w:id="0">
    <w:p w14:paraId="5D04BC98" w14:textId="77777777" w:rsidR="00766465" w:rsidRDefault="00766465">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altName w:val="Calibri"/>
    <w:charset w:val="00"/>
    <w:family w:val="swiss"/>
    <w:pitch w:val="variable"/>
    <w:sig w:usb0="A00002FF" w:usb1="500078FB" w:usb2="00000008" w:usb3="00000000" w:csb0="0000009F" w:csb1="00000000"/>
  </w:font>
  <w:font w:name="方正兰亭黑简体">
    <w:altName w:val="微软雅黑"/>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uaweiSans-Regular">
    <w:altName w:val="Times New Roman"/>
    <w:panose1 w:val="00000000000000000000"/>
    <w:charset w:val="00"/>
    <w:family w:val="roman"/>
    <w:notTrueType/>
    <w:pitch w:val="default"/>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FrutigerNext LT Regular">
    <w:altName w:val="Arial"/>
    <w:charset w:val="00"/>
    <w:family w:val="swiss"/>
    <w:pitch w:val="variable"/>
    <w:sig w:usb0="00000001"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443C3" w14:textId="77777777" w:rsidR="00766465" w:rsidRDefault="00766465">
      <w:pPr>
        <w:spacing w:before="0" w:after="0" w:line="240" w:lineRule="auto"/>
        <w:rPr>
          <w:rFonts w:hint="eastAsia"/>
        </w:rPr>
      </w:pPr>
      <w:r>
        <w:separator/>
      </w:r>
    </w:p>
  </w:footnote>
  <w:footnote w:type="continuationSeparator" w:id="0">
    <w:p w14:paraId="3CEDEFE8" w14:textId="77777777" w:rsidR="00766465" w:rsidRDefault="00766465">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5E6F2" w14:textId="77777777" w:rsidR="00D46480" w:rsidRDefault="00D46480">
    <w:pPr>
      <w:pStyle w:val="affb"/>
      <w:rPr>
        <w:rFonts w:ascii="Huawei Sans" w:eastAsia="方正兰亭黑简体" w:hAnsi="Huawei Sans"/>
      </w:rPr>
    </w:pPr>
  </w:p>
  <w:p w14:paraId="2B299B32" w14:textId="77777777" w:rsidR="00D46480" w:rsidRDefault="00D46480">
    <w:pPr>
      <w:pStyle w:val="affb"/>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D46480" w14:paraId="2AF7F082" w14:textId="77777777">
      <w:trPr>
        <w:cantSplit/>
        <w:trHeight w:hRule="exact" w:val="738"/>
      </w:trPr>
      <w:tc>
        <w:tcPr>
          <w:tcW w:w="1134" w:type="dxa"/>
        </w:tcPr>
        <w:p w14:paraId="7633995D" w14:textId="77777777" w:rsidR="00D46480" w:rsidRDefault="00D46480">
          <w:pPr>
            <w:pStyle w:val="affffe"/>
            <w:jc w:val="left"/>
            <w:rPr>
              <w:rFonts w:ascii="Huawei Sans" w:hAnsi="Huawei Sans"/>
            </w:rPr>
          </w:pPr>
          <w:r>
            <w:rPr>
              <w:rFonts w:ascii="Huawei Sans" w:hAnsi="Huawei Sans"/>
              <w:noProof/>
            </w:rPr>
            <w:drawing>
              <wp:inline distT="0" distB="0" distL="0" distR="0" wp14:anchorId="5698F670" wp14:editId="45330399">
                <wp:extent cx="424180" cy="432435"/>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348F7A93" w14:textId="77777777" w:rsidR="00D46480" w:rsidRDefault="00D46480">
          <w:pPr>
            <w:spacing w:before="120"/>
            <w:rPr>
              <w:rFonts w:ascii="Huawei Sans" w:hAnsi="Huawei Sans"/>
            </w:rPr>
          </w:pPr>
        </w:p>
      </w:tc>
      <w:tc>
        <w:tcPr>
          <w:tcW w:w="7371" w:type="dxa"/>
          <w:vAlign w:val="bottom"/>
        </w:tcPr>
        <w:p w14:paraId="7F5E218E" w14:textId="77777777" w:rsidR="00D46480" w:rsidRDefault="00D46480" w:rsidP="009329A7">
          <w:pPr>
            <w:pStyle w:val="TableNote"/>
            <w:ind w:left="0"/>
            <w:jc w:val="center"/>
            <w:rPr>
              <w:rFonts w:ascii="Huawei Sans" w:hAnsi="Huawei Sans"/>
            </w:rPr>
          </w:pPr>
          <w:r w:rsidRPr="00E628C6">
            <w:rPr>
              <w:rFonts w:ascii="Huawei Sans" w:hAnsi="Huawei Sans" w:hint="eastAsia"/>
            </w:rPr>
            <w:t>《深度学习》卷积网络</w:t>
          </w:r>
        </w:p>
      </w:tc>
      <w:tc>
        <w:tcPr>
          <w:tcW w:w="1134" w:type="dxa"/>
          <w:vAlign w:val="bottom"/>
        </w:tcPr>
        <w:p w14:paraId="593A41B7" w14:textId="77777777" w:rsidR="00D46480" w:rsidRDefault="00D46480">
          <w:pPr>
            <w:pStyle w:val="TableNote"/>
            <w:ind w:left="0"/>
            <w:jc w:val="right"/>
            <w:rPr>
              <w:rFonts w:ascii="Huawei Sans" w:hAnsi="Huawei Sans"/>
            </w:rPr>
          </w:pPr>
          <w:r>
            <w:rPr>
              <w:rFonts w:ascii="Huawei Sans" w:hAnsi="Huawei Sans"/>
            </w:rPr>
            <w:t>第</w:t>
          </w:r>
          <w:r>
            <w:rPr>
              <w:rFonts w:ascii="Huawei Sans" w:hAnsi="Huawei Sans"/>
            </w:rPr>
            <w:fldChar w:fldCharType="begin"/>
          </w:r>
          <w:r>
            <w:rPr>
              <w:rFonts w:ascii="Huawei Sans" w:hAnsi="Huawei Sans"/>
            </w:rPr>
            <w:instrText xml:space="preserve"> PAGE </w:instrText>
          </w:r>
          <w:r>
            <w:rPr>
              <w:rFonts w:ascii="Huawei Sans" w:hAnsi="Huawei Sans"/>
            </w:rPr>
            <w:fldChar w:fldCharType="separate"/>
          </w:r>
          <w:r>
            <w:rPr>
              <w:rFonts w:ascii="Huawei Sans" w:hAnsi="Huawei Sans"/>
              <w:noProof/>
            </w:rPr>
            <w:t>62</w:t>
          </w:r>
          <w:r>
            <w:rPr>
              <w:rFonts w:ascii="Huawei Sans" w:hAnsi="Huawei Sans"/>
            </w:rPr>
            <w:fldChar w:fldCharType="end"/>
          </w:r>
          <w:r>
            <w:rPr>
              <w:rFonts w:ascii="Huawei Sans" w:hAnsi="Huawei Sans"/>
            </w:rPr>
            <w:t>页</w:t>
          </w:r>
        </w:p>
      </w:tc>
    </w:tr>
  </w:tbl>
  <w:p w14:paraId="04D27BB4" w14:textId="77777777" w:rsidR="00D46480" w:rsidRDefault="00D46480">
    <w:pPr>
      <w:pStyle w:val="affb"/>
      <w:rPr>
        <w:rFonts w:ascii="Huawei Sans" w:eastAsia="方正兰亭黑简体" w:hAnsi="Huawei Sans"/>
      </w:rPr>
    </w:pPr>
  </w:p>
  <w:p w14:paraId="19E05F04" w14:textId="77777777" w:rsidR="00D46480" w:rsidRDefault="00D46480">
    <w:pPr>
      <w:pStyle w:val="affb"/>
      <w:rPr>
        <w:rFonts w:ascii="Huawei Sans" w:eastAsia="方正兰亭黑简体" w:hAnsi="Huawei Sans"/>
      </w:rPr>
    </w:pPr>
  </w:p>
  <w:p w14:paraId="4FA9DFE3" w14:textId="77777777" w:rsidR="00D46480" w:rsidRDefault="00D46480">
    <w:pPr>
      <w:pStyle w:val="affb"/>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F1E"/>
    <w:multiLevelType w:val="hybridMultilevel"/>
    <w:tmpl w:val="010EDE96"/>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ABE3D6B"/>
    <w:multiLevelType w:val="hybridMultilevel"/>
    <w:tmpl w:val="EE060348"/>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2"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4" w15:restartNumberingAfterBreak="0">
    <w:nsid w:val="12F3318A"/>
    <w:multiLevelType w:val="multilevel"/>
    <w:tmpl w:val="12F3318A"/>
    <w:lvl w:ilvl="0">
      <w:start w:val="1"/>
      <w:numFmt w:val="bullet"/>
      <w:lvlText w:val=""/>
      <w:lvlJc w:val="left"/>
      <w:pPr>
        <w:ind w:left="1441" w:hanging="420"/>
      </w:pPr>
      <w:rPr>
        <w:rFonts w:ascii="Wingdings" w:hAnsi="Wingdings" w:hint="default"/>
      </w:rPr>
    </w:lvl>
    <w:lvl w:ilvl="1">
      <w:start w:val="1"/>
      <w:numFmt w:val="bullet"/>
      <w:lvlText w:val="-"/>
      <w:lvlJc w:val="left"/>
      <w:pPr>
        <w:ind w:left="1801" w:hanging="360"/>
      </w:pPr>
      <w:rPr>
        <w:rFonts w:ascii="Huawei Sans" w:eastAsia="方正兰亭黑简体" w:hAnsi="Huawei Sans" w:cs="Huawei San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5" w15:restartNumberingAfterBreak="0">
    <w:nsid w:val="171657A1"/>
    <w:multiLevelType w:val="multilevel"/>
    <w:tmpl w:val="0A0CEFB2"/>
    <w:lvl w:ilvl="0">
      <w:start w:val="1"/>
      <w:numFmt w:val="decimal"/>
      <w:pStyle w:val="1"/>
      <w:suff w:val="nothing"/>
      <w:lvlText w:val="%1 "/>
      <w:lvlJc w:val="left"/>
      <w:pPr>
        <w:ind w:left="0" w:firstLine="0"/>
      </w:pPr>
      <w:rPr>
        <w:rFonts w:ascii="Huawei Sans" w:eastAsia="方正兰亭黑简体" w:hAnsi="Huawei Sans"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rFonts w:ascii="Huawei Sans" w:eastAsia="方正兰亭黑简体" w:hAnsi="Huawei Sans" w:cs="Book Antiqua" w:hint="default"/>
        <w:b/>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50"/>
      <w:suff w:val="space"/>
      <w:lvlText w:val="表%1-%9"/>
      <w:lvlJc w:val="left"/>
      <w:pPr>
        <w:ind w:left="1701" w:firstLine="0"/>
      </w:pPr>
      <w:rPr>
        <w:bCs w:val="0"/>
        <w:i w:val="0"/>
        <w:iCs w:val="0"/>
        <w:caps w:val="0"/>
        <w:smallCaps w:val="0"/>
        <w:strike w:val="0"/>
        <w:dstrike w:val="0"/>
        <w:outline w:val="0"/>
        <w:shadow w:val="0"/>
        <w:emboss w:val="0"/>
        <w:imprint w:val="0"/>
        <w:noProof w:val="0"/>
        <w:vanish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7" w15:restartNumberingAfterBreak="0">
    <w:nsid w:val="1D5755D3"/>
    <w:multiLevelType w:val="hybridMultilevel"/>
    <w:tmpl w:val="9920DC94"/>
    <w:lvl w:ilvl="0" w:tplc="B1B4CC1A">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1FFE06D2"/>
    <w:multiLevelType w:val="multilevel"/>
    <w:tmpl w:val="1FFE06D2"/>
    <w:lvl w:ilvl="0">
      <w:start w:val="1"/>
      <w:numFmt w:val="decimal"/>
      <w:lvlText w:val="（%1）"/>
      <w:lvlJc w:val="left"/>
      <w:pPr>
        <w:ind w:left="1560" w:hanging="720"/>
      </w:pPr>
      <w:rPr>
        <w:rFonts w:ascii="Huawei Sans" w:eastAsia="方正兰亭黑简体" w:hAnsi="Huawei Sans" w:hint="default"/>
        <w:color w:val="auto"/>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9"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0" w15:restartNumberingAfterBreak="0">
    <w:nsid w:val="22455943"/>
    <w:multiLevelType w:val="multilevel"/>
    <w:tmpl w:val="22455943"/>
    <w:lvl w:ilvl="0">
      <w:numFmt w:val="bullet"/>
      <w:lvlText w:val="•"/>
      <w:lvlJc w:val="left"/>
      <w:pPr>
        <w:ind w:left="1441" w:hanging="420"/>
      </w:pPr>
      <w:rPr>
        <w:rFont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11" w15:restartNumberingAfterBreak="0">
    <w:nsid w:val="26221D03"/>
    <w:multiLevelType w:val="hybridMultilevel"/>
    <w:tmpl w:val="459E2E44"/>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12" w15:restartNumberingAfterBreak="0">
    <w:nsid w:val="269731B2"/>
    <w:multiLevelType w:val="multilevel"/>
    <w:tmpl w:val="269731B2"/>
    <w:lvl w:ilvl="0">
      <w:numFmt w:val="bullet"/>
      <w:lvlText w:val="•"/>
      <w:lvlJc w:val="left"/>
      <w:pPr>
        <w:ind w:left="1441" w:hanging="420"/>
      </w:pPr>
      <w:rPr>
        <w:rFont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13" w15:restartNumberingAfterBreak="0">
    <w:nsid w:val="2D497E14"/>
    <w:multiLevelType w:val="hybridMultilevel"/>
    <w:tmpl w:val="26D0815A"/>
    <w:lvl w:ilvl="0" w:tplc="0409000F">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4" w15:restartNumberingAfterBreak="0">
    <w:nsid w:val="2DDA3EE0"/>
    <w:multiLevelType w:val="hybridMultilevel"/>
    <w:tmpl w:val="C0C6FB16"/>
    <w:lvl w:ilvl="0" w:tplc="04090001">
      <w:start w:val="1"/>
      <w:numFmt w:val="bullet"/>
      <w:lvlText w:val=""/>
      <w:lvlJc w:val="left"/>
      <w:pPr>
        <w:ind w:left="2229" w:hanging="420"/>
      </w:pPr>
      <w:rPr>
        <w:rFonts w:ascii="Wingdings" w:hAnsi="Wingdings" w:hint="default"/>
      </w:rPr>
    </w:lvl>
    <w:lvl w:ilvl="1" w:tplc="04090003" w:tentative="1">
      <w:start w:val="1"/>
      <w:numFmt w:val="bullet"/>
      <w:lvlText w:val=""/>
      <w:lvlJc w:val="left"/>
      <w:pPr>
        <w:ind w:left="2649" w:hanging="420"/>
      </w:pPr>
      <w:rPr>
        <w:rFonts w:ascii="Wingdings" w:hAnsi="Wingdings" w:hint="default"/>
      </w:rPr>
    </w:lvl>
    <w:lvl w:ilvl="2" w:tplc="04090005" w:tentative="1">
      <w:start w:val="1"/>
      <w:numFmt w:val="bullet"/>
      <w:lvlText w:val=""/>
      <w:lvlJc w:val="left"/>
      <w:pPr>
        <w:ind w:left="3069" w:hanging="420"/>
      </w:pPr>
      <w:rPr>
        <w:rFonts w:ascii="Wingdings" w:hAnsi="Wingdings" w:hint="default"/>
      </w:rPr>
    </w:lvl>
    <w:lvl w:ilvl="3" w:tplc="04090001" w:tentative="1">
      <w:start w:val="1"/>
      <w:numFmt w:val="bullet"/>
      <w:lvlText w:val=""/>
      <w:lvlJc w:val="left"/>
      <w:pPr>
        <w:ind w:left="3489" w:hanging="420"/>
      </w:pPr>
      <w:rPr>
        <w:rFonts w:ascii="Wingdings" w:hAnsi="Wingdings" w:hint="default"/>
      </w:rPr>
    </w:lvl>
    <w:lvl w:ilvl="4" w:tplc="04090003" w:tentative="1">
      <w:start w:val="1"/>
      <w:numFmt w:val="bullet"/>
      <w:lvlText w:val=""/>
      <w:lvlJc w:val="left"/>
      <w:pPr>
        <w:ind w:left="3909" w:hanging="420"/>
      </w:pPr>
      <w:rPr>
        <w:rFonts w:ascii="Wingdings" w:hAnsi="Wingdings" w:hint="default"/>
      </w:rPr>
    </w:lvl>
    <w:lvl w:ilvl="5" w:tplc="04090005" w:tentative="1">
      <w:start w:val="1"/>
      <w:numFmt w:val="bullet"/>
      <w:lvlText w:val=""/>
      <w:lvlJc w:val="left"/>
      <w:pPr>
        <w:ind w:left="4329" w:hanging="420"/>
      </w:pPr>
      <w:rPr>
        <w:rFonts w:ascii="Wingdings" w:hAnsi="Wingdings" w:hint="default"/>
      </w:rPr>
    </w:lvl>
    <w:lvl w:ilvl="6" w:tplc="04090001" w:tentative="1">
      <w:start w:val="1"/>
      <w:numFmt w:val="bullet"/>
      <w:lvlText w:val=""/>
      <w:lvlJc w:val="left"/>
      <w:pPr>
        <w:ind w:left="4749" w:hanging="420"/>
      </w:pPr>
      <w:rPr>
        <w:rFonts w:ascii="Wingdings" w:hAnsi="Wingdings" w:hint="default"/>
      </w:rPr>
    </w:lvl>
    <w:lvl w:ilvl="7" w:tplc="04090003" w:tentative="1">
      <w:start w:val="1"/>
      <w:numFmt w:val="bullet"/>
      <w:lvlText w:val=""/>
      <w:lvlJc w:val="left"/>
      <w:pPr>
        <w:ind w:left="5169" w:hanging="420"/>
      </w:pPr>
      <w:rPr>
        <w:rFonts w:ascii="Wingdings" w:hAnsi="Wingdings" w:hint="default"/>
      </w:rPr>
    </w:lvl>
    <w:lvl w:ilvl="8" w:tplc="04090005" w:tentative="1">
      <w:start w:val="1"/>
      <w:numFmt w:val="bullet"/>
      <w:lvlText w:val=""/>
      <w:lvlJc w:val="left"/>
      <w:pPr>
        <w:ind w:left="5589" w:hanging="420"/>
      </w:pPr>
      <w:rPr>
        <w:rFonts w:ascii="Wingdings" w:hAnsi="Wingdings" w:hint="default"/>
      </w:rPr>
    </w:lvl>
  </w:abstractNum>
  <w:abstractNum w:abstractNumId="15" w15:restartNumberingAfterBreak="0">
    <w:nsid w:val="2DE43273"/>
    <w:multiLevelType w:val="multilevel"/>
    <w:tmpl w:val="2DE43273"/>
    <w:lvl w:ilvl="0">
      <w:numFmt w:val="bullet"/>
      <w:lvlText w:val="•"/>
      <w:lvlJc w:val="left"/>
      <w:pPr>
        <w:ind w:left="1441" w:hanging="420"/>
      </w:pPr>
      <w:rPr>
        <w:rFont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16" w15:restartNumberingAfterBreak="0">
    <w:nsid w:val="2EA64756"/>
    <w:multiLevelType w:val="multilevel"/>
    <w:tmpl w:val="2EA64756"/>
    <w:lvl w:ilvl="0">
      <w:start w:val="1"/>
      <w:numFmt w:val="bullet"/>
      <w:lvlText w:val=""/>
      <w:lvlJc w:val="left"/>
      <w:pPr>
        <w:ind w:left="1441" w:hanging="420"/>
      </w:pPr>
      <w:rPr>
        <w:rFonts w:ascii="Wingdings" w:hAnsi="Wingding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17"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15:restartNumberingAfterBreak="0">
    <w:nsid w:val="32117B03"/>
    <w:multiLevelType w:val="hybridMultilevel"/>
    <w:tmpl w:val="F97CA24C"/>
    <w:lvl w:ilvl="0" w:tplc="B6D0ECF0">
      <w:start w:val="1"/>
      <w:numFmt w:val="bullet"/>
      <w:lvlText w:val="•"/>
      <w:lvlJc w:val="left"/>
      <w:pPr>
        <w:tabs>
          <w:tab w:val="num" w:pos="720"/>
        </w:tabs>
        <w:ind w:left="720" w:hanging="360"/>
      </w:pPr>
      <w:rPr>
        <w:rFonts w:ascii="Arial" w:hAnsi="Arial" w:hint="default"/>
      </w:rPr>
    </w:lvl>
    <w:lvl w:ilvl="1" w:tplc="3C363690" w:tentative="1">
      <w:start w:val="1"/>
      <w:numFmt w:val="bullet"/>
      <w:lvlText w:val="•"/>
      <w:lvlJc w:val="left"/>
      <w:pPr>
        <w:tabs>
          <w:tab w:val="num" w:pos="1440"/>
        </w:tabs>
        <w:ind w:left="1440" w:hanging="360"/>
      </w:pPr>
      <w:rPr>
        <w:rFonts w:ascii="Arial" w:hAnsi="Arial" w:hint="default"/>
      </w:rPr>
    </w:lvl>
    <w:lvl w:ilvl="2" w:tplc="8EC481A2" w:tentative="1">
      <w:start w:val="1"/>
      <w:numFmt w:val="bullet"/>
      <w:lvlText w:val="•"/>
      <w:lvlJc w:val="left"/>
      <w:pPr>
        <w:tabs>
          <w:tab w:val="num" w:pos="2160"/>
        </w:tabs>
        <w:ind w:left="2160" w:hanging="360"/>
      </w:pPr>
      <w:rPr>
        <w:rFonts w:ascii="Arial" w:hAnsi="Arial" w:hint="default"/>
      </w:rPr>
    </w:lvl>
    <w:lvl w:ilvl="3" w:tplc="B102155A" w:tentative="1">
      <w:start w:val="1"/>
      <w:numFmt w:val="bullet"/>
      <w:lvlText w:val="•"/>
      <w:lvlJc w:val="left"/>
      <w:pPr>
        <w:tabs>
          <w:tab w:val="num" w:pos="2880"/>
        </w:tabs>
        <w:ind w:left="2880" w:hanging="360"/>
      </w:pPr>
      <w:rPr>
        <w:rFonts w:ascii="Arial" w:hAnsi="Arial" w:hint="default"/>
      </w:rPr>
    </w:lvl>
    <w:lvl w:ilvl="4" w:tplc="731A0AEC" w:tentative="1">
      <w:start w:val="1"/>
      <w:numFmt w:val="bullet"/>
      <w:lvlText w:val="•"/>
      <w:lvlJc w:val="left"/>
      <w:pPr>
        <w:tabs>
          <w:tab w:val="num" w:pos="3600"/>
        </w:tabs>
        <w:ind w:left="3600" w:hanging="360"/>
      </w:pPr>
      <w:rPr>
        <w:rFonts w:ascii="Arial" w:hAnsi="Arial" w:hint="default"/>
      </w:rPr>
    </w:lvl>
    <w:lvl w:ilvl="5" w:tplc="5D725032" w:tentative="1">
      <w:start w:val="1"/>
      <w:numFmt w:val="bullet"/>
      <w:lvlText w:val="•"/>
      <w:lvlJc w:val="left"/>
      <w:pPr>
        <w:tabs>
          <w:tab w:val="num" w:pos="4320"/>
        </w:tabs>
        <w:ind w:left="4320" w:hanging="360"/>
      </w:pPr>
      <w:rPr>
        <w:rFonts w:ascii="Arial" w:hAnsi="Arial" w:hint="default"/>
      </w:rPr>
    </w:lvl>
    <w:lvl w:ilvl="6" w:tplc="189448F8" w:tentative="1">
      <w:start w:val="1"/>
      <w:numFmt w:val="bullet"/>
      <w:lvlText w:val="•"/>
      <w:lvlJc w:val="left"/>
      <w:pPr>
        <w:tabs>
          <w:tab w:val="num" w:pos="5040"/>
        </w:tabs>
        <w:ind w:left="5040" w:hanging="360"/>
      </w:pPr>
      <w:rPr>
        <w:rFonts w:ascii="Arial" w:hAnsi="Arial" w:hint="default"/>
      </w:rPr>
    </w:lvl>
    <w:lvl w:ilvl="7" w:tplc="D758DA28" w:tentative="1">
      <w:start w:val="1"/>
      <w:numFmt w:val="bullet"/>
      <w:lvlText w:val="•"/>
      <w:lvlJc w:val="left"/>
      <w:pPr>
        <w:tabs>
          <w:tab w:val="num" w:pos="5760"/>
        </w:tabs>
        <w:ind w:left="5760" w:hanging="360"/>
      </w:pPr>
      <w:rPr>
        <w:rFonts w:ascii="Arial" w:hAnsi="Arial" w:hint="default"/>
      </w:rPr>
    </w:lvl>
    <w:lvl w:ilvl="8" w:tplc="E724F53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5A94732"/>
    <w:multiLevelType w:val="hybridMultilevel"/>
    <w:tmpl w:val="33DA7C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36133670"/>
    <w:multiLevelType w:val="hybridMultilevel"/>
    <w:tmpl w:val="623C0E7E"/>
    <w:lvl w:ilvl="0" w:tplc="C26889E4">
      <w:numFmt w:val="bullet"/>
      <w:lvlText w:val="•"/>
      <w:lvlJc w:val="left"/>
      <w:pPr>
        <w:ind w:left="1381" w:hanging="360"/>
      </w:pPr>
      <w:rPr>
        <w:rFonts w:ascii="宋体" w:eastAsia="宋体" w:hAnsi="宋体" w:cs="宋体" w:hint="eastAsia"/>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21" w15:restartNumberingAfterBreak="0">
    <w:nsid w:val="3688360F"/>
    <w:multiLevelType w:val="multilevel"/>
    <w:tmpl w:val="3688360F"/>
    <w:lvl w:ilvl="0">
      <w:start w:val="1"/>
      <w:numFmt w:val="decimal"/>
      <w:lvlText w:val="（%1）"/>
      <w:lvlJc w:val="left"/>
      <w:pPr>
        <w:ind w:left="1560" w:hanging="7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2" w15:restartNumberingAfterBreak="0">
    <w:nsid w:val="3C110757"/>
    <w:multiLevelType w:val="multilevel"/>
    <w:tmpl w:val="764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C3F91"/>
    <w:multiLevelType w:val="hybridMultilevel"/>
    <w:tmpl w:val="3AC04200"/>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24" w15:restartNumberingAfterBreak="0">
    <w:nsid w:val="3F2A6EE2"/>
    <w:multiLevelType w:val="hybridMultilevel"/>
    <w:tmpl w:val="22242432"/>
    <w:lvl w:ilvl="0" w:tplc="0409000F">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25"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27" w15:restartNumberingAfterBreak="0">
    <w:nsid w:val="43182720"/>
    <w:multiLevelType w:val="hybridMultilevel"/>
    <w:tmpl w:val="86DE7566"/>
    <w:lvl w:ilvl="0" w:tplc="0409000F">
      <w:start w:val="1"/>
      <w:numFmt w:val="decimal"/>
      <w:lvlText w:val="%1."/>
      <w:lvlJc w:val="left"/>
      <w:pPr>
        <w:ind w:left="1441" w:hanging="420"/>
      </w:p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28"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9"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4EDC101B"/>
    <w:multiLevelType w:val="hybridMultilevel"/>
    <w:tmpl w:val="16D8A8F0"/>
    <w:lvl w:ilvl="0" w:tplc="04090001">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31" w15:restartNumberingAfterBreak="0">
    <w:nsid w:val="4F972BDB"/>
    <w:multiLevelType w:val="multilevel"/>
    <w:tmpl w:val="4F972BDB"/>
    <w:lvl w:ilvl="0">
      <w:start w:val="1"/>
      <w:numFmt w:val="decimal"/>
      <w:lvlText w:val="%1."/>
      <w:lvlJc w:val="left"/>
      <w:pPr>
        <w:ind w:left="1441" w:hanging="420"/>
      </w:pPr>
    </w:lvl>
    <w:lvl w:ilvl="1">
      <w:start w:val="1"/>
      <w:numFmt w:val="lowerLetter"/>
      <w:lvlText w:val="%2)"/>
      <w:lvlJc w:val="left"/>
      <w:pPr>
        <w:ind w:left="1861" w:hanging="420"/>
      </w:pPr>
    </w:lvl>
    <w:lvl w:ilvl="2">
      <w:start w:val="1"/>
      <w:numFmt w:val="lowerRoman"/>
      <w:lvlText w:val="%3."/>
      <w:lvlJc w:val="right"/>
      <w:pPr>
        <w:ind w:left="2281" w:hanging="420"/>
      </w:pPr>
    </w:lvl>
    <w:lvl w:ilvl="3">
      <w:start w:val="1"/>
      <w:numFmt w:val="decimal"/>
      <w:lvlText w:val="%4."/>
      <w:lvlJc w:val="left"/>
      <w:pPr>
        <w:ind w:left="2701" w:hanging="420"/>
      </w:pPr>
    </w:lvl>
    <w:lvl w:ilvl="4">
      <w:start w:val="1"/>
      <w:numFmt w:val="lowerLetter"/>
      <w:lvlText w:val="%5)"/>
      <w:lvlJc w:val="left"/>
      <w:pPr>
        <w:ind w:left="3121" w:hanging="420"/>
      </w:pPr>
    </w:lvl>
    <w:lvl w:ilvl="5">
      <w:start w:val="1"/>
      <w:numFmt w:val="lowerRoman"/>
      <w:lvlText w:val="%6."/>
      <w:lvlJc w:val="right"/>
      <w:pPr>
        <w:ind w:left="3541" w:hanging="420"/>
      </w:pPr>
    </w:lvl>
    <w:lvl w:ilvl="6">
      <w:start w:val="1"/>
      <w:numFmt w:val="decimal"/>
      <w:lvlText w:val="%7."/>
      <w:lvlJc w:val="left"/>
      <w:pPr>
        <w:ind w:left="3961" w:hanging="420"/>
      </w:pPr>
    </w:lvl>
    <w:lvl w:ilvl="7">
      <w:start w:val="1"/>
      <w:numFmt w:val="lowerLetter"/>
      <w:lvlText w:val="%8)"/>
      <w:lvlJc w:val="left"/>
      <w:pPr>
        <w:ind w:left="4381" w:hanging="420"/>
      </w:pPr>
    </w:lvl>
    <w:lvl w:ilvl="8">
      <w:start w:val="1"/>
      <w:numFmt w:val="lowerRoman"/>
      <w:lvlText w:val="%9."/>
      <w:lvlJc w:val="right"/>
      <w:pPr>
        <w:ind w:left="4801" w:hanging="420"/>
      </w:pPr>
    </w:lvl>
  </w:abstractNum>
  <w:abstractNum w:abstractNumId="32"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3"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7AE7106"/>
    <w:multiLevelType w:val="hybridMultilevel"/>
    <w:tmpl w:val="63C6073C"/>
    <w:lvl w:ilvl="0" w:tplc="C26889E4">
      <w:numFmt w:val="bullet"/>
      <w:lvlText w:val="•"/>
      <w:lvlJc w:val="left"/>
      <w:pPr>
        <w:ind w:left="2402" w:hanging="360"/>
      </w:pPr>
      <w:rPr>
        <w:rFonts w:ascii="宋体" w:eastAsia="宋体" w:hAnsi="宋体" w:cs="宋体" w:hint="eastAsia"/>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35" w15:restartNumberingAfterBreak="0">
    <w:nsid w:val="584C1F9E"/>
    <w:multiLevelType w:val="multilevel"/>
    <w:tmpl w:val="584C1F9E"/>
    <w:lvl w:ilvl="0">
      <w:start w:val="1"/>
      <w:numFmt w:val="decimal"/>
      <w:lvlText w:val="（%1）"/>
      <w:lvlJc w:val="left"/>
      <w:pPr>
        <w:ind w:left="1560" w:hanging="720"/>
      </w:pPr>
      <w:rPr>
        <w:rFonts w:ascii="Huawei Sans" w:eastAsia="方正兰亭黑简体" w:hAnsi="Huawei Sans" w:hint="default"/>
        <w:sz w:val="21"/>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36" w15:restartNumberingAfterBreak="0">
    <w:nsid w:val="5F561E17"/>
    <w:multiLevelType w:val="hybridMultilevel"/>
    <w:tmpl w:val="18E8E7F6"/>
    <w:lvl w:ilvl="0" w:tplc="0409000F">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37"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38" w15:restartNumberingAfterBreak="0">
    <w:nsid w:val="66993D67"/>
    <w:multiLevelType w:val="multilevel"/>
    <w:tmpl w:val="66993D67"/>
    <w:lvl w:ilvl="0">
      <w:numFmt w:val="bullet"/>
      <w:lvlText w:val="•"/>
      <w:lvlJc w:val="left"/>
      <w:pPr>
        <w:ind w:left="1441" w:hanging="420"/>
      </w:pPr>
      <w:rPr>
        <w:rFont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39" w15:restartNumberingAfterBreak="0">
    <w:nsid w:val="6778272C"/>
    <w:multiLevelType w:val="multilevel"/>
    <w:tmpl w:val="6778272C"/>
    <w:lvl w:ilvl="0">
      <w:start w:val="1"/>
      <w:numFmt w:val="decimal"/>
      <w:lvlText w:val="%1."/>
      <w:lvlJc w:val="left"/>
      <w:pPr>
        <w:ind w:left="1441" w:hanging="420"/>
      </w:pPr>
    </w:lvl>
    <w:lvl w:ilvl="1">
      <w:start w:val="1"/>
      <w:numFmt w:val="lowerLetter"/>
      <w:lvlText w:val="%2)"/>
      <w:lvlJc w:val="left"/>
      <w:pPr>
        <w:ind w:left="1861" w:hanging="420"/>
      </w:pPr>
    </w:lvl>
    <w:lvl w:ilvl="2">
      <w:start w:val="1"/>
      <w:numFmt w:val="lowerRoman"/>
      <w:lvlText w:val="%3."/>
      <w:lvlJc w:val="right"/>
      <w:pPr>
        <w:ind w:left="2281" w:hanging="420"/>
      </w:pPr>
    </w:lvl>
    <w:lvl w:ilvl="3">
      <w:start w:val="1"/>
      <w:numFmt w:val="decimal"/>
      <w:lvlText w:val="%4."/>
      <w:lvlJc w:val="left"/>
      <w:pPr>
        <w:ind w:left="2701" w:hanging="420"/>
      </w:pPr>
    </w:lvl>
    <w:lvl w:ilvl="4">
      <w:start w:val="1"/>
      <w:numFmt w:val="lowerLetter"/>
      <w:lvlText w:val="%5)"/>
      <w:lvlJc w:val="left"/>
      <w:pPr>
        <w:ind w:left="3121" w:hanging="420"/>
      </w:pPr>
    </w:lvl>
    <w:lvl w:ilvl="5">
      <w:start w:val="1"/>
      <w:numFmt w:val="lowerRoman"/>
      <w:lvlText w:val="%6."/>
      <w:lvlJc w:val="right"/>
      <w:pPr>
        <w:ind w:left="3541" w:hanging="420"/>
      </w:pPr>
    </w:lvl>
    <w:lvl w:ilvl="6">
      <w:start w:val="1"/>
      <w:numFmt w:val="decimal"/>
      <w:lvlText w:val="%7."/>
      <w:lvlJc w:val="left"/>
      <w:pPr>
        <w:ind w:left="3961" w:hanging="420"/>
      </w:pPr>
    </w:lvl>
    <w:lvl w:ilvl="7">
      <w:start w:val="1"/>
      <w:numFmt w:val="lowerLetter"/>
      <w:lvlText w:val="%8)"/>
      <w:lvlJc w:val="left"/>
      <w:pPr>
        <w:ind w:left="4381" w:hanging="420"/>
      </w:pPr>
    </w:lvl>
    <w:lvl w:ilvl="8">
      <w:start w:val="1"/>
      <w:numFmt w:val="lowerRoman"/>
      <w:lvlText w:val="%9."/>
      <w:lvlJc w:val="right"/>
      <w:pPr>
        <w:ind w:left="4801" w:hanging="420"/>
      </w:pPr>
    </w:lvl>
  </w:abstractNum>
  <w:abstractNum w:abstractNumId="40"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41" w15:restartNumberingAfterBreak="0">
    <w:nsid w:val="67E745A8"/>
    <w:multiLevelType w:val="hybridMultilevel"/>
    <w:tmpl w:val="FCE0AF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6CBC2E83"/>
    <w:multiLevelType w:val="hybridMultilevel"/>
    <w:tmpl w:val="1938BE84"/>
    <w:lvl w:ilvl="0" w:tplc="0409000F">
      <w:start w:val="1"/>
      <w:numFmt w:val="decimal"/>
      <w:lvlText w:val="%1."/>
      <w:lvlJc w:val="left"/>
      <w:pPr>
        <w:ind w:left="1441" w:hanging="420"/>
      </w:p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43"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44"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5"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6" w15:restartNumberingAfterBreak="0">
    <w:nsid w:val="7EA97496"/>
    <w:multiLevelType w:val="hybridMultilevel"/>
    <w:tmpl w:val="CAD4ADF2"/>
    <w:lvl w:ilvl="0" w:tplc="C26889E4">
      <w:numFmt w:val="bullet"/>
      <w:lvlText w:val="•"/>
      <w:lvlJc w:val="left"/>
      <w:pPr>
        <w:ind w:left="1381" w:hanging="360"/>
      </w:pPr>
      <w:rPr>
        <w:rFonts w:ascii="宋体" w:eastAsia="宋体" w:hAnsi="宋体" w:cs="宋体" w:hint="eastAsia"/>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47" w15:restartNumberingAfterBreak="0">
    <w:nsid w:val="7F773C35"/>
    <w:multiLevelType w:val="multilevel"/>
    <w:tmpl w:val="E7A2EB64"/>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lowerLetter"/>
      <w:lvlText w:val="%8."/>
      <w:lvlJc w:val="left"/>
      <w:pPr>
        <w:tabs>
          <w:tab w:val="num" w:pos="2126"/>
        </w:tabs>
        <w:ind w:left="2526" w:hanging="425"/>
      </w:pPr>
      <w:rPr>
        <w:rFonts w:ascii="Times New Roman" w:hAnsi="Times New Roman" w:cs="Book Antiqua" w:hint="default"/>
        <w:b w:val="0"/>
        <w:bCs/>
        <w:i w:val="0"/>
        <w:iCs w:val="0"/>
        <w:sz w:val="21"/>
        <w:szCs w:val="21"/>
        <w:u w:val="none"/>
      </w:rPr>
    </w:lvl>
    <w:lvl w:ilvl="8">
      <w:start w:val="1"/>
      <w:numFmt w:val="decimal"/>
      <w:lvlRestart w:val="0"/>
      <w:lvlText w:val="%9."/>
      <w:lvlJc w:val="left"/>
      <w:pPr>
        <w:tabs>
          <w:tab w:val="num" w:pos="284"/>
        </w:tabs>
        <w:ind w:left="284" w:hanging="284"/>
      </w:pPr>
      <w:rPr>
        <w:rFonts w:hint="eastAsia"/>
      </w:rPr>
    </w:lvl>
  </w:abstractNum>
  <w:num w:numId="1">
    <w:abstractNumId w:val="5"/>
  </w:num>
  <w:num w:numId="2">
    <w:abstractNumId w:val="44"/>
  </w:num>
  <w:num w:numId="3">
    <w:abstractNumId w:val="9"/>
  </w:num>
  <w:num w:numId="4">
    <w:abstractNumId w:val="26"/>
  </w:num>
  <w:num w:numId="5">
    <w:abstractNumId w:val="7"/>
  </w:num>
  <w:num w:numId="6">
    <w:abstractNumId w:val="33"/>
  </w:num>
  <w:num w:numId="7">
    <w:abstractNumId w:val="2"/>
  </w:num>
  <w:num w:numId="8">
    <w:abstractNumId w:val="3"/>
  </w:num>
  <w:num w:numId="9">
    <w:abstractNumId w:val="28"/>
  </w:num>
  <w:num w:numId="10">
    <w:abstractNumId w:val="6"/>
  </w:num>
  <w:num w:numId="11">
    <w:abstractNumId w:val="37"/>
  </w:num>
  <w:num w:numId="12">
    <w:abstractNumId w:val="29"/>
  </w:num>
  <w:num w:numId="13">
    <w:abstractNumId w:val="43"/>
  </w:num>
  <w:num w:numId="14">
    <w:abstractNumId w:val="40"/>
  </w:num>
  <w:num w:numId="15">
    <w:abstractNumId w:val="4"/>
  </w:num>
  <w:num w:numId="16">
    <w:abstractNumId w:val="39"/>
  </w:num>
  <w:num w:numId="17">
    <w:abstractNumId w:val="16"/>
  </w:num>
  <w:num w:numId="18">
    <w:abstractNumId w:val="10"/>
  </w:num>
  <w:num w:numId="19">
    <w:abstractNumId w:val="38"/>
  </w:num>
  <w:num w:numId="20">
    <w:abstractNumId w:val="15"/>
  </w:num>
  <w:num w:numId="21">
    <w:abstractNumId w:val="12"/>
  </w:num>
  <w:num w:numId="22">
    <w:abstractNumId w:val="31"/>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5"/>
  </w:num>
  <w:num w:numId="27">
    <w:abstractNumId w:val="21"/>
  </w:num>
  <w:num w:numId="28">
    <w:abstractNumId w:val="8"/>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num>
  <w:num w:numId="31">
    <w:abstractNumId w:val="1"/>
  </w:num>
  <w:num w:numId="32">
    <w:abstractNumId w:val="23"/>
  </w:num>
  <w:num w:numId="33">
    <w:abstractNumId w:val="11"/>
  </w:num>
  <w:num w:numId="34">
    <w:abstractNumId w:val="42"/>
  </w:num>
  <w:num w:numId="35">
    <w:abstractNumId w:val="20"/>
  </w:num>
  <w:num w:numId="36">
    <w:abstractNumId w:val="24"/>
  </w:num>
  <w:num w:numId="37">
    <w:abstractNumId w:val="0"/>
  </w:num>
  <w:num w:numId="38">
    <w:abstractNumId w:val="36"/>
  </w:num>
  <w:num w:numId="39">
    <w:abstractNumId w:val="13"/>
  </w:num>
  <w:num w:numId="40">
    <w:abstractNumId w:val="34"/>
  </w:num>
  <w:num w:numId="41">
    <w:abstractNumId w:val="46"/>
  </w:num>
  <w:num w:numId="42">
    <w:abstractNumId w:val="27"/>
  </w:num>
  <w:num w:numId="43">
    <w:abstractNumId w:val="17"/>
  </w:num>
  <w:num w:numId="44">
    <w:abstractNumId w:val="32"/>
  </w:num>
  <w:num w:numId="45">
    <w:abstractNumId w:val="45"/>
  </w:num>
  <w:num w:numId="46">
    <w:abstractNumId w:val="47"/>
  </w:num>
  <w:num w:numId="47">
    <w:abstractNumId w:val="25"/>
  </w:num>
  <w:num w:numId="48">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3"/>
    </w:lvlOverride>
    <w:lvlOverride w:ilvl="6">
      <w:startOverride w:val="1"/>
    </w:lvlOverride>
    <w:lvlOverride w:ilvl="7">
      <w:startOverride w:val="1"/>
    </w:lvlOverride>
    <w:lvlOverride w:ilvl="8">
      <w:startOverride w:val="1"/>
    </w:lvlOverride>
  </w:num>
  <w:num w:numId="53">
    <w:abstractNumId w:val="18"/>
  </w:num>
  <w:num w:numId="5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9"/>
  </w:num>
  <w:num w:numId="5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1"/>
  </w:num>
  <w:num w:numId="58">
    <w:abstractNumId w:val="14"/>
  </w:num>
  <w:num w:numId="59">
    <w:abstractNumId w:val="22"/>
  </w:num>
  <w:num w:numId="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
  </w:num>
  <w:num w:numId="62">
    <w:abstractNumId w:val="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661"/>
    <w:rsid w:val="00000724"/>
    <w:rsid w:val="0000120B"/>
    <w:rsid w:val="000012E0"/>
    <w:rsid w:val="00001523"/>
    <w:rsid w:val="00001904"/>
    <w:rsid w:val="00002397"/>
    <w:rsid w:val="00002614"/>
    <w:rsid w:val="000028C2"/>
    <w:rsid w:val="00003A1F"/>
    <w:rsid w:val="00005657"/>
    <w:rsid w:val="00007325"/>
    <w:rsid w:val="00010C0A"/>
    <w:rsid w:val="00011630"/>
    <w:rsid w:val="0001195D"/>
    <w:rsid w:val="00011962"/>
    <w:rsid w:val="00011B50"/>
    <w:rsid w:val="00011E78"/>
    <w:rsid w:val="00013155"/>
    <w:rsid w:val="00014276"/>
    <w:rsid w:val="000145D8"/>
    <w:rsid w:val="00014A36"/>
    <w:rsid w:val="00014C0D"/>
    <w:rsid w:val="00015FA6"/>
    <w:rsid w:val="0001701E"/>
    <w:rsid w:val="000171EC"/>
    <w:rsid w:val="000177E8"/>
    <w:rsid w:val="00017C40"/>
    <w:rsid w:val="000210D2"/>
    <w:rsid w:val="00021D5A"/>
    <w:rsid w:val="00021E99"/>
    <w:rsid w:val="0002214D"/>
    <w:rsid w:val="0002276F"/>
    <w:rsid w:val="00023853"/>
    <w:rsid w:val="00024836"/>
    <w:rsid w:val="00024C17"/>
    <w:rsid w:val="0002558E"/>
    <w:rsid w:val="00026A84"/>
    <w:rsid w:val="00027F46"/>
    <w:rsid w:val="00030293"/>
    <w:rsid w:val="00030F64"/>
    <w:rsid w:val="00031A0C"/>
    <w:rsid w:val="000321CB"/>
    <w:rsid w:val="00033243"/>
    <w:rsid w:val="00033399"/>
    <w:rsid w:val="00033B54"/>
    <w:rsid w:val="00033BD6"/>
    <w:rsid w:val="00033F84"/>
    <w:rsid w:val="0003422E"/>
    <w:rsid w:val="000347C2"/>
    <w:rsid w:val="00035307"/>
    <w:rsid w:val="000358CB"/>
    <w:rsid w:val="00035DFB"/>
    <w:rsid w:val="00036679"/>
    <w:rsid w:val="000370B3"/>
    <w:rsid w:val="000375E9"/>
    <w:rsid w:val="00037693"/>
    <w:rsid w:val="000411D5"/>
    <w:rsid w:val="00041545"/>
    <w:rsid w:val="00041907"/>
    <w:rsid w:val="0004283B"/>
    <w:rsid w:val="00042DE0"/>
    <w:rsid w:val="00043B1A"/>
    <w:rsid w:val="000444FB"/>
    <w:rsid w:val="000450BC"/>
    <w:rsid w:val="000469FB"/>
    <w:rsid w:val="000473B9"/>
    <w:rsid w:val="00047AF5"/>
    <w:rsid w:val="000501B2"/>
    <w:rsid w:val="000502C1"/>
    <w:rsid w:val="00050311"/>
    <w:rsid w:val="00050406"/>
    <w:rsid w:val="000504DB"/>
    <w:rsid w:val="0005065F"/>
    <w:rsid w:val="00051051"/>
    <w:rsid w:val="0005157D"/>
    <w:rsid w:val="00051A7C"/>
    <w:rsid w:val="00051AA8"/>
    <w:rsid w:val="00051CA2"/>
    <w:rsid w:val="00052608"/>
    <w:rsid w:val="000535E5"/>
    <w:rsid w:val="00053656"/>
    <w:rsid w:val="00054DE4"/>
    <w:rsid w:val="00055612"/>
    <w:rsid w:val="000559FF"/>
    <w:rsid w:val="000560FF"/>
    <w:rsid w:val="000571EF"/>
    <w:rsid w:val="00057F0B"/>
    <w:rsid w:val="00062A99"/>
    <w:rsid w:val="00063439"/>
    <w:rsid w:val="000643EB"/>
    <w:rsid w:val="00064F6B"/>
    <w:rsid w:val="00064F80"/>
    <w:rsid w:val="00065801"/>
    <w:rsid w:val="00065E76"/>
    <w:rsid w:val="0006678D"/>
    <w:rsid w:val="0006684D"/>
    <w:rsid w:val="00066A44"/>
    <w:rsid w:val="00066D6A"/>
    <w:rsid w:val="00066F4D"/>
    <w:rsid w:val="000678A0"/>
    <w:rsid w:val="000679CD"/>
    <w:rsid w:val="00070957"/>
    <w:rsid w:val="00071923"/>
    <w:rsid w:val="00072087"/>
    <w:rsid w:val="0007236C"/>
    <w:rsid w:val="00072AAD"/>
    <w:rsid w:val="00074B6E"/>
    <w:rsid w:val="00075358"/>
    <w:rsid w:val="0007553D"/>
    <w:rsid w:val="00076475"/>
    <w:rsid w:val="00076AFE"/>
    <w:rsid w:val="000777E5"/>
    <w:rsid w:val="00077AFD"/>
    <w:rsid w:val="0008004D"/>
    <w:rsid w:val="0008037B"/>
    <w:rsid w:val="0008048D"/>
    <w:rsid w:val="000807CF"/>
    <w:rsid w:val="00080838"/>
    <w:rsid w:val="00080D2F"/>
    <w:rsid w:val="00081658"/>
    <w:rsid w:val="00082C9D"/>
    <w:rsid w:val="00082F3F"/>
    <w:rsid w:val="000834DE"/>
    <w:rsid w:val="0008382C"/>
    <w:rsid w:val="00083A51"/>
    <w:rsid w:val="000848F0"/>
    <w:rsid w:val="00084BE0"/>
    <w:rsid w:val="0008503A"/>
    <w:rsid w:val="000854EA"/>
    <w:rsid w:val="000862CE"/>
    <w:rsid w:val="0008748E"/>
    <w:rsid w:val="00087A5D"/>
    <w:rsid w:val="00087AA5"/>
    <w:rsid w:val="00087B38"/>
    <w:rsid w:val="00090C8F"/>
    <w:rsid w:val="00090E2F"/>
    <w:rsid w:val="0009129A"/>
    <w:rsid w:val="000915D1"/>
    <w:rsid w:val="00091925"/>
    <w:rsid w:val="00091B19"/>
    <w:rsid w:val="000934F1"/>
    <w:rsid w:val="000935F0"/>
    <w:rsid w:val="00094600"/>
    <w:rsid w:val="0009536E"/>
    <w:rsid w:val="0009542D"/>
    <w:rsid w:val="000961BA"/>
    <w:rsid w:val="0009621C"/>
    <w:rsid w:val="00096488"/>
    <w:rsid w:val="00096A63"/>
    <w:rsid w:val="00097458"/>
    <w:rsid w:val="0009792A"/>
    <w:rsid w:val="00097A9D"/>
    <w:rsid w:val="00097DE7"/>
    <w:rsid w:val="000A0022"/>
    <w:rsid w:val="000A048E"/>
    <w:rsid w:val="000A04FA"/>
    <w:rsid w:val="000A1AFA"/>
    <w:rsid w:val="000A2526"/>
    <w:rsid w:val="000A2674"/>
    <w:rsid w:val="000A2F22"/>
    <w:rsid w:val="000A4BB4"/>
    <w:rsid w:val="000A4D07"/>
    <w:rsid w:val="000A4EB5"/>
    <w:rsid w:val="000A50B0"/>
    <w:rsid w:val="000A5647"/>
    <w:rsid w:val="000A585E"/>
    <w:rsid w:val="000A5C83"/>
    <w:rsid w:val="000A5CB3"/>
    <w:rsid w:val="000A5E01"/>
    <w:rsid w:val="000A6E55"/>
    <w:rsid w:val="000A7FBA"/>
    <w:rsid w:val="000B12B3"/>
    <w:rsid w:val="000B1754"/>
    <w:rsid w:val="000B1E79"/>
    <w:rsid w:val="000B1F79"/>
    <w:rsid w:val="000B245B"/>
    <w:rsid w:val="000B279C"/>
    <w:rsid w:val="000B2CA4"/>
    <w:rsid w:val="000B3539"/>
    <w:rsid w:val="000B4DC6"/>
    <w:rsid w:val="000B4F6F"/>
    <w:rsid w:val="000B5EE1"/>
    <w:rsid w:val="000B6384"/>
    <w:rsid w:val="000B65D9"/>
    <w:rsid w:val="000B7B25"/>
    <w:rsid w:val="000B7C6A"/>
    <w:rsid w:val="000B7EFF"/>
    <w:rsid w:val="000C06CE"/>
    <w:rsid w:val="000C0963"/>
    <w:rsid w:val="000C0A74"/>
    <w:rsid w:val="000C0D11"/>
    <w:rsid w:val="000C17B9"/>
    <w:rsid w:val="000C3F98"/>
    <w:rsid w:val="000C470C"/>
    <w:rsid w:val="000C4915"/>
    <w:rsid w:val="000C62CD"/>
    <w:rsid w:val="000C6DFA"/>
    <w:rsid w:val="000C795C"/>
    <w:rsid w:val="000D0045"/>
    <w:rsid w:val="000D0502"/>
    <w:rsid w:val="000D1229"/>
    <w:rsid w:val="000D2513"/>
    <w:rsid w:val="000D2AF9"/>
    <w:rsid w:val="000D41DD"/>
    <w:rsid w:val="000D4A42"/>
    <w:rsid w:val="000D57E7"/>
    <w:rsid w:val="000D601E"/>
    <w:rsid w:val="000D646D"/>
    <w:rsid w:val="000D79DE"/>
    <w:rsid w:val="000E12FE"/>
    <w:rsid w:val="000E16AA"/>
    <w:rsid w:val="000E280A"/>
    <w:rsid w:val="000E313F"/>
    <w:rsid w:val="000E3396"/>
    <w:rsid w:val="000E390B"/>
    <w:rsid w:val="000E3AD2"/>
    <w:rsid w:val="000E3FA8"/>
    <w:rsid w:val="000E48ED"/>
    <w:rsid w:val="000E5B3B"/>
    <w:rsid w:val="000E6197"/>
    <w:rsid w:val="000E6948"/>
    <w:rsid w:val="000E719D"/>
    <w:rsid w:val="000F071E"/>
    <w:rsid w:val="000F136F"/>
    <w:rsid w:val="000F21A1"/>
    <w:rsid w:val="000F2E32"/>
    <w:rsid w:val="000F443B"/>
    <w:rsid w:val="000F4683"/>
    <w:rsid w:val="000F4DE6"/>
    <w:rsid w:val="000F4E31"/>
    <w:rsid w:val="000F536E"/>
    <w:rsid w:val="000F5588"/>
    <w:rsid w:val="000F59CB"/>
    <w:rsid w:val="000F6AA5"/>
    <w:rsid w:val="000F73A2"/>
    <w:rsid w:val="000F7E66"/>
    <w:rsid w:val="0010014E"/>
    <w:rsid w:val="001001D5"/>
    <w:rsid w:val="001007FB"/>
    <w:rsid w:val="0010098F"/>
    <w:rsid w:val="001017DC"/>
    <w:rsid w:val="00101808"/>
    <w:rsid w:val="0010187A"/>
    <w:rsid w:val="00101AE3"/>
    <w:rsid w:val="001020BB"/>
    <w:rsid w:val="0010214D"/>
    <w:rsid w:val="00102F45"/>
    <w:rsid w:val="0010341A"/>
    <w:rsid w:val="0010351F"/>
    <w:rsid w:val="001038CC"/>
    <w:rsid w:val="00103FA9"/>
    <w:rsid w:val="0010410B"/>
    <w:rsid w:val="00104ADC"/>
    <w:rsid w:val="00106460"/>
    <w:rsid w:val="00106A4A"/>
    <w:rsid w:val="00106F73"/>
    <w:rsid w:val="00107072"/>
    <w:rsid w:val="00107DA6"/>
    <w:rsid w:val="00110F4C"/>
    <w:rsid w:val="0011199D"/>
    <w:rsid w:val="00114A3D"/>
    <w:rsid w:val="00115A53"/>
    <w:rsid w:val="0011636E"/>
    <w:rsid w:val="00116DBF"/>
    <w:rsid w:val="001178C7"/>
    <w:rsid w:val="00117C30"/>
    <w:rsid w:val="00120C0B"/>
    <w:rsid w:val="0012112D"/>
    <w:rsid w:val="00121A12"/>
    <w:rsid w:val="00121B80"/>
    <w:rsid w:val="00121E5B"/>
    <w:rsid w:val="00122415"/>
    <w:rsid w:val="00122A8A"/>
    <w:rsid w:val="00122D4D"/>
    <w:rsid w:val="00122E54"/>
    <w:rsid w:val="00123B51"/>
    <w:rsid w:val="00125657"/>
    <w:rsid w:val="00126441"/>
    <w:rsid w:val="00126B20"/>
    <w:rsid w:val="00126F85"/>
    <w:rsid w:val="001305D0"/>
    <w:rsid w:val="0013091B"/>
    <w:rsid w:val="00131CAC"/>
    <w:rsid w:val="0013310F"/>
    <w:rsid w:val="00134805"/>
    <w:rsid w:val="00135B97"/>
    <w:rsid w:val="00135C53"/>
    <w:rsid w:val="0013632B"/>
    <w:rsid w:val="00141351"/>
    <w:rsid w:val="0014145E"/>
    <w:rsid w:val="0014154F"/>
    <w:rsid w:val="00142926"/>
    <w:rsid w:val="00142B35"/>
    <w:rsid w:val="00142F34"/>
    <w:rsid w:val="0014332B"/>
    <w:rsid w:val="0014385B"/>
    <w:rsid w:val="0014498F"/>
    <w:rsid w:val="00144B2E"/>
    <w:rsid w:val="001453BD"/>
    <w:rsid w:val="001454CD"/>
    <w:rsid w:val="001454D1"/>
    <w:rsid w:val="001455F8"/>
    <w:rsid w:val="001457B4"/>
    <w:rsid w:val="00145A38"/>
    <w:rsid w:val="00145EC1"/>
    <w:rsid w:val="00146804"/>
    <w:rsid w:val="00150967"/>
    <w:rsid w:val="00151381"/>
    <w:rsid w:val="00151E7D"/>
    <w:rsid w:val="001520D7"/>
    <w:rsid w:val="001530E9"/>
    <w:rsid w:val="00154674"/>
    <w:rsid w:val="00154ACF"/>
    <w:rsid w:val="00155360"/>
    <w:rsid w:val="00155975"/>
    <w:rsid w:val="0015658D"/>
    <w:rsid w:val="00156DBD"/>
    <w:rsid w:val="00156F51"/>
    <w:rsid w:val="00160328"/>
    <w:rsid w:val="00160729"/>
    <w:rsid w:val="00161BC3"/>
    <w:rsid w:val="00161DA7"/>
    <w:rsid w:val="00162B7B"/>
    <w:rsid w:val="00163D02"/>
    <w:rsid w:val="001645E6"/>
    <w:rsid w:val="00164F3A"/>
    <w:rsid w:val="001656DF"/>
    <w:rsid w:val="001662EF"/>
    <w:rsid w:val="001664AE"/>
    <w:rsid w:val="001666C5"/>
    <w:rsid w:val="0016763A"/>
    <w:rsid w:val="00171803"/>
    <w:rsid w:val="00172027"/>
    <w:rsid w:val="00172E55"/>
    <w:rsid w:val="0017327A"/>
    <w:rsid w:val="001735F7"/>
    <w:rsid w:val="0017451A"/>
    <w:rsid w:val="00174640"/>
    <w:rsid w:val="0017596C"/>
    <w:rsid w:val="00176B45"/>
    <w:rsid w:val="00177172"/>
    <w:rsid w:val="00180259"/>
    <w:rsid w:val="0018080D"/>
    <w:rsid w:val="00180E3E"/>
    <w:rsid w:val="00181143"/>
    <w:rsid w:val="00184504"/>
    <w:rsid w:val="00185231"/>
    <w:rsid w:val="0018548E"/>
    <w:rsid w:val="00185AA1"/>
    <w:rsid w:val="00185AB6"/>
    <w:rsid w:val="00185EEE"/>
    <w:rsid w:val="00187508"/>
    <w:rsid w:val="0018765F"/>
    <w:rsid w:val="00187DEF"/>
    <w:rsid w:val="001903DF"/>
    <w:rsid w:val="00190A41"/>
    <w:rsid w:val="00191323"/>
    <w:rsid w:val="00191D15"/>
    <w:rsid w:val="001921A9"/>
    <w:rsid w:val="001964B5"/>
    <w:rsid w:val="00196C9F"/>
    <w:rsid w:val="00197385"/>
    <w:rsid w:val="001A14C4"/>
    <w:rsid w:val="001A24AF"/>
    <w:rsid w:val="001A2518"/>
    <w:rsid w:val="001A3936"/>
    <w:rsid w:val="001A3F74"/>
    <w:rsid w:val="001A42A4"/>
    <w:rsid w:val="001A4F85"/>
    <w:rsid w:val="001A606F"/>
    <w:rsid w:val="001A7817"/>
    <w:rsid w:val="001B019D"/>
    <w:rsid w:val="001B0FF2"/>
    <w:rsid w:val="001B1484"/>
    <w:rsid w:val="001B18BF"/>
    <w:rsid w:val="001B20C3"/>
    <w:rsid w:val="001B38FF"/>
    <w:rsid w:val="001B3964"/>
    <w:rsid w:val="001B3B2E"/>
    <w:rsid w:val="001B4094"/>
    <w:rsid w:val="001B4737"/>
    <w:rsid w:val="001B5D02"/>
    <w:rsid w:val="001B663E"/>
    <w:rsid w:val="001B6FAC"/>
    <w:rsid w:val="001B70B6"/>
    <w:rsid w:val="001C0851"/>
    <w:rsid w:val="001C0E12"/>
    <w:rsid w:val="001C0F7A"/>
    <w:rsid w:val="001C3D41"/>
    <w:rsid w:val="001C3F12"/>
    <w:rsid w:val="001C4202"/>
    <w:rsid w:val="001C4487"/>
    <w:rsid w:val="001C69D2"/>
    <w:rsid w:val="001C7675"/>
    <w:rsid w:val="001D001D"/>
    <w:rsid w:val="001D0149"/>
    <w:rsid w:val="001D0278"/>
    <w:rsid w:val="001D0F7E"/>
    <w:rsid w:val="001D1449"/>
    <w:rsid w:val="001D18DC"/>
    <w:rsid w:val="001D2217"/>
    <w:rsid w:val="001D3E79"/>
    <w:rsid w:val="001D44CD"/>
    <w:rsid w:val="001D4A4E"/>
    <w:rsid w:val="001D533C"/>
    <w:rsid w:val="001D560E"/>
    <w:rsid w:val="001D6385"/>
    <w:rsid w:val="001D669F"/>
    <w:rsid w:val="001D6842"/>
    <w:rsid w:val="001D6A51"/>
    <w:rsid w:val="001D7530"/>
    <w:rsid w:val="001D7DDA"/>
    <w:rsid w:val="001E2365"/>
    <w:rsid w:val="001E2F85"/>
    <w:rsid w:val="001E30B9"/>
    <w:rsid w:val="001E382D"/>
    <w:rsid w:val="001E51D5"/>
    <w:rsid w:val="001E5725"/>
    <w:rsid w:val="001E5B72"/>
    <w:rsid w:val="001E6211"/>
    <w:rsid w:val="001E6ABB"/>
    <w:rsid w:val="001E71BD"/>
    <w:rsid w:val="001E7815"/>
    <w:rsid w:val="001E7AA6"/>
    <w:rsid w:val="001F0803"/>
    <w:rsid w:val="001F13F6"/>
    <w:rsid w:val="001F173D"/>
    <w:rsid w:val="001F1D00"/>
    <w:rsid w:val="001F289D"/>
    <w:rsid w:val="001F3661"/>
    <w:rsid w:val="001F3D11"/>
    <w:rsid w:val="001F4316"/>
    <w:rsid w:val="001F4CA8"/>
    <w:rsid w:val="001F4E4F"/>
    <w:rsid w:val="001F54BE"/>
    <w:rsid w:val="001F64F7"/>
    <w:rsid w:val="001F6723"/>
    <w:rsid w:val="001F676B"/>
    <w:rsid w:val="002004D8"/>
    <w:rsid w:val="00200836"/>
    <w:rsid w:val="0020153C"/>
    <w:rsid w:val="00201C4E"/>
    <w:rsid w:val="00202A6A"/>
    <w:rsid w:val="00203E5B"/>
    <w:rsid w:val="002044DD"/>
    <w:rsid w:val="00204888"/>
    <w:rsid w:val="00205675"/>
    <w:rsid w:val="00205BE5"/>
    <w:rsid w:val="002068D3"/>
    <w:rsid w:val="00206F9C"/>
    <w:rsid w:val="00210AA0"/>
    <w:rsid w:val="00211369"/>
    <w:rsid w:val="002116A0"/>
    <w:rsid w:val="00211D14"/>
    <w:rsid w:val="0021235C"/>
    <w:rsid w:val="00213270"/>
    <w:rsid w:val="002134C0"/>
    <w:rsid w:val="0021362D"/>
    <w:rsid w:val="00213E96"/>
    <w:rsid w:val="002148FC"/>
    <w:rsid w:val="00215CC8"/>
    <w:rsid w:val="00215F94"/>
    <w:rsid w:val="00216938"/>
    <w:rsid w:val="00216D88"/>
    <w:rsid w:val="00216FEE"/>
    <w:rsid w:val="00217136"/>
    <w:rsid w:val="00217D84"/>
    <w:rsid w:val="00220C70"/>
    <w:rsid w:val="002213B8"/>
    <w:rsid w:val="002222CB"/>
    <w:rsid w:val="002226E2"/>
    <w:rsid w:val="002245F2"/>
    <w:rsid w:val="002247BC"/>
    <w:rsid w:val="00225DA0"/>
    <w:rsid w:val="00227187"/>
    <w:rsid w:val="00230D99"/>
    <w:rsid w:val="002315E3"/>
    <w:rsid w:val="00231961"/>
    <w:rsid w:val="0023220D"/>
    <w:rsid w:val="00232CA0"/>
    <w:rsid w:val="00232D1D"/>
    <w:rsid w:val="00233A16"/>
    <w:rsid w:val="00234655"/>
    <w:rsid w:val="00234CC4"/>
    <w:rsid w:val="002352DE"/>
    <w:rsid w:val="00235821"/>
    <w:rsid w:val="00236A73"/>
    <w:rsid w:val="00236B6F"/>
    <w:rsid w:val="00236BBF"/>
    <w:rsid w:val="002375BA"/>
    <w:rsid w:val="002376A5"/>
    <w:rsid w:val="00241EA3"/>
    <w:rsid w:val="00242D9E"/>
    <w:rsid w:val="00244EA6"/>
    <w:rsid w:val="002457D8"/>
    <w:rsid w:val="002461C9"/>
    <w:rsid w:val="002465A3"/>
    <w:rsid w:val="00246E3D"/>
    <w:rsid w:val="00246F28"/>
    <w:rsid w:val="00246FBB"/>
    <w:rsid w:val="002473CB"/>
    <w:rsid w:val="002512A2"/>
    <w:rsid w:val="00251677"/>
    <w:rsid w:val="00251FCE"/>
    <w:rsid w:val="00253234"/>
    <w:rsid w:val="00253B8B"/>
    <w:rsid w:val="002541B3"/>
    <w:rsid w:val="0025424A"/>
    <w:rsid w:val="002542B9"/>
    <w:rsid w:val="00254923"/>
    <w:rsid w:val="00254FAD"/>
    <w:rsid w:val="002558B7"/>
    <w:rsid w:val="002572BE"/>
    <w:rsid w:val="00257718"/>
    <w:rsid w:val="00257E29"/>
    <w:rsid w:val="002605B0"/>
    <w:rsid w:val="00260775"/>
    <w:rsid w:val="00262636"/>
    <w:rsid w:val="002635F5"/>
    <w:rsid w:val="00263791"/>
    <w:rsid w:val="00264059"/>
    <w:rsid w:val="00264484"/>
    <w:rsid w:val="00264D74"/>
    <w:rsid w:val="00264DE8"/>
    <w:rsid w:val="002652D5"/>
    <w:rsid w:val="002665E4"/>
    <w:rsid w:val="002674E1"/>
    <w:rsid w:val="002711F9"/>
    <w:rsid w:val="0027139C"/>
    <w:rsid w:val="00271653"/>
    <w:rsid w:val="0027165D"/>
    <w:rsid w:val="00273391"/>
    <w:rsid w:val="00273DF1"/>
    <w:rsid w:val="002741CC"/>
    <w:rsid w:val="00274DC5"/>
    <w:rsid w:val="0027689A"/>
    <w:rsid w:val="00276B83"/>
    <w:rsid w:val="00276BD2"/>
    <w:rsid w:val="00277203"/>
    <w:rsid w:val="002819BC"/>
    <w:rsid w:val="00282C8C"/>
    <w:rsid w:val="002839A2"/>
    <w:rsid w:val="00284CBB"/>
    <w:rsid w:val="002867B5"/>
    <w:rsid w:val="002867C1"/>
    <w:rsid w:val="00286B52"/>
    <w:rsid w:val="00286DF0"/>
    <w:rsid w:val="00287854"/>
    <w:rsid w:val="00287B6B"/>
    <w:rsid w:val="00287E2E"/>
    <w:rsid w:val="0029076F"/>
    <w:rsid w:val="002907EC"/>
    <w:rsid w:val="00291354"/>
    <w:rsid w:val="00291685"/>
    <w:rsid w:val="00292365"/>
    <w:rsid w:val="002927A3"/>
    <w:rsid w:val="002935E0"/>
    <w:rsid w:val="00294C23"/>
    <w:rsid w:val="00294EE6"/>
    <w:rsid w:val="00296E4D"/>
    <w:rsid w:val="002978F8"/>
    <w:rsid w:val="00297AEF"/>
    <w:rsid w:val="002A09D3"/>
    <w:rsid w:val="002A143B"/>
    <w:rsid w:val="002A1B3F"/>
    <w:rsid w:val="002A1FC7"/>
    <w:rsid w:val="002A2995"/>
    <w:rsid w:val="002A2E79"/>
    <w:rsid w:val="002A2F8F"/>
    <w:rsid w:val="002A33AF"/>
    <w:rsid w:val="002A39A2"/>
    <w:rsid w:val="002A39B8"/>
    <w:rsid w:val="002A3B1A"/>
    <w:rsid w:val="002A3D03"/>
    <w:rsid w:val="002A4441"/>
    <w:rsid w:val="002A485A"/>
    <w:rsid w:val="002A486C"/>
    <w:rsid w:val="002A571E"/>
    <w:rsid w:val="002A5DEE"/>
    <w:rsid w:val="002A6479"/>
    <w:rsid w:val="002A7E08"/>
    <w:rsid w:val="002A7F6B"/>
    <w:rsid w:val="002B0014"/>
    <w:rsid w:val="002B12E7"/>
    <w:rsid w:val="002B1D3E"/>
    <w:rsid w:val="002B3A45"/>
    <w:rsid w:val="002B479B"/>
    <w:rsid w:val="002B5115"/>
    <w:rsid w:val="002B5643"/>
    <w:rsid w:val="002B5C71"/>
    <w:rsid w:val="002B6979"/>
    <w:rsid w:val="002B7D06"/>
    <w:rsid w:val="002C0294"/>
    <w:rsid w:val="002C0543"/>
    <w:rsid w:val="002C13CF"/>
    <w:rsid w:val="002C16C1"/>
    <w:rsid w:val="002C189D"/>
    <w:rsid w:val="002C1DB5"/>
    <w:rsid w:val="002C1FEA"/>
    <w:rsid w:val="002C22D4"/>
    <w:rsid w:val="002C2318"/>
    <w:rsid w:val="002C2323"/>
    <w:rsid w:val="002C3278"/>
    <w:rsid w:val="002C3365"/>
    <w:rsid w:val="002C48D7"/>
    <w:rsid w:val="002C5BEE"/>
    <w:rsid w:val="002C5EE9"/>
    <w:rsid w:val="002C6505"/>
    <w:rsid w:val="002C70C9"/>
    <w:rsid w:val="002D025B"/>
    <w:rsid w:val="002D0479"/>
    <w:rsid w:val="002D10C7"/>
    <w:rsid w:val="002D10F5"/>
    <w:rsid w:val="002D1728"/>
    <w:rsid w:val="002D1946"/>
    <w:rsid w:val="002D27E8"/>
    <w:rsid w:val="002D3EA1"/>
    <w:rsid w:val="002D44A9"/>
    <w:rsid w:val="002D489E"/>
    <w:rsid w:val="002D5BF8"/>
    <w:rsid w:val="002D6C54"/>
    <w:rsid w:val="002D7BA9"/>
    <w:rsid w:val="002E0191"/>
    <w:rsid w:val="002E173F"/>
    <w:rsid w:val="002E2CB5"/>
    <w:rsid w:val="002E31B2"/>
    <w:rsid w:val="002E31D3"/>
    <w:rsid w:val="002E37D4"/>
    <w:rsid w:val="002E3BFF"/>
    <w:rsid w:val="002E48D0"/>
    <w:rsid w:val="002E4C18"/>
    <w:rsid w:val="002E5399"/>
    <w:rsid w:val="002E5CDD"/>
    <w:rsid w:val="002E5DBF"/>
    <w:rsid w:val="002F014B"/>
    <w:rsid w:val="002F063B"/>
    <w:rsid w:val="002F16D9"/>
    <w:rsid w:val="002F227B"/>
    <w:rsid w:val="002F2312"/>
    <w:rsid w:val="002F36B8"/>
    <w:rsid w:val="002F3F42"/>
    <w:rsid w:val="002F41B8"/>
    <w:rsid w:val="002F4605"/>
    <w:rsid w:val="002F496F"/>
    <w:rsid w:val="002F5A1D"/>
    <w:rsid w:val="002F5B89"/>
    <w:rsid w:val="002F6142"/>
    <w:rsid w:val="002F64F1"/>
    <w:rsid w:val="002F65DC"/>
    <w:rsid w:val="002F692D"/>
    <w:rsid w:val="002F6A34"/>
    <w:rsid w:val="002F723A"/>
    <w:rsid w:val="002F7B08"/>
    <w:rsid w:val="00300685"/>
    <w:rsid w:val="00300F3C"/>
    <w:rsid w:val="00301B95"/>
    <w:rsid w:val="00301E19"/>
    <w:rsid w:val="00301F7E"/>
    <w:rsid w:val="00302245"/>
    <w:rsid w:val="00302ABF"/>
    <w:rsid w:val="00303D9D"/>
    <w:rsid w:val="003041A0"/>
    <w:rsid w:val="0030514D"/>
    <w:rsid w:val="00305BEB"/>
    <w:rsid w:val="00305FB3"/>
    <w:rsid w:val="00306280"/>
    <w:rsid w:val="00307DBA"/>
    <w:rsid w:val="00310611"/>
    <w:rsid w:val="00310AB9"/>
    <w:rsid w:val="00310F51"/>
    <w:rsid w:val="00311171"/>
    <w:rsid w:val="003120D4"/>
    <w:rsid w:val="00312DF1"/>
    <w:rsid w:val="00313971"/>
    <w:rsid w:val="00314156"/>
    <w:rsid w:val="003141CC"/>
    <w:rsid w:val="00314574"/>
    <w:rsid w:val="00314718"/>
    <w:rsid w:val="00315BD1"/>
    <w:rsid w:val="003162AE"/>
    <w:rsid w:val="003167FA"/>
    <w:rsid w:val="0031692E"/>
    <w:rsid w:val="00316C8E"/>
    <w:rsid w:val="00316DC3"/>
    <w:rsid w:val="0031789F"/>
    <w:rsid w:val="00320117"/>
    <w:rsid w:val="00321154"/>
    <w:rsid w:val="00321EB9"/>
    <w:rsid w:val="00322063"/>
    <w:rsid w:val="00323CF3"/>
    <w:rsid w:val="00325029"/>
    <w:rsid w:val="0032649A"/>
    <w:rsid w:val="003267BB"/>
    <w:rsid w:val="00327963"/>
    <w:rsid w:val="00327A89"/>
    <w:rsid w:val="00327CF6"/>
    <w:rsid w:val="00330519"/>
    <w:rsid w:val="00330B3C"/>
    <w:rsid w:val="003337F2"/>
    <w:rsid w:val="003344D9"/>
    <w:rsid w:val="003354A1"/>
    <w:rsid w:val="00337252"/>
    <w:rsid w:val="003372EA"/>
    <w:rsid w:val="00337A16"/>
    <w:rsid w:val="00337B1D"/>
    <w:rsid w:val="00340948"/>
    <w:rsid w:val="00340C4B"/>
    <w:rsid w:val="00341BA7"/>
    <w:rsid w:val="00342110"/>
    <w:rsid w:val="003449B6"/>
    <w:rsid w:val="00345758"/>
    <w:rsid w:val="00345CA8"/>
    <w:rsid w:val="00345E86"/>
    <w:rsid w:val="003460BF"/>
    <w:rsid w:val="003461B0"/>
    <w:rsid w:val="0034741F"/>
    <w:rsid w:val="003476BB"/>
    <w:rsid w:val="003505F9"/>
    <w:rsid w:val="00350893"/>
    <w:rsid w:val="00350A7D"/>
    <w:rsid w:val="00350DF7"/>
    <w:rsid w:val="00351F7D"/>
    <w:rsid w:val="00352F23"/>
    <w:rsid w:val="00353211"/>
    <w:rsid w:val="003535EF"/>
    <w:rsid w:val="003539B9"/>
    <w:rsid w:val="00353A29"/>
    <w:rsid w:val="00353D3F"/>
    <w:rsid w:val="003548EB"/>
    <w:rsid w:val="00354F26"/>
    <w:rsid w:val="003553B3"/>
    <w:rsid w:val="00355556"/>
    <w:rsid w:val="00355BC9"/>
    <w:rsid w:val="00355EDF"/>
    <w:rsid w:val="003561D0"/>
    <w:rsid w:val="003564CF"/>
    <w:rsid w:val="00356C91"/>
    <w:rsid w:val="003579F6"/>
    <w:rsid w:val="00357C43"/>
    <w:rsid w:val="00357CB8"/>
    <w:rsid w:val="00360713"/>
    <w:rsid w:val="00360895"/>
    <w:rsid w:val="003610EF"/>
    <w:rsid w:val="003614F3"/>
    <w:rsid w:val="00361792"/>
    <w:rsid w:val="00361B60"/>
    <w:rsid w:val="00361C01"/>
    <w:rsid w:val="00361F14"/>
    <w:rsid w:val="00362546"/>
    <w:rsid w:val="003627B1"/>
    <w:rsid w:val="003629CB"/>
    <w:rsid w:val="00362BAD"/>
    <w:rsid w:val="00362C62"/>
    <w:rsid w:val="00362ECF"/>
    <w:rsid w:val="00364773"/>
    <w:rsid w:val="00364784"/>
    <w:rsid w:val="00366185"/>
    <w:rsid w:val="0036631D"/>
    <w:rsid w:val="00366CCE"/>
    <w:rsid w:val="00366E4B"/>
    <w:rsid w:val="0036787D"/>
    <w:rsid w:val="00367F85"/>
    <w:rsid w:val="0037001C"/>
    <w:rsid w:val="00370DC3"/>
    <w:rsid w:val="00371D18"/>
    <w:rsid w:val="003720BB"/>
    <w:rsid w:val="00373486"/>
    <w:rsid w:val="00373B2C"/>
    <w:rsid w:val="00374CED"/>
    <w:rsid w:val="00374D12"/>
    <w:rsid w:val="00374F7C"/>
    <w:rsid w:val="00375EAD"/>
    <w:rsid w:val="003776A0"/>
    <w:rsid w:val="00377B8E"/>
    <w:rsid w:val="0038069F"/>
    <w:rsid w:val="003815D2"/>
    <w:rsid w:val="00382427"/>
    <w:rsid w:val="003828F0"/>
    <w:rsid w:val="00382C74"/>
    <w:rsid w:val="00383802"/>
    <w:rsid w:val="00383C67"/>
    <w:rsid w:val="0038452C"/>
    <w:rsid w:val="0038463F"/>
    <w:rsid w:val="00384F31"/>
    <w:rsid w:val="00384F48"/>
    <w:rsid w:val="00385C02"/>
    <w:rsid w:val="003860AA"/>
    <w:rsid w:val="0038612C"/>
    <w:rsid w:val="00386230"/>
    <w:rsid w:val="0038624B"/>
    <w:rsid w:val="003876CC"/>
    <w:rsid w:val="00387E4C"/>
    <w:rsid w:val="00390910"/>
    <w:rsid w:val="00390D3B"/>
    <w:rsid w:val="00391A56"/>
    <w:rsid w:val="00391AFB"/>
    <w:rsid w:val="00392375"/>
    <w:rsid w:val="003925C2"/>
    <w:rsid w:val="003932D1"/>
    <w:rsid w:val="003938C4"/>
    <w:rsid w:val="003944FC"/>
    <w:rsid w:val="00395461"/>
    <w:rsid w:val="003959B9"/>
    <w:rsid w:val="00395E30"/>
    <w:rsid w:val="003967F5"/>
    <w:rsid w:val="0039711D"/>
    <w:rsid w:val="00397FA4"/>
    <w:rsid w:val="003A104F"/>
    <w:rsid w:val="003A193F"/>
    <w:rsid w:val="003A27F5"/>
    <w:rsid w:val="003A3E26"/>
    <w:rsid w:val="003A3E7D"/>
    <w:rsid w:val="003A429D"/>
    <w:rsid w:val="003A44F3"/>
    <w:rsid w:val="003A49B8"/>
    <w:rsid w:val="003A539B"/>
    <w:rsid w:val="003A5BE8"/>
    <w:rsid w:val="003A5FE1"/>
    <w:rsid w:val="003A6F5C"/>
    <w:rsid w:val="003A7260"/>
    <w:rsid w:val="003A7C9C"/>
    <w:rsid w:val="003B0C21"/>
    <w:rsid w:val="003B0DC5"/>
    <w:rsid w:val="003B17A8"/>
    <w:rsid w:val="003B1CDC"/>
    <w:rsid w:val="003B22E9"/>
    <w:rsid w:val="003B2CEF"/>
    <w:rsid w:val="003B3999"/>
    <w:rsid w:val="003B3B49"/>
    <w:rsid w:val="003B49A7"/>
    <w:rsid w:val="003B4E41"/>
    <w:rsid w:val="003B50C3"/>
    <w:rsid w:val="003B5553"/>
    <w:rsid w:val="003B56AD"/>
    <w:rsid w:val="003B5B4F"/>
    <w:rsid w:val="003B6F29"/>
    <w:rsid w:val="003C0608"/>
    <w:rsid w:val="003C08CB"/>
    <w:rsid w:val="003C0965"/>
    <w:rsid w:val="003C191A"/>
    <w:rsid w:val="003C1978"/>
    <w:rsid w:val="003C1E9E"/>
    <w:rsid w:val="003C2E2D"/>
    <w:rsid w:val="003C30C3"/>
    <w:rsid w:val="003C39E6"/>
    <w:rsid w:val="003C3B40"/>
    <w:rsid w:val="003C4305"/>
    <w:rsid w:val="003C5499"/>
    <w:rsid w:val="003C5BE1"/>
    <w:rsid w:val="003C7C7C"/>
    <w:rsid w:val="003C7F29"/>
    <w:rsid w:val="003D2573"/>
    <w:rsid w:val="003D2786"/>
    <w:rsid w:val="003D4320"/>
    <w:rsid w:val="003D6A3F"/>
    <w:rsid w:val="003D71E5"/>
    <w:rsid w:val="003E05AA"/>
    <w:rsid w:val="003E06CC"/>
    <w:rsid w:val="003E0BD9"/>
    <w:rsid w:val="003E115D"/>
    <w:rsid w:val="003E135C"/>
    <w:rsid w:val="003E14AE"/>
    <w:rsid w:val="003E17A1"/>
    <w:rsid w:val="003E1A13"/>
    <w:rsid w:val="003E1CCE"/>
    <w:rsid w:val="003E1F44"/>
    <w:rsid w:val="003E20B8"/>
    <w:rsid w:val="003E211E"/>
    <w:rsid w:val="003E2FE1"/>
    <w:rsid w:val="003E3203"/>
    <w:rsid w:val="003E3A83"/>
    <w:rsid w:val="003E3D7F"/>
    <w:rsid w:val="003E5019"/>
    <w:rsid w:val="003E5313"/>
    <w:rsid w:val="003E63EC"/>
    <w:rsid w:val="003E76F2"/>
    <w:rsid w:val="003E7FEC"/>
    <w:rsid w:val="003F045E"/>
    <w:rsid w:val="003F0B45"/>
    <w:rsid w:val="003F0F18"/>
    <w:rsid w:val="003F2229"/>
    <w:rsid w:val="003F3A47"/>
    <w:rsid w:val="003F3D2A"/>
    <w:rsid w:val="003F3EB5"/>
    <w:rsid w:val="003F403A"/>
    <w:rsid w:val="003F4170"/>
    <w:rsid w:val="003F43CE"/>
    <w:rsid w:val="003F4FCF"/>
    <w:rsid w:val="003F6011"/>
    <w:rsid w:val="003F6AEB"/>
    <w:rsid w:val="003F7555"/>
    <w:rsid w:val="003F76A1"/>
    <w:rsid w:val="003F7A8D"/>
    <w:rsid w:val="00400F61"/>
    <w:rsid w:val="00401819"/>
    <w:rsid w:val="004026F0"/>
    <w:rsid w:val="00402F96"/>
    <w:rsid w:val="00403032"/>
    <w:rsid w:val="0040332D"/>
    <w:rsid w:val="004036B4"/>
    <w:rsid w:val="00403D25"/>
    <w:rsid w:val="004040EF"/>
    <w:rsid w:val="004053CB"/>
    <w:rsid w:val="004065A9"/>
    <w:rsid w:val="0041039A"/>
    <w:rsid w:val="0041142F"/>
    <w:rsid w:val="00411748"/>
    <w:rsid w:val="00411791"/>
    <w:rsid w:val="004118A2"/>
    <w:rsid w:val="00413400"/>
    <w:rsid w:val="004136A5"/>
    <w:rsid w:val="0041409F"/>
    <w:rsid w:val="004144D6"/>
    <w:rsid w:val="0041450A"/>
    <w:rsid w:val="00415222"/>
    <w:rsid w:val="0041548A"/>
    <w:rsid w:val="00415C13"/>
    <w:rsid w:val="00416E2E"/>
    <w:rsid w:val="004171A7"/>
    <w:rsid w:val="00420B72"/>
    <w:rsid w:val="00422748"/>
    <w:rsid w:val="00424A10"/>
    <w:rsid w:val="0042580F"/>
    <w:rsid w:val="0042746D"/>
    <w:rsid w:val="004278B5"/>
    <w:rsid w:val="00427953"/>
    <w:rsid w:val="004300F4"/>
    <w:rsid w:val="004304D7"/>
    <w:rsid w:val="00430974"/>
    <w:rsid w:val="00430FD2"/>
    <w:rsid w:val="004314CE"/>
    <w:rsid w:val="004317A5"/>
    <w:rsid w:val="00432773"/>
    <w:rsid w:val="004346AD"/>
    <w:rsid w:val="004356EB"/>
    <w:rsid w:val="00435FAE"/>
    <w:rsid w:val="0043602D"/>
    <w:rsid w:val="0043675F"/>
    <w:rsid w:val="00436804"/>
    <w:rsid w:val="00436A69"/>
    <w:rsid w:val="00436B92"/>
    <w:rsid w:val="00437149"/>
    <w:rsid w:val="00440428"/>
    <w:rsid w:val="00440AA8"/>
    <w:rsid w:val="00440E03"/>
    <w:rsid w:val="00441D72"/>
    <w:rsid w:val="00442AE6"/>
    <w:rsid w:val="00442FAC"/>
    <w:rsid w:val="00443648"/>
    <w:rsid w:val="0044672D"/>
    <w:rsid w:val="00446AE7"/>
    <w:rsid w:val="00447103"/>
    <w:rsid w:val="0044762D"/>
    <w:rsid w:val="00447BF7"/>
    <w:rsid w:val="00450659"/>
    <w:rsid w:val="00450D5F"/>
    <w:rsid w:val="00450E12"/>
    <w:rsid w:val="00451CF6"/>
    <w:rsid w:val="004526C9"/>
    <w:rsid w:val="004528BA"/>
    <w:rsid w:val="0045313B"/>
    <w:rsid w:val="004534EF"/>
    <w:rsid w:val="0045366D"/>
    <w:rsid w:val="004537ED"/>
    <w:rsid w:val="0045418E"/>
    <w:rsid w:val="004547B4"/>
    <w:rsid w:val="00455096"/>
    <w:rsid w:val="00455497"/>
    <w:rsid w:val="004558C4"/>
    <w:rsid w:val="00455F70"/>
    <w:rsid w:val="00457348"/>
    <w:rsid w:val="004601F1"/>
    <w:rsid w:val="00461521"/>
    <w:rsid w:val="00461879"/>
    <w:rsid w:val="00461ADA"/>
    <w:rsid w:val="004622AB"/>
    <w:rsid w:val="00462D8E"/>
    <w:rsid w:val="0046363A"/>
    <w:rsid w:val="00463820"/>
    <w:rsid w:val="00463F7B"/>
    <w:rsid w:val="0046433D"/>
    <w:rsid w:val="004647B3"/>
    <w:rsid w:val="00464E48"/>
    <w:rsid w:val="00465716"/>
    <w:rsid w:val="00465BD5"/>
    <w:rsid w:val="00466677"/>
    <w:rsid w:val="0046676C"/>
    <w:rsid w:val="0046681E"/>
    <w:rsid w:val="00466E8E"/>
    <w:rsid w:val="0047043E"/>
    <w:rsid w:val="004708E1"/>
    <w:rsid w:val="00470A8F"/>
    <w:rsid w:val="0047194E"/>
    <w:rsid w:val="00471AA6"/>
    <w:rsid w:val="004722EF"/>
    <w:rsid w:val="00472908"/>
    <w:rsid w:val="00473317"/>
    <w:rsid w:val="00473495"/>
    <w:rsid w:val="00473CB2"/>
    <w:rsid w:val="00473FEF"/>
    <w:rsid w:val="0047420D"/>
    <w:rsid w:val="004750AD"/>
    <w:rsid w:val="00475E13"/>
    <w:rsid w:val="00476648"/>
    <w:rsid w:val="00476B8B"/>
    <w:rsid w:val="00476FB1"/>
    <w:rsid w:val="00477927"/>
    <w:rsid w:val="004812E9"/>
    <w:rsid w:val="004821F6"/>
    <w:rsid w:val="004832FC"/>
    <w:rsid w:val="0048347D"/>
    <w:rsid w:val="00483F9A"/>
    <w:rsid w:val="00484612"/>
    <w:rsid w:val="004848DD"/>
    <w:rsid w:val="00485D95"/>
    <w:rsid w:val="00486E75"/>
    <w:rsid w:val="00487A1C"/>
    <w:rsid w:val="00487E35"/>
    <w:rsid w:val="00490248"/>
    <w:rsid w:val="00490EDD"/>
    <w:rsid w:val="00490F4D"/>
    <w:rsid w:val="00491A2E"/>
    <w:rsid w:val="00492C32"/>
    <w:rsid w:val="004933CE"/>
    <w:rsid w:val="00494328"/>
    <w:rsid w:val="0049481F"/>
    <w:rsid w:val="004957AB"/>
    <w:rsid w:val="00495836"/>
    <w:rsid w:val="004967CB"/>
    <w:rsid w:val="00496E4C"/>
    <w:rsid w:val="00497547"/>
    <w:rsid w:val="00497F73"/>
    <w:rsid w:val="004A2642"/>
    <w:rsid w:val="004A2673"/>
    <w:rsid w:val="004A2BF7"/>
    <w:rsid w:val="004A31D9"/>
    <w:rsid w:val="004A3992"/>
    <w:rsid w:val="004A4005"/>
    <w:rsid w:val="004A6DED"/>
    <w:rsid w:val="004A7949"/>
    <w:rsid w:val="004A7F8B"/>
    <w:rsid w:val="004B00C8"/>
    <w:rsid w:val="004B0229"/>
    <w:rsid w:val="004B0D41"/>
    <w:rsid w:val="004B1EED"/>
    <w:rsid w:val="004B1EF2"/>
    <w:rsid w:val="004B29CD"/>
    <w:rsid w:val="004B3531"/>
    <w:rsid w:val="004B38CC"/>
    <w:rsid w:val="004B38F1"/>
    <w:rsid w:val="004B3D5C"/>
    <w:rsid w:val="004B436D"/>
    <w:rsid w:val="004B4C7A"/>
    <w:rsid w:val="004B56EF"/>
    <w:rsid w:val="004B6114"/>
    <w:rsid w:val="004B6AA4"/>
    <w:rsid w:val="004B7A61"/>
    <w:rsid w:val="004B7CB7"/>
    <w:rsid w:val="004C0466"/>
    <w:rsid w:val="004C286D"/>
    <w:rsid w:val="004C28C6"/>
    <w:rsid w:val="004C407C"/>
    <w:rsid w:val="004C41B3"/>
    <w:rsid w:val="004C4BE8"/>
    <w:rsid w:val="004C7563"/>
    <w:rsid w:val="004D0001"/>
    <w:rsid w:val="004D0F35"/>
    <w:rsid w:val="004D2AC9"/>
    <w:rsid w:val="004D2AE8"/>
    <w:rsid w:val="004D2C13"/>
    <w:rsid w:val="004D313A"/>
    <w:rsid w:val="004D5CF1"/>
    <w:rsid w:val="004D5DC8"/>
    <w:rsid w:val="004D5FEE"/>
    <w:rsid w:val="004D63D8"/>
    <w:rsid w:val="004D643F"/>
    <w:rsid w:val="004D69D2"/>
    <w:rsid w:val="004D7A3F"/>
    <w:rsid w:val="004E01B7"/>
    <w:rsid w:val="004E058B"/>
    <w:rsid w:val="004E0672"/>
    <w:rsid w:val="004E1362"/>
    <w:rsid w:val="004E1701"/>
    <w:rsid w:val="004E1ED8"/>
    <w:rsid w:val="004E2282"/>
    <w:rsid w:val="004E2448"/>
    <w:rsid w:val="004E2A9A"/>
    <w:rsid w:val="004E2CD3"/>
    <w:rsid w:val="004E2DD3"/>
    <w:rsid w:val="004E2FEA"/>
    <w:rsid w:val="004E305E"/>
    <w:rsid w:val="004E3B64"/>
    <w:rsid w:val="004E3B78"/>
    <w:rsid w:val="004E3EA0"/>
    <w:rsid w:val="004E42D2"/>
    <w:rsid w:val="004E5DB5"/>
    <w:rsid w:val="004E6C82"/>
    <w:rsid w:val="004E6EC6"/>
    <w:rsid w:val="004E74BB"/>
    <w:rsid w:val="004F06FA"/>
    <w:rsid w:val="004F1A3D"/>
    <w:rsid w:val="004F221E"/>
    <w:rsid w:val="004F2DD1"/>
    <w:rsid w:val="004F33E0"/>
    <w:rsid w:val="004F38AE"/>
    <w:rsid w:val="004F3C7C"/>
    <w:rsid w:val="004F3E1C"/>
    <w:rsid w:val="004F41C6"/>
    <w:rsid w:val="004F56F5"/>
    <w:rsid w:val="004F6280"/>
    <w:rsid w:val="004F697C"/>
    <w:rsid w:val="004F6CED"/>
    <w:rsid w:val="004F7F29"/>
    <w:rsid w:val="00500050"/>
    <w:rsid w:val="0050030E"/>
    <w:rsid w:val="0050056C"/>
    <w:rsid w:val="005016A8"/>
    <w:rsid w:val="00501B07"/>
    <w:rsid w:val="00501EA8"/>
    <w:rsid w:val="005034FA"/>
    <w:rsid w:val="00503848"/>
    <w:rsid w:val="00503D14"/>
    <w:rsid w:val="00504670"/>
    <w:rsid w:val="00504B55"/>
    <w:rsid w:val="00505B4F"/>
    <w:rsid w:val="00506026"/>
    <w:rsid w:val="0050614A"/>
    <w:rsid w:val="00506274"/>
    <w:rsid w:val="00507E2A"/>
    <w:rsid w:val="0051098B"/>
    <w:rsid w:val="00511BDB"/>
    <w:rsid w:val="00512E7A"/>
    <w:rsid w:val="005135D9"/>
    <w:rsid w:val="00515396"/>
    <w:rsid w:val="00517ACA"/>
    <w:rsid w:val="00517FC1"/>
    <w:rsid w:val="005214A7"/>
    <w:rsid w:val="00522580"/>
    <w:rsid w:val="00523C28"/>
    <w:rsid w:val="0052474E"/>
    <w:rsid w:val="00525EB0"/>
    <w:rsid w:val="00526952"/>
    <w:rsid w:val="00526BBC"/>
    <w:rsid w:val="00530302"/>
    <w:rsid w:val="00530D24"/>
    <w:rsid w:val="00531208"/>
    <w:rsid w:val="0053194D"/>
    <w:rsid w:val="00531B71"/>
    <w:rsid w:val="00532280"/>
    <w:rsid w:val="00533708"/>
    <w:rsid w:val="00534197"/>
    <w:rsid w:val="005350A0"/>
    <w:rsid w:val="00536900"/>
    <w:rsid w:val="00536C2C"/>
    <w:rsid w:val="00536D4D"/>
    <w:rsid w:val="00537472"/>
    <w:rsid w:val="0053750A"/>
    <w:rsid w:val="005403C2"/>
    <w:rsid w:val="00543273"/>
    <w:rsid w:val="00543953"/>
    <w:rsid w:val="00543A76"/>
    <w:rsid w:val="00543FDE"/>
    <w:rsid w:val="005446D7"/>
    <w:rsid w:val="00545A3D"/>
    <w:rsid w:val="00546959"/>
    <w:rsid w:val="00547458"/>
    <w:rsid w:val="005476F7"/>
    <w:rsid w:val="00547873"/>
    <w:rsid w:val="00547A5D"/>
    <w:rsid w:val="005501B9"/>
    <w:rsid w:val="00551252"/>
    <w:rsid w:val="00552814"/>
    <w:rsid w:val="0055282E"/>
    <w:rsid w:val="00552CD8"/>
    <w:rsid w:val="005538DE"/>
    <w:rsid w:val="0055520C"/>
    <w:rsid w:val="00555763"/>
    <w:rsid w:val="0055595D"/>
    <w:rsid w:val="00556959"/>
    <w:rsid w:val="00556DB2"/>
    <w:rsid w:val="00557217"/>
    <w:rsid w:val="00557397"/>
    <w:rsid w:val="005578B6"/>
    <w:rsid w:val="005607FC"/>
    <w:rsid w:val="00561B82"/>
    <w:rsid w:val="00562E3E"/>
    <w:rsid w:val="00563999"/>
    <w:rsid w:val="00563D38"/>
    <w:rsid w:val="00565ED8"/>
    <w:rsid w:val="0056661A"/>
    <w:rsid w:val="005706B5"/>
    <w:rsid w:val="00571B40"/>
    <w:rsid w:val="005720E8"/>
    <w:rsid w:val="0057363F"/>
    <w:rsid w:val="00573C39"/>
    <w:rsid w:val="00573F70"/>
    <w:rsid w:val="0057476C"/>
    <w:rsid w:val="0057502B"/>
    <w:rsid w:val="005750C8"/>
    <w:rsid w:val="00575133"/>
    <w:rsid w:val="005752EA"/>
    <w:rsid w:val="00575B57"/>
    <w:rsid w:val="00576150"/>
    <w:rsid w:val="005773B2"/>
    <w:rsid w:val="00577A5F"/>
    <w:rsid w:val="00577A8B"/>
    <w:rsid w:val="00577CDF"/>
    <w:rsid w:val="0058037D"/>
    <w:rsid w:val="005804E8"/>
    <w:rsid w:val="00581446"/>
    <w:rsid w:val="00581962"/>
    <w:rsid w:val="00582B24"/>
    <w:rsid w:val="00584C38"/>
    <w:rsid w:val="00585E01"/>
    <w:rsid w:val="00586D12"/>
    <w:rsid w:val="00587F88"/>
    <w:rsid w:val="00590796"/>
    <w:rsid w:val="0059168C"/>
    <w:rsid w:val="0059226D"/>
    <w:rsid w:val="00592EA9"/>
    <w:rsid w:val="00594091"/>
    <w:rsid w:val="0059607B"/>
    <w:rsid w:val="00596A92"/>
    <w:rsid w:val="00596D01"/>
    <w:rsid w:val="0059751D"/>
    <w:rsid w:val="005A0AAD"/>
    <w:rsid w:val="005A0C0D"/>
    <w:rsid w:val="005A0C48"/>
    <w:rsid w:val="005A1A80"/>
    <w:rsid w:val="005A1E6F"/>
    <w:rsid w:val="005A26CE"/>
    <w:rsid w:val="005A298A"/>
    <w:rsid w:val="005A348F"/>
    <w:rsid w:val="005A53D7"/>
    <w:rsid w:val="005A5D04"/>
    <w:rsid w:val="005A751D"/>
    <w:rsid w:val="005A7A24"/>
    <w:rsid w:val="005B0949"/>
    <w:rsid w:val="005B1188"/>
    <w:rsid w:val="005B11F5"/>
    <w:rsid w:val="005B2518"/>
    <w:rsid w:val="005B2BFD"/>
    <w:rsid w:val="005B30B2"/>
    <w:rsid w:val="005B310A"/>
    <w:rsid w:val="005B3DDC"/>
    <w:rsid w:val="005B464B"/>
    <w:rsid w:val="005B4D5D"/>
    <w:rsid w:val="005B5054"/>
    <w:rsid w:val="005B5970"/>
    <w:rsid w:val="005B6D8C"/>
    <w:rsid w:val="005B755C"/>
    <w:rsid w:val="005B7DC2"/>
    <w:rsid w:val="005B7E3E"/>
    <w:rsid w:val="005B7E6C"/>
    <w:rsid w:val="005B7EED"/>
    <w:rsid w:val="005C0133"/>
    <w:rsid w:val="005C0742"/>
    <w:rsid w:val="005C2DE6"/>
    <w:rsid w:val="005C4236"/>
    <w:rsid w:val="005C4B55"/>
    <w:rsid w:val="005C4E64"/>
    <w:rsid w:val="005C7152"/>
    <w:rsid w:val="005C7FAB"/>
    <w:rsid w:val="005D1740"/>
    <w:rsid w:val="005D203C"/>
    <w:rsid w:val="005D2A15"/>
    <w:rsid w:val="005D2DB6"/>
    <w:rsid w:val="005D4160"/>
    <w:rsid w:val="005D419D"/>
    <w:rsid w:val="005D499C"/>
    <w:rsid w:val="005D4B94"/>
    <w:rsid w:val="005D4C6C"/>
    <w:rsid w:val="005D5AC4"/>
    <w:rsid w:val="005D664D"/>
    <w:rsid w:val="005D705D"/>
    <w:rsid w:val="005E004F"/>
    <w:rsid w:val="005E0257"/>
    <w:rsid w:val="005E06A7"/>
    <w:rsid w:val="005E08C3"/>
    <w:rsid w:val="005E0AED"/>
    <w:rsid w:val="005E29EF"/>
    <w:rsid w:val="005E2BA8"/>
    <w:rsid w:val="005E2DD2"/>
    <w:rsid w:val="005E2FF7"/>
    <w:rsid w:val="005E4B56"/>
    <w:rsid w:val="005E5310"/>
    <w:rsid w:val="005E7237"/>
    <w:rsid w:val="005F00F1"/>
    <w:rsid w:val="005F10B1"/>
    <w:rsid w:val="005F26D0"/>
    <w:rsid w:val="005F2A85"/>
    <w:rsid w:val="005F33D4"/>
    <w:rsid w:val="005F4E7F"/>
    <w:rsid w:val="005F5536"/>
    <w:rsid w:val="006009A4"/>
    <w:rsid w:val="00600FA3"/>
    <w:rsid w:val="0060106F"/>
    <w:rsid w:val="006014A4"/>
    <w:rsid w:val="00601830"/>
    <w:rsid w:val="00601E5E"/>
    <w:rsid w:val="00602B73"/>
    <w:rsid w:val="0060324B"/>
    <w:rsid w:val="00604528"/>
    <w:rsid w:val="006060A1"/>
    <w:rsid w:val="00606353"/>
    <w:rsid w:val="006072A9"/>
    <w:rsid w:val="00607A81"/>
    <w:rsid w:val="006105E5"/>
    <w:rsid w:val="00610A29"/>
    <w:rsid w:val="00610C3F"/>
    <w:rsid w:val="00611AB5"/>
    <w:rsid w:val="006120E1"/>
    <w:rsid w:val="006137CA"/>
    <w:rsid w:val="00613D31"/>
    <w:rsid w:val="00614715"/>
    <w:rsid w:val="00614BA1"/>
    <w:rsid w:val="006159D0"/>
    <w:rsid w:val="006159FF"/>
    <w:rsid w:val="00615C1B"/>
    <w:rsid w:val="006163A3"/>
    <w:rsid w:val="006174FF"/>
    <w:rsid w:val="0061787C"/>
    <w:rsid w:val="006205CE"/>
    <w:rsid w:val="00620B4A"/>
    <w:rsid w:val="00621502"/>
    <w:rsid w:val="006215E5"/>
    <w:rsid w:val="00621B0C"/>
    <w:rsid w:val="00621FE8"/>
    <w:rsid w:val="006221EE"/>
    <w:rsid w:val="00622AD7"/>
    <w:rsid w:val="00623396"/>
    <w:rsid w:val="006247A7"/>
    <w:rsid w:val="00624D5F"/>
    <w:rsid w:val="00624F47"/>
    <w:rsid w:val="00625243"/>
    <w:rsid w:val="006259EC"/>
    <w:rsid w:val="006263AE"/>
    <w:rsid w:val="00627321"/>
    <w:rsid w:val="00627E1C"/>
    <w:rsid w:val="0063026E"/>
    <w:rsid w:val="00631048"/>
    <w:rsid w:val="00631584"/>
    <w:rsid w:val="00631B2F"/>
    <w:rsid w:val="00631B5E"/>
    <w:rsid w:val="006320F1"/>
    <w:rsid w:val="00632A2C"/>
    <w:rsid w:val="00633087"/>
    <w:rsid w:val="00633495"/>
    <w:rsid w:val="0063351F"/>
    <w:rsid w:val="00634469"/>
    <w:rsid w:val="00634DF4"/>
    <w:rsid w:val="00635272"/>
    <w:rsid w:val="00635FD1"/>
    <w:rsid w:val="00636190"/>
    <w:rsid w:val="00636666"/>
    <w:rsid w:val="0064022C"/>
    <w:rsid w:val="00640EAB"/>
    <w:rsid w:val="00640FAB"/>
    <w:rsid w:val="00641667"/>
    <w:rsid w:val="00641F46"/>
    <w:rsid w:val="00641FC7"/>
    <w:rsid w:val="006420EA"/>
    <w:rsid w:val="00642AF6"/>
    <w:rsid w:val="00642D19"/>
    <w:rsid w:val="0064357C"/>
    <w:rsid w:val="006468D2"/>
    <w:rsid w:val="00650275"/>
    <w:rsid w:val="00650346"/>
    <w:rsid w:val="00651272"/>
    <w:rsid w:val="0065140B"/>
    <w:rsid w:val="006521BE"/>
    <w:rsid w:val="00652A23"/>
    <w:rsid w:val="00652FDB"/>
    <w:rsid w:val="006536FA"/>
    <w:rsid w:val="00653926"/>
    <w:rsid w:val="00654F00"/>
    <w:rsid w:val="00655365"/>
    <w:rsid w:val="006555EE"/>
    <w:rsid w:val="0065636F"/>
    <w:rsid w:val="00656CDA"/>
    <w:rsid w:val="00656D35"/>
    <w:rsid w:val="00656DFB"/>
    <w:rsid w:val="00656E66"/>
    <w:rsid w:val="00656F40"/>
    <w:rsid w:val="00660CC2"/>
    <w:rsid w:val="006611CD"/>
    <w:rsid w:val="00661235"/>
    <w:rsid w:val="00661745"/>
    <w:rsid w:val="00662E2B"/>
    <w:rsid w:val="006646A8"/>
    <w:rsid w:val="00664C28"/>
    <w:rsid w:val="006651F6"/>
    <w:rsid w:val="006653D9"/>
    <w:rsid w:val="00665B0E"/>
    <w:rsid w:val="0066661A"/>
    <w:rsid w:val="00666FDD"/>
    <w:rsid w:val="00667D89"/>
    <w:rsid w:val="00670B28"/>
    <w:rsid w:val="00672951"/>
    <w:rsid w:val="006743DD"/>
    <w:rsid w:val="00674A4C"/>
    <w:rsid w:val="00675085"/>
    <w:rsid w:val="006759CF"/>
    <w:rsid w:val="006762EB"/>
    <w:rsid w:val="006765F5"/>
    <w:rsid w:val="00676C2A"/>
    <w:rsid w:val="006774FD"/>
    <w:rsid w:val="00680302"/>
    <w:rsid w:val="006804E3"/>
    <w:rsid w:val="00680585"/>
    <w:rsid w:val="00680B76"/>
    <w:rsid w:val="00681061"/>
    <w:rsid w:val="00683953"/>
    <w:rsid w:val="00683ABA"/>
    <w:rsid w:val="0068422F"/>
    <w:rsid w:val="00684482"/>
    <w:rsid w:val="00685B06"/>
    <w:rsid w:val="00686E10"/>
    <w:rsid w:val="006904FD"/>
    <w:rsid w:val="00691106"/>
    <w:rsid w:val="00691C48"/>
    <w:rsid w:val="00691CA6"/>
    <w:rsid w:val="00691E8C"/>
    <w:rsid w:val="00691EDF"/>
    <w:rsid w:val="00691FB3"/>
    <w:rsid w:val="00692D27"/>
    <w:rsid w:val="006948E6"/>
    <w:rsid w:val="0069554C"/>
    <w:rsid w:val="00695D19"/>
    <w:rsid w:val="006960F4"/>
    <w:rsid w:val="00697D2C"/>
    <w:rsid w:val="00697FEE"/>
    <w:rsid w:val="006A066D"/>
    <w:rsid w:val="006A0A06"/>
    <w:rsid w:val="006A0C25"/>
    <w:rsid w:val="006A144A"/>
    <w:rsid w:val="006A22A1"/>
    <w:rsid w:val="006A25D7"/>
    <w:rsid w:val="006A30CA"/>
    <w:rsid w:val="006A39FD"/>
    <w:rsid w:val="006A3AD2"/>
    <w:rsid w:val="006A3B1E"/>
    <w:rsid w:val="006A458E"/>
    <w:rsid w:val="006A50A4"/>
    <w:rsid w:val="006A7AB4"/>
    <w:rsid w:val="006A7D79"/>
    <w:rsid w:val="006B2245"/>
    <w:rsid w:val="006B41D9"/>
    <w:rsid w:val="006B5011"/>
    <w:rsid w:val="006B58EE"/>
    <w:rsid w:val="006B5E98"/>
    <w:rsid w:val="006B6A79"/>
    <w:rsid w:val="006B72EF"/>
    <w:rsid w:val="006C1616"/>
    <w:rsid w:val="006C1E0B"/>
    <w:rsid w:val="006C3436"/>
    <w:rsid w:val="006C3C1B"/>
    <w:rsid w:val="006C425F"/>
    <w:rsid w:val="006C4319"/>
    <w:rsid w:val="006C4329"/>
    <w:rsid w:val="006C4899"/>
    <w:rsid w:val="006C559F"/>
    <w:rsid w:val="006C5927"/>
    <w:rsid w:val="006C64D3"/>
    <w:rsid w:val="006C65AA"/>
    <w:rsid w:val="006C756C"/>
    <w:rsid w:val="006D0B05"/>
    <w:rsid w:val="006D119E"/>
    <w:rsid w:val="006D12FC"/>
    <w:rsid w:val="006D2473"/>
    <w:rsid w:val="006D2CF9"/>
    <w:rsid w:val="006D46A5"/>
    <w:rsid w:val="006D4A97"/>
    <w:rsid w:val="006D622A"/>
    <w:rsid w:val="006D6FCE"/>
    <w:rsid w:val="006E0824"/>
    <w:rsid w:val="006E17E3"/>
    <w:rsid w:val="006E1AA4"/>
    <w:rsid w:val="006E2487"/>
    <w:rsid w:val="006E2DF2"/>
    <w:rsid w:val="006E2F9F"/>
    <w:rsid w:val="006E3C5E"/>
    <w:rsid w:val="006E5411"/>
    <w:rsid w:val="006E5B45"/>
    <w:rsid w:val="006E68BB"/>
    <w:rsid w:val="006E70B8"/>
    <w:rsid w:val="006E7842"/>
    <w:rsid w:val="006E7E62"/>
    <w:rsid w:val="006E7F56"/>
    <w:rsid w:val="006F17A5"/>
    <w:rsid w:val="006F1CA9"/>
    <w:rsid w:val="006F206B"/>
    <w:rsid w:val="006F23AF"/>
    <w:rsid w:val="006F2A6C"/>
    <w:rsid w:val="006F2F27"/>
    <w:rsid w:val="006F3081"/>
    <w:rsid w:val="006F30BD"/>
    <w:rsid w:val="006F4046"/>
    <w:rsid w:val="006F4276"/>
    <w:rsid w:val="006F58F0"/>
    <w:rsid w:val="006F6B63"/>
    <w:rsid w:val="006F71F5"/>
    <w:rsid w:val="006F7968"/>
    <w:rsid w:val="007029D0"/>
    <w:rsid w:val="00702ECA"/>
    <w:rsid w:val="007032E7"/>
    <w:rsid w:val="0070345E"/>
    <w:rsid w:val="0070376F"/>
    <w:rsid w:val="007042AA"/>
    <w:rsid w:val="007043C1"/>
    <w:rsid w:val="00704E84"/>
    <w:rsid w:val="00705017"/>
    <w:rsid w:val="00705886"/>
    <w:rsid w:val="007060C6"/>
    <w:rsid w:val="0070636C"/>
    <w:rsid w:val="00707F57"/>
    <w:rsid w:val="007117AB"/>
    <w:rsid w:val="007118B3"/>
    <w:rsid w:val="00711AA7"/>
    <w:rsid w:val="00713707"/>
    <w:rsid w:val="00714C88"/>
    <w:rsid w:val="00715343"/>
    <w:rsid w:val="007153FB"/>
    <w:rsid w:val="00715540"/>
    <w:rsid w:val="00715EF5"/>
    <w:rsid w:val="007163A7"/>
    <w:rsid w:val="00716916"/>
    <w:rsid w:val="00716979"/>
    <w:rsid w:val="00716F24"/>
    <w:rsid w:val="007202C7"/>
    <w:rsid w:val="0072122A"/>
    <w:rsid w:val="0072147A"/>
    <w:rsid w:val="00722684"/>
    <w:rsid w:val="0072272A"/>
    <w:rsid w:val="00723A5F"/>
    <w:rsid w:val="007255C2"/>
    <w:rsid w:val="00725F76"/>
    <w:rsid w:val="00726B45"/>
    <w:rsid w:val="0072774E"/>
    <w:rsid w:val="00727A1A"/>
    <w:rsid w:val="0073084B"/>
    <w:rsid w:val="007308D9"/>
    <w:rsid w:val="00730CBF"/>
    <w:rsid w:val="007317BB"/>
    <w:rsid w:val="00731863"/>
    <w:rsid w:val="00731A3E"/>
    <w:rsid w:val="00731ADC"/>
    <w:rsid w:val="0073326B"/>
    <w:rsid w:val="00733628"/>
    <w:rsid w:val="00733BDB"/>
    <w:rsid w:val="00734391"/>
    <w:rsid w:val="0073530A"/>
    <w:rsid w:val="007365EB"/>
    <w:rsid w:val="007369BD"/>
    <w:rsid w:val="00737A08"/>
    <w:rsid w:val="00737D63"/>
    <w:rsid w:val="00737E11"/>
    <w:rsid w:val="00737EF0"/>
    <w:rsid w:val="007420AC"/>
    <w:rsid w:val="00742A75"/>
    <w:rsid w:val="00742D5E"/>
    <w:rsid w:val="0074365E"/>
    <w:rsid w:val="00743B22"/>
    <w:rsid w:val="007455B8"/>
    <w:rsid w:val="0074627D"/>
    <w:rsid w:val="0074648A"/>
    <w:rsid w:val="007476D8"/>
    <w:rsid w:val="00750FAA"/>
    <w:rsid w:val="007511FB"/>
    <w:rsid w:val="007513EB"/>
    <w:rsid w:val="00752B9C"/>
    <w:rsid w:val="00753835"/>
    <w:rsid w:val="00753954"/>
    <w:rsid w:val="00754A49"/>
    <w:rsid w:val="00754E5A"/>
    <w:rsid w:val="0075561F"/>
    <w:rsid w:val="0075691C"/>
    <w:rsid w:val="00756D9D"/>
    <w:rsid w:val="00756FCA"/>
    <w:rsid w:val="00757266"/>
    <w:rsid w:val="00757512"/>
    <w:rsid w:val="007578B3"/>
    <w:rsid w:val="00757ED4"/>
    <w:rsid w:val="007608A0"/>
    <w:rsid w:val="00760AD1"/>
    <w:rsid w:val="00760D36"/>
    <w:rsid w:val="00760D7C"/>
    <w:rsid w:val="00762127"/>
    <w:rsid w:val="00762EDC"/>
    <w:rsid w:val="0076353C"/>
    <w:rsid w:val="00763688"/>
    <w:rsid w:val="0076371C"/>
    <w:rsid w:val="007638B2"/>
    <w:rsid w:val="00763F19"/>
    <w:rsid w:val="00765570"/>
    <w:rsid w:val="00765F00"/>
    <w:rsid w:val="00766465"/>
    <w:rsid w:val="0076735B"/>
    <w:rsid w:val="007673B1"/>
    <w:rsid w:val="00770957"/>
    <w:rsid w:val="00771F53"/>
    <w:rsid w:val="0077382F"/>
    <w:rsid w:val="00774195"/>
    <w:rsid w:val="00774691"/>
    <w:rsid w:val="00774714"/>
    <w:rsid w:val="00774DDB"/>
    <w:rsid w:val="007750B2"/>
    <w:rsid w:val="00775422"/>
    <w:rsid w:val="00780864"/>
    <w:rsid w:val="00781353"/>
    <w:rsid w:val="00781B39"/>
    <w:rsid w:val="00782009"/>
    <w:rsid w:val="0078266A"/>
    <w:rsid w:val="0078422C"/>
    <w:rsid w:val="007848AA"/>
    <w:rsid w:val="00784E58"/>
    <w:rsid w:val="00785ECF"/>
    <w:rsid w:val="0078618A"/>
    <w:rsid w:val="00787543"/>
    <w:rsid w:val="00787DFC"/>
    <w:rsid w:val="00790918"/>
    <w:rsid w:val="00790CE5"/>
    <w:rsid w:val="00791CC2"/>
    <w:rsid w:val="00792F48"/>
    <w:rsid w:val="007946B0"/>
    <w:rsid w:val="007950C5"/>
    <w:rsid w:val="00796312"/>
    <w:rsid w:val="00797773"/>
    <w:rsid w:val="007A0830"/>
    <w:rsid w:val="007A0C9B"/>
    <w:rsid w:val="007A1649"/>
    <w:rsid w:val="007A1F0D"/>
    <w:rsid w:val="007A2BFB"/>
    <w:rsid w:val="007A2E34"/>
    <w:rsid w:val="007A344B"/>
    <w:rsid w:val="007A40F2"/>
    <w:rsid w:val="007A4B89"/>
    <w:rsid w:val="007A5B2E"/>
    <w:rsid w:val="007B08FA"/>
    <w:rsid w:val="007B0ECE"/>
    <w:rsid w:val="007B1376"/>
    <w:rsid w:val="007B1662"/>
    <w:rsid w:val="007B1E9D"/>
    <w:rsid w:val="007B3E6C"/>
    <w:rsid w:val="007B3E77"/>
    <w:rsid w:val="007B43DA"/>
    <w:rsid w:val="007B570C"/>
    <w:rsid w:val="007B5F15"/>
    <w:rsid w:val="007B623A"/>
    <w:rsid w:val="007B656E"/>
    <w:rsid w:val="007B6AA2"/>
    <w:rsid w:val="007C0C8B"/>
    <w:rsid w:val="007C1602"/>
    <w:rsid w:val="007C16D6"/>
    <w:rsid w:val="007C25F2"/>
    <w:rsid w:val="007C4601"/>
    <w:rsid w:val="007C5810"/>
    <w:rsid w:val="007C58EA"/>
    <w:rsid w:val="007C662E"/>
    <w:rsid w:val="007C6915"/>
    <w:rsid w:val="007D0F25"/>
    <w:rsid w:val="007D0FB5"/>
    <w:rsid w:val="007D1776"/>
    <w:rsid w:val="007D1AD5"/>
    <w:rsid w:val="007D1DFD"/>
    <w:rsid w:val="007D2609"/>
    <w:rsid w:val="007D2A02"/>
    <w:rsid w:val="007D2A46"/>
    <w:rsid w:val="007D370D"/>
    <w:rsid w:val="007D410C"/>
    <w:rsid w:val="007D5617"/>
    <w:rsid w:val="007D64F6"/>
    <w:rsid w:val="007D75FB"/>
    <w:rsid w:val="007E021F"/>
    <w:rsid w:val="007E037C"/>
    <w:rsid w:val="007E1945"/>
    <w:rsid w:val="007E2B96"/>
    <w:rsid w:val="007E2F3F"/>
    <w:rsid w:val="007E30DF"/>
    <w:rsid w:val="007E351A"/>
    <w:rsid w:val="007E3CAE"/>
    <w:rsid w:val="007E4F2E"/>
    <w:rsid w:val="007E5833"/>
    <w:rsid w:val="007E587A"/>
    <w:rsid w:val="007E59F2"/>
    <w:rsid w:val="007E5E20"/>
    <w:rsid w:val="007E6585"/>
    <w:rsid w:val="007E6626"/>
    <w:rsid w:val="007E6778"/>
    <w:rsid w:val="007F195C"/>
    <w:rsid w:val="007F1CAA"/>
    <w:rsid w:val="007F1CDC"/>
    <w:rsid w:val="007F2ED8"/>
    <w:rsid w:val="007F349E"/>
    <w:rsid w:val="007F3841"/>
    <w:rsid w:val="007F5A96"/>
    <w:rsid w:val="007F72E4"/>
    <w:rsid w:val="007F79DF"/>
    <w:rsid w:val="007F7AA3"/>
    <w:rsid w:val="007F7C13"/>
    <w:rsid w:val="007F7CF0"/>
    <w:rsid w:val="008007A9"/>
    <w:rsid w:val="008019B8"/>
    <w:rsid w:val="008019EE"/>
    <w:rsid w:val="00801FFD"/>
    <w:rsid w:val="00802867"/>
    <w:rsid w:val="00802CB6"/>
    <w:rsid w:val="00803565"/>
    <w:rsid w:val="00803612"/>
    <w:rsid w:val="00803BCB"/>
    <w:rsid w:val="00804376"/>
    <w:rsid w:val="008054F9"/>
    <w:rsid w:val="00805671"/>
    <w:rsid w:val="008060CD"/>
    <w:rsid w:val="0080621A"/>
    <w:rsid w:val="00806486"/>
    <w:rsid w:val="00806744"/>
    <w:rsid w:val="00806CAF"/>
    <w:rsid w:val="00806D41"/>
    <w:rsid w:val="00807F84"/>
    <w:rsid w:val="008103A5"/>
    <w:rsid w:val="008104A1"/>
    <w:rsid w:val="00810E74"/>
    <w:rsid w:val="00811280"/>
    <w:rsid w:val="00811506"/>
    <w:rsid w:val="00811B8B"/>
    <w:rsid w:val="00811CDE"/>
    <w:rsid w:val="00811EA4"/>
    <w:rsid w:val="008123C8"/>
    <w:rsid w:val="0081257B"/>
    <w:rsid w:val="00814024"/>
    <w:rsid w:val="00814B59"/>
    <w:rsid w:val="0081556A"/>
    <w:rsid w:val="008170F5"/>
    <w:rsid w:val="00817623"/>
    <w:rsid w:val="008177A4"/>
    <w:rsid w:val="008178E2"/>
    <w:rsid w:val="0082028F"/>
    <w:rsid w:val="00820D56"/>
    <w:rsid w:val="008216D8"/>
    <w:rsid w:val="0082190D"/>
    <w:rsid w:val="008222C3"/>
    <w:rsid w:val="008226AF"/>
    <w:rsid w:val="00823835"/>
    <w:rsid w:val="008251CB"/>
    <w:rsid w:val="00825604"/>
    <w:rsid w:val="00825757"/>
    <w:rsid w:val="008259A0"/>
    <w:rsid w:val="00826AC1"/>
    <w:rsid w:val="00826B71"/>
    <w:rsid w:val="00826D30"/>
    <w:rsid w:val="00827C88"/>
    <w:rsid w:val="00832F4E"/>
    <w:rsid w:val="008330FA"/>
    <w:rsid w:val="00834EB3"/>
    <w:rsid w:val="008354A3"/>
    <w:rsid w:val="00836F5A"/>
    <w:rsid w:val="008373F6"/>
    <w:rsid w:val="0084058A"/>
    <w:rsid w:val="00841556"/>
    <w:rsid w:val="00841FB1"/>
    <w:rsid w:val="00842A43"/>
    <w:rsid w:val="00843274"/>
    <w:rsid w:val="0084363F"/>
    <w:rsid w:val="00843817"/>
    <w:rsid w:val="0084475E"/>
    <w:rsid w:val="0084655B"/>
    <w:rsid w:val="00846BB0"/>
    <w:rsid w:val="00846C1C"/>
    <w:rsid w:val="008473B6"/>
    <w:rsid w:val="00847DBF"/>
    <w:rsid w:val="00850534"/>
    <w:rsid w:val="00850960"/>
    <w:rsid w:val="00850B14"/>
    <w:rsid w:val="00851383"/>
    <w:rsid w:val="00851563"/>
    <w:rsid w:val="00851688"/>
    <w:rsid w:val="00851A21"/>
    <w:rsid w:val="00851DB9"/>
    <w:rsid w:val="00851F82"/>
    <w:rsid w:val="008522C4"/>
    <w:rsid w:val="00852C97"/>
    <w:rsid w:val="00852CA8"/>
    <w:rsid w:val="00852EDF"/>
    <w:rsid w:val="00854769"/>
    <w:rsid w:val="00855630"/>
    <w:rsid w:val="00855674"/>
    <w:rsid w:val="008558AA"/>
    <w:rsid w:val="00856EDA"/>
    <w:rsid w:val="008574A2"/>
    <w:rsid w:val="00857BB5"/>
    <w:rsid w:val="0086038C"/>
    <w:rsid w:val="00860AFB"/>
    <w:rsid w:val="0086112E"/>
    <w:rsid w:val="0086134D"/>
    <w:rsid w:val="008619CD"/>
    <w:rsid w:val="00861AD4"/>
    <w:rsid w:val="0086305D"/>
    <w:rsid w:val="008631AA"/>
    <w:rsid w:val="008645F8"/>
    <w:rsid w:val="00864F67"/>
    <w:rsid w:val="00865C51"/>
    <w:rsid w:val="00866873"/>
    <w:rsid w:val="00866CFB"/>
    <w:rsid w:val="00866FB7"/>
    <w:rsid w:val="00870295"/>
    <w:rsid w:val="00870F0E"/>
    <w:rsid w:val="008711C0"/>
    <w:rsid w:val="00871361"/>
    <w:rsid w:val="0087189C"/>
    <w:rsid w:val="00871B79"/>
    <w:rsid w:val="008731B3"/>
    <w:rsid w:val="0087358E"/>
    <w:rsid w:val="008749D1"/>
    <w:rsid w:val="00874BFD"/>
    <w:rsid w:val="0087575D"/>
    <w:rsid w:val="008763C5"/>
    <w:rsid w:val="0087789B"/>
    <w:rsid w:val="00877936"/>
    <w:rsid w:val="00877F78"/>
    <w:rsid w:val="0088039F"/>
    <w:rsid w:val="008815FE"/>
    <w:rsid w:val="00882B03"/>
    <w:rsid w:val="00883CD8"/>
    <w:rsid w:val="00883E98"/>
    <w:rsid w:val="008845C4"/>
    <w:rsid w:val="00884B45"/>
    <w:rsid w:val="00884CB4"/>
    <w:rsid w:val="0088698C"/>
    <w:rsid w:val="00887F79"/>
    <w:rsid w:val="00890300"/>
    <w:rsid w:val="00890468"/>
    <w:rsid w:val="008908B7"/>
    <w:rsid w:val="00890E6E"/>
    <w:rsid w:val="0089106F"/>
    <w:rsid w:val="008913A5"/>
    <w:rsid w:val="00892CEC"/>
    <w:rsid w:val="00892ED7"/>
    <w:rsid w:val="008933B6"/>
    <w:rsid w:val="008938AC"/>
    <w:rsid w:val="00894601"/>
    <w:rsid w:val="00894B1A"/>
    <w:rsid w:val="00894BCD"/>
    <w:rsid w:val="00894F7C"/>
    <w:rsid w:val="008965F9"/>
    <w:rsid w:val="00896E8D"/>
    <w:rsid w:val="00897757"/>
    <w:rsid w:val="008A08C6"/>
    <w:rsid w:val="008A0CDC"/>
    <w:rsid w:val="008A128E"/>
    <w:rsid w:val="008A1F20"/>
    <w:rsid w:val="008A288E"/>
    <w:rsid w:val="008A3B32"/>
    <w:rsid w:val="008A4003"/>
    <w:rsid w:val="008A4ADD"/>
    <w:rsid w:val="008A4BDD"/>
    <w:rsid w:val="008A4D88"/>
    <w:rsid w:val="008A5256"/>
    <w:rsid w:val="008A6054"/>
    <w:rsid w:val="008A7AFD"/>
    <w:rsid w:val="008B0086"/>
    <w:rsid w:val="008B0834"/>
    <w:rsid w:val="008B0E3E"/>
    <w:rsid w:val="008B17EE"/>
    <w:rsid w:val="008B196C"/>
    <w:rsid w:val="008B2F95"/>
    <w:rsid w:val="008B34F2"/>
    <w:rsid w:val="008B354E"/>
    <w:rsid w:val="008B3A10"/>
    <w:rsid w:val="008B3D55"/>
    <w:rsid w:val="008B48A8"/>
    <w:rsid w:val="008B4D70"/>
    <w:rsid w:val="008B5835"/>
    <w:rsid w:val="008B5B39"/>
    <w:rsid w:val="008B64F2"/>
    <w:rsid w:val="008B6D57"/>
    <w:rsid w:val="008B7B9B"/>
    <w:rsid w:val="008C0438"/>
    <w:rsid w:val="008C09F3"/>
    <w:rsid w:val="008C2C67"/>
    <w:rsid w:val="008C2E4D"/>
    <w:rsid w:val="008C2FD6"/>
    <w:rsid w:val="008C30F4"/>
    <w:rsid w:val="008C336D"/>
    <w:rsid w:val="008C5037"/>
    <w:rsid w:val="008C605F"/>
    <w:rsid w:val="008C6D5D"/>
    <w:rsid w:val="008C7E0E"/>
    <w:rsid w:val="008C7F85"/>
    <w:rsid w:val="008D06C5"/>
    <w:rsid w:val="008D2C22"/>
    <w:rsid w:val="008D3CBC"/>
    <w:rsid w:val="008D545D"/>
    <w:rsid w:val="008D76B5"/>
    <w:rsid w:val="008D7E38"/>
    <w:rsid w:val="008D7F41"/>
    <w:rsid w:val="008E0285"/>
    <w:rsid w:val="008E322E"/>
    <w:rsid w:val="008E3D48"/>
    <w:rsid w:val="008E403A"/>
    <w:rsid w:val="008E6235"/>
    <w:rsid w:val="008E68BA"/>
    <w:rsid w:val="008E72B4"/>
    <w:rsid w:val="008E7526"/>
    <w:rsid w:val="008F0529"/>
    <w:rsid w:val="008F0DD4"/>
    <w:rsid w:val="008F0FCD"/>
    <w:rsid w:val="008F2081"/>
    <w:rsid w:val="008F3998"/>
    <w:rsid w:val="008F39CC"/>
    <w:rsid w:val="008F3DD5"/>
    <w:rsid w:val="008F7489"/>
    <w:rsid w:val="008F7681"/>
    <w:rsid w:val="008F7BEF"/>
    <w:rsid w:val="008F7FE9"/>
    <w:rsid w:val="008F7FF9"/>
    <w:rsid w:val="00900AEF"/>
    <w:rsid w:val="0090100E"/>
    <w:rsid w:val="00902B2B"/>
    <w:rsid w:val="00903192"/>
    <w:rsid w:val="00903F93"/>
    <w:rsid w:val="00904435"/>
    <w:rsid w:val="00904A16"/>
    <w:rsid w:val="0090521A"/>
    <w:rsid w:val="009058A8"/>
    <w:rsid w:val="00906CC0"/>
    <w:rsid w:val="00907A51"/>
    <w:rsid w:val="00907F52"/>
    <w:rsid w:val="009111C9"/>
    <w:rsid w:val="009111E2"/>
    <w:rsid w:val="00911D9F"/>
    <w:rsid w:val="00912966"/>
    <w:rsid w:val="00912A6C"/>
    <w:rsid w:val="00913C2C"/>
    <w:rsid w:val="00914937"/>
    <w:rsid w:val="00914FB2"/>
    <w:rsid w:val="00915284"/>
    <w:rsid w:val="00915897"/>
    <w:rsid w:val="0091628A"/>
    <w:rsid w:val="009171BC"/>
    <w:rsid w:val="009204ED"/>
    <w:rsid w:val="0092083F"/>
    <w:rsid w:val="009219B0"/>
    <w:rsid w:val="009227DD"/>
    <w:rsid w:val="00923F55"/>
    <w:rsid w:val="0092482D"/>
    <w:rsid w:val="00925318"/>
    <w:rsid w:val="00925698"/>
    <w:rsid w:val="00925EA4"/>
    <w:rsid w:val="009263F3"/>
    <w:rsid w:val="00927418"/>
    <w:rsid w:val="0092785A"/>
    <w:rsid w:val="009301F6"/>
    <w:rsid w:val="00931412"/>
    <w:rsid w:val="009319E8"/>
    <w:rsid w:val="009329A7"/>
    <w:rsid w:val="009333C6"/>
    <w:rsid w:val="009338FD"/>
    <w:rsid w:val="00934483"/>
    <w:rsid w:val="0093584A"/>
    <w:rsid w:val="00936FC0"/>
    <w:rsid w:val="00937764"/>
    <w:rsid w:val="009379C2"/>
    <w:rsid w:val="00940259"/>
    <w:rsid w:val="009404E2"/>
    <w:rsid w:val="00940D2A"/>
    <w:rsid w:val="00941295"/>
    <w:rsid w:val="0094183B"/>
    <w:rsid w:val="00941CE0"/>
    <w:rsid w:val="00943F7A"/>
    <w:rsid w:val="00944732"/>
    <w:rsid w:val="00944C1E"/>
    <w:rsid w:val="00945401"/>
    <w:rsid w:val="00947A35"/>
    <w:rsid w:val="00950A31"/>
    <w:rsid w:val="0095120C"/>
    <w:rsid w:val="00951F14"/>
    <w:rsid w:val="00953D9A"/>
    <w:rsid w:val="009540D2"/>
    <w:rsid w:val="009563A2"/>
    <w:rsid w:val="00956D58"/>
    <w:rsid w:val="009574FE"/>
    <w:rsid w:val="00961F30"/>
    <w:rsid w:val="009621C1"/>
    <w:rsid w:val="00962AD0"/>
    <w:rsid w:val="00963BC9"/>
    <w:rsid w:val="00963BEC"/>
    <w:rsid w:val="009642C5"/>
    <w:rsid w:val="00964628"/>
    <w:rsid w:val="00964E90"/>
    <w:rsid w:val="00965B42"/>
    <w:rsid w:val="00967008"/>
    <w:rsid w:val="00967337"/>
    <w:rsid w:val="00967407"/>
    <w:rsid w:val="00967511"/>
    <w:rsid w:val="0096779F"/>
    <w:rsid w:val="009679E2"/>
    <w:rsid w:val="0097064C"/>
    <w:rsid w:val="00970D02"/>
    <w:rsid w:val="009715DC"/>
    <w:rsid w:val="00972083"/>
    <w:rsid w:val="0097211B"/>
    <w:rsid w:val="009722AD"/>
    <w:rsid w:val="00972BB4"/>
    <w:rsid w:val="009732F9"/>
    <w:rsid w:val="00973CFF"/>
    <w:rsid w:val="00973DBC"/>
    <w:rsid w:val="00975059"/>
    <w:rsid w:val="00976095"/>
    <w:rsid w:val="009761C5"/>
    <w:rsid w:val="0097621D"/>
    <w:rsid w:val="0097664E"/>
    <w:rsid w:val="009769F4"/>
    <w:rsid w:val="00976C4E"/>
    <w:rsid w:val="00976D78"/>
    <w:rsid w:val="00977DD6"/>
    <w:rsid w:val="009802F0"/>
    <w:rsid w:val="00980F37"/>
    <w:rsid w:val="0098115B"/>
    <w:rsid w:val="00982BE1"/>
    <w:rsid w:val="00982CD2"/>
    <w:rsid w:val="00983660"/>
    <w:rsid w:val="009843D2"/>
    <w:rsid w:val="00984F4D"/>
    <w:rsid w:val="00985881"/>
    <w:rsid w:val="00986B3A"/>
    <w:rsid w:val="0098700B"/>
    <w:rsid w:val="00987F76"/>
    <w:rsid w:val="0099087B"/>
    <w:rsid w:val="00990B96"/>
    <w:rsid w:val="00990CBC"/>
    <w:rsid w:val="0099118D"/>
    <w:rsid w:val="009913A8"/>
    <w:rsid w:val="00991782"/>
    <w:rsid w:val="00992289"/>
    <w:rsid w:val="00992B3B"/>
    <w:rsid w:val="00993624"/>
    <w:rsid w:val="0099417D"/>
    <w:rsid w:val="009951C6"/>
    <w:rsid w:val="0099521B"/>
    <w:rsid w:val="0099614E"/>
    <w:rsid w:val="0099690A"/>
    <w:rsid w:val="0099697D"/>
    <w:rsid w:val="00996E68"/>
    <w:rsid w:val="00997368"/>
    <w:rsid w:val="00997EF2"/>
    <w:rsid w:val="009A00CC"/>
    <w:rsid w:val="009A0903"/>
    <w:rsid w:val="009A0D55"/>
    <w:rsid w:val="009A1FAF"/>
    <w:rsid w:val="009A2185"/>
    <w:rsid w:val="009A33C9"/>
    <w:rsid w:val="009A65E8"/>
    <w:rsid w:val="009A6947"/>
    <w:rsid w:val="009A6B73"/>
    <w:rsid w:val="009A72CE"/>
    <w:rsid w:val="009A7644"/>
    <w:rsid w:val="009B014A"/>
    <w:rsid w:val="009B1E68"/>
    <w:rsid w:val="009B2AEB"/>
    <w:rsid w:val="009B2E12"/>
    <w:rsid w:val="009B35B6"/>
    <w:rsid w:val="009B3ABE"/>
    <w:rsid w:val="009B499C"/>
    <w:rsid w:val="009B7234"/>
    <w:rsid w:val="009B7315"/>
    <w:rsid w:val="009B76E2"/>
    <w:rsid w:val="009B7760"/>
    <w:rsid w:val="009C1BA0"/>
    <w:rsid w:val="009C1BE8"/>
    <w:rsid w:val="009C2349"/>
    <w:rsid w:val="009C2B1E"/>
    <w:rsid w:val="009C3747"/>
    <w:rsid w:val="009C3B79"/>
    <w:rsid w:val="009C3C6C"/>
    <w:rsid w:val="009C3DB8"/>
    <w:rsid w:val="009C4F82"/>
    <w:rsid w:val="009C54AC"/>
    <w:rsid w:val="009C6005"/>
    <w:rsid w:val="009C676E"/>
    <w:rsid w:val="009C6EF4"/>
    <w:rsid w:val="009C730E"/>
    <w:rsid w:val="009D0212"/>
    <w:rsid w:val="009D0D2A"/>
    <w:rsid w:val="009D19D5"/>
    <w:rsid w:val="009D1A8D"/>
    <w:rsid w:val="009D2C7C"/>
    <w:rsid w:val="009D3097"/>
    <w:rsid w:val="009D4127"/>
    <w:rsid w:val="009D414A"/>
    <w:rsid w:val="009D4791"/>
    <w:rsid w:val="009D586E"/>
    <w:rsid w:val="009D71C7"/>
    <w:rsid w:val="009D744F"/>
    <w:rsid w:val="009D7B26"/>
    <w:rsid w:val="009E0993"/>
    <w:rsid w:val="009E147A"/>
    <w:rsid w:val="009E1B18"/>
    <w:rsid w:val="009E1F10"/>
    <w:rsid w:val="009E1FC7"/>
    <w:rsid w:val="009E2157"/>
    <w:rsid w:val="009E22A2"/>
    <w:rsid w:val="009E2C44"/>
    <w:rsid w:val="009E2C46"/>
    <w:rsid w:val="009E372B"/>
    <w:rsid w:val="009E3C98"/>
    <w:rsid w:val="009E50F8"/>
    <w:rsid w:val="009E58E3"/>
    <w:rsid w:val="009E5B2A"/>
    <w:rsid w:val="009E5BB6"/>
    <w:rsid w:val="009E5DAF"/>
    <w:rsid w:val="009E6D66"/>
    <w:rsid w:val="009E7214"/>
    <w:rsid w:val="009E730C"/>
    <w:rsid w:val="009E7B91"/>
    <w:rsid w:val="009F3595"/>
    <w:rsid w:val="009F3837"/>
    <w:rsid w:val="009F3EC3"/>
    <w:rsid w:val="009F4AF8"/>
    <w:rsid w:val="009F502A"/>
    <w:rsid w:val="009F5451"/>
    <w:rsid w:val="009F5D6B"/>
    <w:rsid w:val="009F6600"/>
    <w:rsid w:val="009F675F"/>
    <w:rsid w:val="009F6E5D"/>
    <w:rsid w:val="009F7049"/>
    <w:rsid w:val="009F72A5"/>
    <w:rsid w:val="009F7A6E"/>
    <w:rsid w:val="00A002BA"/>
    <w:rsid w:val="00A00541"/>
    <w:rsid w:val="00A01367"/>
    <w:rsid w:val="00A01EBD"/>
    <w:rsid w:val="00A02096"/>
    <w:rsid w:val="00A0237C"/>
    <w:rsid w:val="00A02EF3"/>
    <w:rsid w:val="00A03BF9"/>
    <w:rsid w:val="00A04058"/>
    <w:rsid w:val="00A06748"/>
    <w:rsid w:val="00A07CC4"/>
    <w:rsid w:val="00A07EFA"/>
    <w:rsid w:val="00A07FFB"/>
    <w:rsid w:val="00A103A7"/>
    <w:rsid w:val="00A1090E"/>
    <w:rsid w:val="00A1216C"/>
    <w:rsid w:val="00A12301"/>
    <w:rsid w:val="00A1335D"/>
    <w:rsid w:val="00A13D67"/>
    <w:rsid w:val="00A13EDF"/>
    <w:rsid w:val="00A142D6"/>
    <w:rsid w:val="00A14447"/>
    <w:rsid w:val="00A1448F"/>
    <w:rsid w:val="00A1605D"/>
    <w:rsid w:val="00A20093"/>
    <w:rsid w:val="00A2041C"/>
    <w:rsid w:val="00A207D3"/>
    <w:rsid w:val="00A20DAD"/>
    <w:rsid w:val="00A2148E"/>
    <w:rsid w:val="00A2240F"/>
    <w:rsid w:val="00A22743"/>
    <w:rsid w:val="00A227A7"/>
    <w:rsid w:val="00A22BAD"/>
    <w:rsid w:val="00A239BA"/>
    <w:rsid w:val="00A24403"/>
    <w:rsid w:val="00A24733"/>
    <w:rsid w:val="00A24A27"/>
    <w:rsid w:val="00A2518B"/>
    <w:rsid w:val="00A25571"/>
    <w:rsid w:val="00A27105"/>
    <w:rsid w:val="00A27414"/>
    <w:rsid w:val="00A30296"/>
    <w:rsid w:val="00A30EE6"/>
    <w:rsid w:val="00A32195"/>
    <w:rsid w:val="00A323D7"/>
    <w:rsid w:val="00A3398E"/>
    <w:rsid w:val="00A35294"/>
    <w:rsid w:val="00A367E0"/>
    <w:rsid w:val="00A37BAA"/>
    <w:rsid w:val="00A40B3C"/>
    <w:rsid w:val="00A4107D"/>
    <w:rsid w:val="00A41D58"/>
    <w:rsid w:val="00A42333"/>
    <w:rsid w:val="00A43875"/>
    <w:rsid w:val="00A43B61"/>
    <w:rsid w:val="00A46B38"/>
    <w:rsid w:val="00A46B5C"/>
    <w:rsid w:val="00A46BD3"/>
    <w:rsid w:val="00A47302"/>
    <w:rsid w:val="00A473EE"/>
    <w:rsid w:val="00A47728"/>
    <w:rsid w:val="00A50598"/>
    <w:rsid w:val="00A51118"/>
    <w:rsid w:val="00A51A89"/>
    <w:rsid w:val="00A52402"/>
    <w:rsid w:val="00A5245A"/>
    <w:rsid w:val="00A529B2"/>
    <w:rsid w:val="00A531D2"/>
    <w:rsid w:val="00A53288"/>
    <w:rsid w:val="00A532D3"/>
    <w:rsid w:val="00A539FD"/>
    <w:rsid w:val="00A5523D"/>
    <w:rsid w:val="00A55F0C"/>
    <w:rsid w:val="00A55F57"/>
    <w:rsid w:val="00A560F1"/>
    <w:rsid w:val="00A56830"/>
    <w:rsid w:val="00A573AD"/>
    <w:rsid w:val="00A575CA"/>
    <w:rsid w:val="00A57961"/>
    <w:rsid w:val="00A57B10"/>
    <w:rsid w:val="00A57F9F"/>
    <w:rsid w:val="00A61F42"/>
    <w:rsid w:val="00A621E5"/>
    <w:rsid w:val="00A63896"/>
    <w:rsid w:val="00A647FE"/>
    <w:rsid w:val="00A65E00"/>
    <w:rsid w:val="00A65E23"/>
    <w:rsid w:val="00A66649"/>
    <w:rsid w:val="00A66EDC"/>
    <w:rsid w:val="00A67072"/>
    <w:rsid w:val="00A673A0"/>
    <w:rsid w:val="00A6744F"/>
    <w:rsid w:val="00A70A70"/>
    <w:rsid w:val="00A73D37"/>
    <w:rsid w:val="00A73E57"/>
    <w:rsid w:val="00A73FA6"/>
    <w:rsid w:val="00A7532F"/>
    <w:rsid w:val="00A75ACB"/>
    <w:rsid w:val="00A76E5D"/>
    <w:rsid w:val="00A81AF3"/>
    <w:rsid w:val="00A82CB6"/>
    <w:rsid w:val="00A82F82"/>
    <w:rsid w:val="00A83C43"/>
    <w:rsid w:val="00A83E06"/>
    <w:rsid w:val="00A854C0"/>
    <w:rsid w:val="00A8694A"/>
    <w:rsid w:val="00A86CB6"/>
    <w:rsid w:val="00A86DEF"/>
    <w:rsid w:val="00A871D7"/>
    <w:rsid w:val="00A87252"/>
    <w:rsid w:val="00A87702"/>
    <w:rsid w:val="00A910FC"/>
    <w:rsid w:val="00A91556"/>
    <w:rsid w:val="00A9159E"/>
    <w:rsid w:val="00A91900"/>
    <w:rsid w:val="00A92AB8"/>
    <w:rsid w:val="00A93165"/>
    <w:rsid w:val="00A93810"/>
    <w:rsid w:val="00A93CFD"/>
    <w:rsid w:val="00A93FAC"/>
    <w:rsid w:val="00A942FE"/>
    <w:rsid w:val="00A944EC"/>
    <w:rsid w:val="00A9453B"/>
    <w:rsid w:val="00A95D54"/>
    <w:rsid w:val="00A95E77"/>
    <w:rsid w:val="00A96457"/>
    <w:rsid w:val="00A965B7"/>
    <w:rsid w:val="00A97E4A"/>
    <w:rsid w:val="00AA0054"/>
    <w:rsid w:val="00AA16B2"/>
    <w:rsid w:val="00AA1C68"/>
    <w:rsid w:val="00AA2952"/>
    <w:rsid w:val="00AA3046"/>
    <w:rsid w:val="00AA31C3"/>
    <w:rsid w:val="00AA35BF"/>
    <w:rsid w:val="00AA3B07"/>
    <w:rsid w:val="00AA4528"/>
    <w:rsid w:val="00AA4631"/>
    <w:rsid w:val="00AA54CF"/>
    <w:rsid w:val="00AA5866"/>
    <w:rsid w:val="00AA5CD8"/>
    <w:rsid w:val="00AA66AA"/>
    <w:rsid w:val="00AA695C"/>
    <w:rsid w:val="00AA76F9"/>
    <w:rsid w:val="00AA79F0"/>
    <w:rsid w:val="00AB0B93"/>
    <w:rsid w:val="00AB0CF7"/>
    <w:rsid w:val="00AB0EAF"/>
    <w:rsid w:val="00AB107D"/>
    <w:rsid w:val="00AB1EF0"/>
    <w:rsid w:val="00AB3B4E"/>
    <w:rsid w:val="00AB3DED"/>
    <w:rsid w:val="00AB4164"/>
    <w:rsid w:val="00AB4692"/>
    <w:rsid w:val="00AB4E49"/>
    <w:rsid w:val="00AB5A2A"/>
    <w:rsid w:val="00AC02BF"/>
    <w:rsid w:val="00AC0FE4"/>
    <w:rsid w:val="00AC1D06"/>
    <w:rsid w:val="00AC1EF2"/>
    <w:rsid w:val="00AC237B"/>
    <w:rsid w:val="00AC248F"/>
    <w:rsid w:val="00AC263C"/>
    <w:rsid w:val="00AC2F29"/>
    <w:rsid w:val="00AC33AE"/>
    <w:rsid w:val="00AC3B01"/>
    <w:rsid w:val="00AC3F87"/>
    <w:rsid w:val="00AC40C5"/>
    <w:rsid w:val="00AC4746"/>
    <w:rsid w:val="00AC6B94"/>
    <w:rsid w:val="00AC7F0E"/>
    <w:rsid w:val="00AD037A"/>
    <w:rsid w:val="00AD0444"/>
    <w:rsid w:val="00AD0914"/>
    <w:rsid w:val="00AD117D"/>
    <w:rsid w:val="00AD1243"/>
    <w:rsid w:val="00AD1C1B"/>
    <w:rsid w:val="00AD1EE1"/>
    <w:rsid w:val="00AD3733"/>
    <w:rsid w:val="00AD442D"/>
    <w:rsid w:val="00AD482A"/>
    <w:rsid w:val="00AD48F7"/>
    <w:rsid w:val="00AD4D90"/>
    <w:rsid w:val="00AD58F3"/>
    <w:rsid w:val="00AD6D29"/>
    <w:rsid w:val="00AD72EC"/>
    <w:rsid w:val="00AD7A12"/>
    <w:rsid w:val="00AD7D83"/>
    <w:rsid w:val="00AD7F9F"/>
    <w:rsid w:val="00AE186A"/>
    <w:rsid w:val="00AE38D9"/>
    <w:rsid w:val="00AE3FAC"/>
    <w:rsid w:val="00AE5AB6"/>
    <w:rsid w:val="00AE6172"/>
    <w:rsid w:val="00AE7F3C"/>
    <w:rsid w:val="00AF009F"/>
    <w:rsid w:val="00AF0175"/>
    <w:rsid w:val="00AF04F8"/>
    <w:rsid w:val="00AF183C"/>
    <w:rsid w:val="00AF18DD"/>
    <w:rsid w:val="00AF2D02"/>
    <w:rsid w:val="00AF2E9B"/>
    <w:rsid w:val="00AF3114"/>
    <w:rsid w:val="00AF4E75"/>
    <w:rsid w:val="00AF63C5"/>
    <w:rsid w:val="00AF79D0"/>
    <w:rsid w:val="00B006BA"/>
    <w:rsid w:val="00B00E8B"/>
    <w:rsid w:val="00B0131B"/>
    <w:rsid w:val="00B017DF"/>
    <w:rsid w:val="00B01998"/>
    <w:rsid w:val="00B019CA"/>
    <w:rsid w:val="00B0343B"/>
    <w:rsid w:val="00B03613"/>
    <w:rsid w:val="00B039AF"/>
    <w:rsid w:val="00B03E5E"/>
    <w:rsid w:val="00B03F48"/>
    <w:rsid w:val="00B046E9"/>
    <w:rsid w:val="00B04A7C"/>
    <w:rsid w:val="00B0531F"/>
    <w:rsid w:val="00B057FE"/>
    <w:rsid w:val="00B0626D"/>
    <w:rsid w:val="00B062AB"/>
    <w:rsid w:val="00B10FF9"/>
    <w:rsid w:val="00B112B6"/>
    <w:rsid w:val="00B11541"/>
    <w:rsid w:val="00B121F3"/>
    <w:rsid w:val="00B122B9"/>
    <w:rsid w:val="00B12767"/>
    <w:rsid w:val="00B1346D"/>
    <w:rsid w:val="00B13EA4"/>
    <w:rsid w:val="00B13EB0"/>
    <w:rsid w:val="00B14E7C"/>
    <w:rsid w:val="00B1705D"/>
    <w:rsid w:val="00B2007C"/>
    <w:rsid w:val="00B201C9"/>
    <w:rsid w:val="00B2047C"/>
    <w:rsid w:val="00B206A1"/>
    <w:rsid w:val="00B213A6"/>
    <w:rsid w:val="00B22966"/>
    <w:rsid w:val="00B22BAC"/>
    <w:rsid w:val="00B23A0F"/>
    <w:rsid w:val="00B23E35"/>
    <w:rsid w:val="00B24E0A"/>
    <w:rsid w:val="00B25974"/>
    <w:rsid w:val="00B27534"/>
    <w:rsid w:val="00B27971"/>
    <w:rsid w:val="00B27C85"/>
    <w:rsid w:val="00B3026B"/>
    <w:rsid w:val="00B323DB"/>
    <w:rsid w:val="00B3254B"/>
    <w:rsid w:val="00B32B98"/>
    <w:rsid w:val="00B32C83"/>
    <w:rsid w:val="00B3437D"/>
    <w:rsid w:val="00B34B64"/>
    <w:rsid w:val="00B3672F"/>
    <w:rsid w:val="00B36FFC"/>
    <w:rsid w:val="00B37A3E"/>
    <w:rsid w:val="00B40687"/>
    <w:rsid w:val="00B40763"/>
    <w:rsid w:val="00B40D7A"/>
    <w:rsid w:val="00B40F0F"/>
    <w:rsid w:val="00B420DE"/>
    <w:rsid w:val="00B4225D"/>
    <w:rsid w:val="00B434B0"/>
    <w:rsid w:val="00B45A54"/>
    <w:rsid w:val="00B4663C"/>
    <w:rsid w:val="00B476CD"/>
    <w:rsid w:val="00B50222"/>
    <w:rsid w:val="00B502CC"/>
    <w:rsid w:val="00B50FAD"/>
    <w:rsid w:val="00B51FE4"/>
    <w:rsid w:val="00B52043"/>
    <w:rsid w:val="00B5205C"/>
    <w:rsid w:val="00B529BB"/>
    <w:rsid w:val="00B52D8B"/>
    <w:rsid w:val="00B53096"/>
    <w:rsid w:val="00B5449F"/>
    <w:rsid w:val="00B546C4"/>
    <w:rsid w:val="00B54808"/>
    <w:rsid w:val="00B5490B"/>
    <w:rsid w:val="00B55B25"/>
    <w:rsid w:val="00B55F9B"/>
    <w:rsid w:val="00B56EBF"/>
    <w:rsid w:val="00B57D6B"/>
    <w:rsid w:val="00B60070"/>
    <w:rsid w:val="00B602CD"/>
    <w:rsid w:val="00B60998"/>
    <w:rsid w:val="00B60C5C"/>
    <w:rsid w:val="00B60EC4"/>
    <w:rsid w:val="00B617D6"/>
    <w:rsid w:val="00B61CE6"/>
    <w:rsid w:val="00B62607"/>
    <w:rsid w:val="00B629BD"/>
    <w:rsid w:val="00B62D58"/>
    <w:rsid w:val="00B62F16"/>
    <w:rsid w:val="00B64608"/>
    <w:rsid w:val="00B6476C"/>
    <w:rsid w:val="00B64FB2"/>
    <w:rsid w:val="00B65008"/>
    <w:rsid w:val="00B661C1"/>
    <w:rsid w:val="00B664A6"/>
    <w:rsid w:val="00B668B8"/>
    <w:rsid w:val="00B66DA1"/>
    <w:rsid w:val="00B66E2A"/>
    <w:rsid w:val="00B6735C"/>
    <w:rsid w:val="00B6783E"/>
    <w:rsid w:val="00B71CDC"/>
    <w:rsid w:val="00B71D1A"/>
    <w:rsid w:val="00B72ACC"/>
    <w:rsid w:val="00B736C2"/>
    <w:rsid w:val="00B73B41"/>
    <w:rsid w:val="00B75965"/>
    <w:rsid w:val="00B75A84"/>
    <w:rsid w:val="00B76F1D"/>
    <w:rsid w:val="00B77FA1"/>
    <w:rsid w:val="00B77FB3"/>
    <w:rsid w:val="00B801D1"/>
    <w:rsid w:val="00B80E12"/>
    <w:rsid w:val="00B81DEF"/>
    <w:rsid w:val="00B81ECE"/>
    <w:rsid w:val="00B821CC"/>
    <w:rsid w:val="00B82F1B"/>
    <w:rsid w:val="00B83916"/>
    <w:rsid w:val="00B83DFF"/>
    <w:rsid w:val="00B8503A"/>
    <w:rsid w:val="00B850DC"/>
    <w:rsid w:val="00B86E01"/>
    <w:rsid w:val="00B90C54"/>
    <w:rsid w:val="00B90E65"/>
    <w:rsid w:val="00B90E9B"/>
    <w:rsid w:val="00B919A9"/>
    <w:rsid w:val="00B94FB4"/>
    <w:rsid w:val="00B9558A"/>
    <w:rsid w:val="00B957B3"/>
    <w:rsid w:val="00B959FC"/>
    <w:rsid w:val="00B95E74"/>
    <w:rsid w:val="00B95E78"/>
    <w:rsid w:val="00B9624E"/>
    <w:rsid w:val="00B96C7D"/>
    <w:rsid w:val="00B96CFB"/>
    <w:rsid w:val="00B97810"/>
    <w:rsid w:val="00BA0B1E"/>
    <w:rsid w:val="00BA1521"/>
    <w:rsid w:val="00BA1AFA"/>
    <w:rsid w:val="00BA1BDD"/>
    <w:rsid w:val="00BA30A8"/>
    <w:rsid w:val="00BA33D5"/>
    <w:rsid w:val="00BA3E17"/>
    <w:rsid w:val="00BA4830"/>
    <w:rsid w:val="00BA528E"/>
    <w:rsid w:val="00BA662C"/>
    <w:rsid w:val="00BA67CE"/>
    <w:rsid w:val="00BA6A02"/>
    <w:rsid w:val="00BA7494"/>
    <w:rsid w:val="00BA777D"/>
    <w:rsid w:val="00BA78FF"/>
    <w:rsid w:val="00BB0CDB"/>
    <w:rsid w:val="00BB0D26"/>
    <w:rsid w:val="00BB1121"/>
    <w:rsid w:val="00BB13B1"/>
    <w:rsid w:val="00BB1696"/>
    <w:rsid w:val="00BB1786"/>
    <w:rsid w:val="00BB18B3"/>
    <w:rsid w:val="00BB1B45"/>
    <w:rsid w:val="00BB3256"/>
    <w:rsid w:val="00BB3A14"/>
    <w:rsid w:val="00BB46FD"/>
    <w:rsid w:val="00BB532E"/>
    <w:rsid w:val="00BB6A3C"/>
    <w:rsid w:val="00BB7A7C"/>
    <w:rsid w:val="00BC0B94"/>
    <w:rsid w:val="00BC11D8"/>
    <w:rsid w:val="00BC128B"/>
    <w:rsid w:val="00BC131A"/>
    <w:rsid w:val="00BC19DC"/>
    <w:rsid w:val="00BC365E"/>
    <w:rsid w:val="00BC3BC7"/>
    <w:rsid w:val="00BC4CB3"/>
    <w:rsid w:val="00BC4F6A"/>
    <w:rsid w:val="00BC50B6"/>
    <w:rsid w:val="00BC5C02"/>
    <w:rsid w:val="00BC7C8F"/>
    <w:rsid w:val="00BD0135"/>
    <w:rsid w:val="00BD0AC7"/>
    <w:rsid w:val="00BD0B0C"/>
    <w:rsid w:val="00BD0B27"/>
    <w:rsid w:val="00BD146C"/>
    <w:rsid w:val="00BD3594"/>
    <w:rsid w:val="00BD38BD"/>
    <w:rsid w:val="00BD42C6"/>
    <w:rsid w:val="00BD48E7"/>
    <w:rsid w:val="00BD4BE4"/>
    <w:rsid w:val="00BD4E54"/>
    <w:rsid w:val="00BD53A8"/>
    <w:rsid w:val="00BD5499"/>
    <w:rsid w:val="00BD5C9C"/>
    <w:rsid w:val="00BD626D"/>
    <w:rsid w:val="00BD79E7"/>
    <w:rsid w:val="00BE01CD"/>
    <w:rsid w:val="00BE05AF"/>
    <w:rsid w:val="00BE09C8"/>
    <w:rsid w:val="00BE0B73"/>
    <w:rsid w:val="00BE174A"/>
    <w:rsid w:val="00BE194F"/>
    <w:rsid w:val="00BE1DA9"/>
    <w:rsid w:val="00BE34B4"/>
    <w:rsid w:val="00BE3B30"/>
    <w:rsid w:val="00BE5163"/>
    <w:rsid w:val="00BE5A13"/>
    <w:rsid w:val="00BE6883"/>
    <w:rsid w:val="00BE6A13"/>
    <w:rsid w:val="00BE6BBF"/>
    <w:rsid w:val="00BE6C7A"/>
    <w:rsid w:val="00BE6F51"/>
    <w:rsid w:val="00BF046A"/>
    <w:rsid w:val="00BF0DBF"/>
    <w:rsid w:val="00BF17B9"/>
    <w:rsid w:val="00BF1B54"/>
    <w:rsid w:val="00BF1B6F"/>
    <w:rsid w:val="00BF1C93"/>
    <w:rsid w:val="00BF2CEA"/>
    <w:rsid w:val="00BF4528"/>
    <w:rsid w:val="00BF4DF4"/>
    <w:rsid w:val="00BF57A5"/>
    <w:rsid w:val="00BF6169"/>
    <w:rsid w:val="00BF64F4"/>
    <w:rsid w:val="00BF6D0B"/>
    <w:rsid w:val="00BF6FB4"/>
    <w:rsid w:val="00BF7027"/>
    <w:rsid w:val="00BF73B0"/>
    <w:rsid w:val="00BF7C20"/>
    <w:rsid w:val="00C008F2"/>
    <w:rsid w:val="00C010B6"/>
    <w:rsid w:val="00C01CD5"/>
    <w:rsid w:val="00C03772"/>
    <w:rsid w:val="00C03A93"/>
    <w:rsid w:val="00C05480"/>
    <w:rsid w:val="00C05586"/>
    <w:rsid w:val="00C05792"/>
    <w:rsid w:val="00C060BC"/>
    <w:rsid w:val="00C0658C"/>
    <w:rsid w:val="00C066BC"/>
    <w:rsid w:val="00C06AC9"/>
    <w:rsid w:val="00C06F68"/>
    <w:rsid w:val="00C07653"/>
    <w:rsid w:val="00C07C21"/>
    <w:rsid w:val="00C07E78"/>
    <w:rsid w:val="00C10872"/>
    <w:rsid w:val="00C10B44"/>
    <w:rsid w:val="00C11D3A"/>
    <w:rsid w:val="00C11E5E"/>
    <w:rsid w:val="00C12837"/>
    <w:rsid w:val="00C12B1D"/>
    <w:rsid w:val="00C12E85"/>
    <w:rsid w:val="00C1324E"/>
    <w:rsid w:val="00C134F3"/>
    <w:rsid w:val="00C14F84"/>
    <w:rsid w:val="00C150CB"/>
    <w:rsid w:val="00C1526F"/>
    <w:rsid w:val="00C1552A"/>
    <w:rsid w:val="00C1569C"/>
    <w:rsid w:val="00C159AF"/>
    <w:rsid w:val="00C15B81"/>
    <w:rsid w:val="00C15E6D"/>
    <w:rsid w:val="00C15F5B"/>
    <w:rsid w:val="00C165A1"/>
    <w:rsid w:val="00C16621"/>
    <w:rsid w:val="00C1668F"/>
    <w:rsid w:val="00C16792"/>
    <w:rsid w:val="00C16AC3"/>
    <w:rsid w:val="00C1742D"/>
    <w:rsid w:val="00C20B50"/>
    <w:rsid w:val="00C20F4E"/>
    <w:rsid w:val="00C21B0D"/>
    <w:rsid w:val="00C21E50"/>
    <w:rsid w:val="00C230BC"/>
    <w:rsid w:val="00C23224"/>
    <w:rsid w:val="00C23CF1"/>
    <w:rsid w:val="00C243D2"/>
    <w:rsid w:val="00C24D2E"/>
    <w:rsid w:val="00C2595D"/>
    <w:rsid w:val="00C25BE4"/>
    <w:rsid w:val="00C25FEA"/>
    <w:rsid w:val="00C264E9"/>
    <w:rsid w:val="00C266F5"/>
    <w:rsid w:val="00C26A17"/>
    <w:rsid w:val="00C275ED"/>
    <w:rsid w:val="00C27B1A"/>
    <w:rsid w:val="00C315D5"/>
    <w:rsid w:val="00C32D87"/>
    <w:rsid w:val="00C330D6"/>
    <w:rsid w:val="00C347D1"/>
    <w:rsid w:val="00C347EA"/>
    <w:rsid w:val="00C34E7C"/>
    <w:rsid w:val="00C36EDB"/>
    <w:rsid w:val="00C37869"/>
    <w:rsid w:val="00C40614"/>
    <w:rsid w:val="00C4074A"/>
    <w:rsid w:val="00C41191"/>
    <w:rsid w:val="00C411F6"/>
    <w:rsid w:val="00C41742"/>
    <w:rsid w:val="00C41B58"/>
    <w:rsid w:val="00C445BE"/>
    <w:rsid w:val="00C4469C"/>
    <w:rsid w:val="00C44ACF"/>
    <w:rsid w:val="00C44E38"/>
    <w:rsid w:val="00C460DE"/>
    <w:rsid w:val="00C46510"/>
    <w:rsid w:val="00C474F4"/>
    <w:rsid w:val="00C47D2D"/>
    <w:rsid w:val="00C47DE7"/>
    <w:rsid w:val="00C50344"/>
    <w:rsid w:val="00C513C4"/>
    <w:rsid w:val="00C525B3"/>
    <w:rsid w:val="00C5274C"/>
    <w:rsid w:val="00C5363D"/>
    <w:rsid w:val="00C54293"/>
    <w:rsid w:val="00C55C55"/>
    <w:rsid w:val="00C56C42"/>
    <w:rsid w:val="00C57360"/>
    <w:rsid w:val="00C57AA7"/>
    <w:rsid w:val="00C57E7D"/>
    <w:rsid w:val="00C602AF"/>
    <w:rsid w:val="00C60A16"/>
    <w:rsid w:val="00C61114"/>
    <w:rsid w:val="00C62C9C"/>
    <w:rsid w:val="00C631CE"/>
    <w:rsid w:val="00C63374"/>
    <w:rsid w:val="00C63397"/>
    <w:rsid w:val="00C63ACD"/>
    <w:rsid w:val="00C63F65"/>
    <w:rsid w:val="00C64110"/>
    <w:rsid w:val="00C64A29"/>
    <w:rsid w:val="00C64E3D"/>
    <w:rsid w:val="00C664E7"/>
    <w:rsid w:val="00C668C2"/>
    <w:rsid w:val="00C67061"/>
    <w:rsid w:val="00C672C6"/>
    <w:rsid w:val="00C67CD0"/>
    <w:rsid w:val="00C67DA4"/>
    <w:rsid w:val="00C71186"/>
    <w:rsid w:val="00C71844"/>
    <w:rsid w:val="00C72048"/>
    <w:rsid w:val="00C72410"/>
    <w:rsid w:val="00C72E0B"/>
    <w:rsid w:val="00C7376F"/>
    <w:rsid w:val="00C75C41"/>
    <w:rsid w:val="00C7712A"/>
    <w:rsid w:val="00C771C4"/>
    <w:rsid w:val="00C7738C"/>
    <w:rsid w:val="00C77ECE"/>
    <w:rsid w:val="00C81116"/>
    <w:rsid w:val="00C81923"/>
    <w:rsid w:val="00C82BCB"/>
    <w:rsid w:val="00C82FB3"/>
    <w:rsid w:val="00C83AC7"/>
    <w:rsid w:val="00C84622"/>
    <w:rsid w:val="00C84841"/>
    <w:rsid w:val="00C84C6C"/>
    <w:rsid w:val="00C85E9D"/>
    <w:rsid w:val="00C87587"/>
    <w:rsid w:val="00C9043E"/>
    <w:rsid w:val="00C9062D"/>
    <w:rsid w:val="00C919E6"/>
    <w:rsid w:val="00C91D8E"/>
    <w:rsid w:val="00C92BC4"/>
    <w:rsid w:val="00C943F5"/>
    <w:rsid w:val="00C95242"/>
    <w:rsid w:val="00C9551B"/>
    <w:rsid w:val="00C95961"/>
    <w:rsid w:val="00C96E38"/>
    <w:rsid w:val="00C97B1D"/>
    <w:rsid w:val="00C97C59"/>
    <w:rsid w:val="00CA0682"/>
    <w:rsid w:val="00CA0CF1"/>
    <w:rsid w:val="00CA1334"/>
    <w:rsid w:val="00CA29F8"/>
    <w:rsid w:val="00CA2EA3"/>
    <w:rsid w:val="00CA30A4"/>
    <w:rsid w:val="00CA332F"/>
    <w:rsid w:val="00CA4E01"/>
    <w:rsid w:val="00CA4FA1"/>
    <w:rsid w:val="00CA563B"/>
    <w:rsid w:val="00CA5672"/>
    <w:rsid w:val="00CA5A2D"/>
    <w:rsid w:val="00CA5B38"/>
    <w:rsid w:val="00CA64E4"/>
    <w:rsid w:val="00CA69F7"/>
    <w:rsid w:val="00CA6A13"/>
    <w:rsid w:val="00CA7A72"/>
    <w:rsid w:val="00CB00A4"/>
    <w:rsid w:val="00CB043F"/>
    <w:rsid w:val="00CB0EA0"/>
    <w:rsid w:val="00CB12B5"/>
    <w:rsid w:val="00CB1AE7"/>
    <w:rsid w:val="00CB2279"/>
    <w:rsid w:val="00CB2B57"/>
    <w:rsid w:val="00CB32ED"/>
    <w:rsid w:val="00CB34E3"/>
    <w:rsid w:val="00CB38C3"/>
    <w:rsid w:val="00CB40E7"/>
    <w:rsid w:val="00CB4257"/>
    <w:rsid w:val="00CB472C"/>
    <w:rsid w:val="00CB5F30"/>
    <w:rsid w:val="00CB76A4"/>
    <w:rsid w:val="00CB79F4"/>
    <w:rsid w:val="00CB7EC5"/>
    <w:rsid w:val="00CC0908"/>
    <w:rsid w:val="00CC0BF3"/>
    <w:rsid w:val="00CC0FB5"/>
    <w:rsid w:val="00CC1D2B"/>
    <w:rsid w:val="00CC3B8E"/>
    <w:rsid w:val="00CC4D6D"/>
    <w:rsid w:val="00CC5335"/>
    <w:rsid w:val="00CC59A5"/>
    <w:rsid w:val="00CC59D1"/>
    <w:rsid w:val="00CC63E0"/>
    <w:rsid w:val="00CC6EBC"/>
    <w:rsid w:val="00CC704D"/>
    <w:rsid w:val="00CC7F17"/>
    <w:rsid w:val="00CD13E8"/>
    <w:rsid w:val="00CD1F3E"/>
    <w:rsid w:val="00CD24F7"/>
    <w:rsid w:val="00CD4B7D"/>
    <w:rsid w:val="00CD510E"/>
    <w:rsid w:val="00CD5637"/>
    <w:rsid w:val="00CD5D7F"/>
    <w:rsid w:val="00CD5FCA"/>
    <w:rsid w:val="00CD6539"/>
    <w:rsid w:val="00CD7055"/>
    <w:rsid w:val="00CE1512"/>
    <w:rsid w:val="00CE247D"/>
    <w:rsid w:val="00CE288B"/>
    <w:rsid w:val="00CE31C9"/>
    <w:rsid w:val="00CE4471"/>
    <w:rsid w:val="00CE4636"/>
    <w:rsid w:val="00CE4BA5"/>
    <w:rsid w:val="00CE4D13"/>
    <w:rsid w:val="00CE4F16"/>
    <w:rsid w:val="00CE562E"/>
    <w:rsid w:val="00CE5DF7"/>
    <w:rsid w:val="00CE627A"/>
    <w:rsid w:val="00CE71F4"/>
    <w:rsid w:val="00CE7CCC"/>
    <w:rsid w:val="00CE7DAB"/>
    <w:rsid w:val="00CF0A83"/>
    <w:rsid w:val="00CF12BE"/>
    <w:rsid w:val="00CF1D76"/>
    <w:rsid w:val="00CF2444"/>
    <w:rsid w:val="00CF29BC"/>
    <w:rsid w:val="00CF2BE3"/>
    <w:rsid w:val="00CF2C6C"/>
    <w:rsid w:val="00CF3710"/>
    <w:rsid w:val="00CF566A"/>
    <w:rsid w:val="00CF60E2"/>
    <w:rsid w:val="00D00057"/>
    <w:rsid w:val="00D00B2D"/>
    <w:rsid w:val="00D00E56"/>
    <w:rsid w:val="00D0104C"/>
    <w:rsid w:val="00D01EA7"/>
    <w:rsid w:val="00D02D23"/>
    <w:rsid w:val="00D03557"/>
    <w:rsid w:val="00D0459F"/>
    <w:rsid w:val="00D04CFF"/>
    <w:rsid w:val="00D051CC"/>
    <w:rsid w:val="00D05964"/>
    <w:rsid w:val="00D05E8F"/>
    <w:rsid w:val="00D063A8"/>
    <w:rsid w:val="00D064FF"/>
    <w:rsid w:val="00D065EA"/>
    <w:rsid w:val="00D06770"/>
    <w:rsid w:val="00D069B3"/>
    <w:rsid w:val="00D06CF4"/>
    <w:rsid w:val="00D07622"/>
    <w:rsid w:val="00D07E88"/>
    <w:rsid w:val="00D100E0"/>
    <w:rsid w:val="00D110A9"/>
    <w:rsid w:val="00D11BC7"/>
    <w:rsid w:val="00D12A88"/>
    <w:rsid w:val="00D12D19"/>
    <w:rsid w:val="00D12EA2"/>
    <w:rsid w:val="00D131F7"/>
    <w:rsid w:val="00D13439"/>
    <w:rsid w:val="00D14B03"/>
    <w:rsid w:val="00D157DD"/>
    <w:rsid w:val="00D15D8F"/>
    <w:rsid w:val="00D169E7"/>
    <w:rsid w:val="00D173F3"/>
    <w:rsid w:val="00D20026"/>
    <w:rsid w:val="00D20850"/>
    <w:rsid w:val="00D20907"/>
    <w:rsid w:val="00D2174E"/>
    <w:rsid w:val="00D22978"/>
    <w:rsid w:val="00D22B29"/>
    <w:rsid w:val="00D23189"/>
    <w:rsid w:val="00D23551"/>
    <w:rsid w:val="00D24052"/>
    <w:rsid w:val="00D256C4"/>
    <w:rsid w:val="00D25900"/>
    <w:rsid w:val="00D25BF6"/>
    <w:rsid w:val="00D26DAA"/>
    <w:rsid w:val="00D26F70"/>
    <w:rsid w:val="00D27659"/>
    <w:rsid w:val="00D277C9"/>
    <w:rsid w:val="00D27981"/>
    <w:rsid w:val="00D31358"/>
    <w:rsid w:val="00D31E13"/>
    <w:rsid w:val="00D32D89"/>
    <w:rsid w:val="00D34627"/>
    <w:rsid w:val="00D3574A"/>
    <w:rsid w:val="00D359E8"/>
    <w:rsid w:val="00D35D8C"/>
    <w:rsid w:val="00D366EB"/>
    <w:rsid w:val="00D36AE0"/>
    <w:rsid w:val="00D372D9"/>
    <w:rsid w:val="00D40CEF"/>
    <w:rsid w:val="00D41398"/>
    <w:rsid w:val="00D41603"/>
    <w:rsid w:val="00D416D7"/>
    <w:rsid w:val="00D41A93"/>
    <w:rsid w:val="00D43650"/>
    <w:rsid w:val="00D44604"/>
    <w:rsid w:val="00D44FDB"/>
    <w:rsid w:val="00D4589C"/>
    <w:rsid w:val="00D46064"/>
    <w:rsid w:val="00D46480"/>
    <w:rsid w:val="00D507E6"/>
    <w:rsid w:val="00D5115A"/>
    <w:rsid w:val="00D51D1F"/>
    <w:rsid w:val="00D531B9"/>
    <w:rsid w:val="00D53DBE"/>
    <w:rsid w:val="00D546F0"/>
    <w:rsid w:val="00D54DA0"/>
    <w:rsid w:val="00D55294"/>
    <w:rsid w:val="00D5597A"/>
    <w:rsid w:val="00D55A0F"/>
    <w:rsid w:val="00D56881"/>
    <w:rsid w:val="00D56885"/>
    <w:rsid w:val="00D56A0D"/>
    <w:rsid w:val="00D56ABF"/>
    <w:rsid w:val="00D570F3"/>
    <w:rsid w:val="00D57460"/>
    <w:rsid w:val="00D576E4"/>
    <w:rsid w:val="00D57FB4"/>
    <w:rsid w:val="00D60062"/>
    <w:rsid w:val="00D60B35"/>
    <w:rsid w:val="00D614A2"/>
    <w:rsid w:val="00D61762"/>
    <w:rsid w:val="00D626F6"/>
    <w:rsid w:val="00D62836"/>
    <w:rsid w:val="00D629F7"/>
    <w:rsid w:val="00D62A52"/>
    <w:rsid w:val="00D63AF2"/>
    <w:rsid w:val="00D64BCB"/>
    <w:rsid w:val="00D64D3F"/>
    <w:rsid w:val="00D65514"/>
    <w:rsid w:val="00D65689"/>
    <w:rsid w:val="00D6598F"/>
    <w:rsid w:val="00D65C31"/>
    <w:rsid w:val="00D661A8"/>
    <w:rsid w:val="00D66A21"/>
    <w:rsid w:val="00D66D85"/>
    <w:rsid w:val="00D67D46"/>
    <w:rsid w:val="00D705F1"/>
    <w:rsid w:val="00D707ED"/>
    <w:rsid w:val="00D71170"/>
    <w:rsid w:val="00D711C3"/>
    <w:rsid w:val="00D71EEC"/>
    <w:rsid w:val="00D72DB1"/>
    <w:rsid w:val="00D73923"/>
    <w:rsid w:val="00D73DF2"/>
    <w:rsid w:val="00D74295"/>
    <w:rsid w:val="00D7434C"/>
    <w:rsid w:val="00D747A4"/>
    <w:rsid w:val="00D7664B"/>
    <w:rsid w:val="00D7687D"/>
    <w:rsid w:val="00D76A65"/>
    <w:rsid w:val="00D770E5"/>
    <w:rsid w:val="00D7722C"/>
    <w:rsid w:val="00D77520"/>
    <w:rsid w:val="00D819D5"/>
    <w:rsid w:val="00D831FC"/>
    <w:rsid w:val="00D84170"/>
    <w:rsid w:val="00D843A7"/>
    <w:rsid w:val="00D844BA"/>
    <w:rsid w:val="00D84AC2"/>
    <w:rsid w:val="00D84ACF"/>
    <w:rsid w:val="00D84C89"/>
    <w:rsid w:val="00D8581C"/>
    <w:rsid w:val="00D8584C"/>
    <w:rsid w:val="00D85B3A"/>
    <w:rsid w:val="00D85D64"/>
    <w:rsid w:val="00D8754E"/>
    <w:rsid w:val="00D87A93"/>
    <w:rsid w:val="00D87F8D"/>
    <w:rsid w:val="00D9006B"/>
    <w:rsid w:val="00D90198"/>
    <w:rsid w:val="00D916B4"/>
    <w:rsid w:val="00D919AA"/>
    <w:rsid w:val="00D91B9B"/>
    <w:rsid w:val="00D91CEE"/>
    <w:rsid w:val="00D924C0"/>
    <w:rsid w:val="00D93007"/>
    <w:rsid w:val="00D9376B"/>
    <w:rsid w:val="00D93DC5"/>
    <w:rsid w:val="00D94261"/>
    <w:rsid w:val="00D94299"/>
    <w:rsid w:val="00D94588"/>
    <w:rsid w:val="00D953A6"/>
    <w:rsid w:val="00DA02F0"/>
    <w:rsid w:val="00DA04EE"/>
    <w:rsid w:val="00DA1052"/>
    <w:rsid w:val="00DA15F6"/>
    <w:rsid w:val="00DA23CF"/>
    <w:rsid w:val="00DA2752"/>
    <w:rsid w:val="00DA37A8"/>
    <w:rsid w:val="00DA3CE9"/>
    <w:rsid w:val="00DA5475"/>
    <w:rsid w:val="00DA58B2"/>
    <w:rsid w:val="00DA58E1"/>
    <w:rsid w:val="00DA6020"/>
    <w:rsid w:val="00DA649B"/>
    <w:rsid w:val="00DA64EF"/>
    <w:rsid w:val="00DA6A82"/>
    <w:rsid w:val="00DA6B6F"/>
    <w:rsid w:val="00DA6CA2"/>
    <w:rsid w:val="00DA7ABC"/>
    <w:rsid w:val="00DA7B74"/>
    <w:rsid w:val="00DB2651"/>
    <w:rsid w:val="00DB2748"/>
    <w:rsid w:val="00DB32E3"/>
    <w:rsid w:val="00DB3794"/>
    <w:rsid w:val="00DB3924"/>
    <w:rsid w:val="00DB4B56"/>
    <w:rsid w:val="00DB53C2"/>
    <w:rsid w:val="00DB67D0"/>
    <w:rsid w:val="00DB7765"/>
    <w:rsid w:val="00DC0F47"/>
    <w:rsid w:val="00DC1FBE"/>
    <w:rsid w:val="00DC2761"/>
    <w:rsid w:val="00DC2C3A"/>
    <w:rsid w:val="00DC300C"/>
    <w:rsid w:val="00DC33B4"/>
    <w:rsid w:val="00DC3F76"/>
    <w:rsid w:val="00DC4585"/>
    <w:rsid w:val="00DC5542"/>
    <w:rsid w:val="00DC5960"/>
    <w:rsid w:val="00DC6966"/>
    <w:rsid w:val="00DC6B71"/>
    <w:rsid w:val="00DC6DD9"/>
    <w:rsid w:val="00DC7A65"/>
    <w:rsid w:val="00DC7C6B"/>
    <w:rsid w:val="00DD0015"/>
    <w:rsid w:val="00DD0B7F"/>
    <w:rsid w:val="00DD0CF3"/>
    <w:rsid w:val="00DD12E4"/>
    <w:rsid w:val="00DD155B"/>
    <w:rsid w:val="00DD2D28"/>
    <w:rsid w:val="00DD370A"/>
    <w:rsid w:val="00DD3ABB"/>
    <w:rsid w:val="00DD53A5"/>
    <w:rsid w:val="00DD5A42"/>
    <w:rsid w:val="00DD5B11"/>
    <w:rsid w:val="00DD6EB6"/>
    <w:rsid w:val="00DD7349"/>
    <w:rsid w:val="00DD7BE0"/>
    <w:rsid w:val="00DD7EA6"/>
    <w:rsid w:val="00DE18E3"/>
    <w:rsid w:val="00DE26CF"/>
    <w:rsid w:val="00DE2840"/>
    <w:rsid w:val="00DE2D12"/>
    <w:rsid w:val="00DE3111"/>
    <w:rsid w:val="00DE3441"/>
    <w:rsid w:val="00DE3E92"/>
    <w:rsid w:val="00DE428D"/>
    <w:rsid w:val="00DE58FA"/>
    <w:rsid w:val="00DE6573"/>
    <w:rsid w:val="00DE6765"/>
    <w:rsid w:val="00DE6816"/>
    <w:rsid w:val="00DF0619"/>
    <w:rsid w:val="00DF14D1"/>
    <w:rsid w:val="00DF2D17"/>
    <w:rsid w:val="00DF51C1"/>
    <w:rsid w:val="00DF55B2"/>
    <w:rsid w:val="00DF588F"/>
    <w:rsid w:val="00DF6479"/>
    <w:rsid w:val="00DF67D8"/>
    <w:rsid w:val="00DF73A4"/>
    <w:rsid w:val="00DF7819"/>
    <w:rsid w:val="00DF787D"/>
    <w:rsid w:val="00DF78C9"/>
    <w:rsid w:val="00E001F3"/>
    <w:rsid w:val="00E00406"/>
    <w:rsid w:val="00E00F1E"/>
    <w:rsid w:val="00E00FE7"/>
    <w:rsid w:val="00E01D44"/>
    <w:rsid w:val="00E01F77"/>
    <w:rsid w:val="00E020C4"/>
    <w:rsid w:val="00E02D6A"/>
    <w:rsid w:val="00E02ED6"/>
    <w:rsid w:val="00E038CD"/>
    <w:rsid w:val="00E04D64"/>
    <w:rsid w:val="00E04EEA"/>
    <w:rsid w:val="00E059F3"/>
    <w:rsid w:val="00E05F59"/>
    <w:rsid w:val="00E06950"/>
    <w:rsid w:val="00E0775C"/>
    <w:rsid w:val="00E07ACA"/>
    <w:rsid w:val="00E10490"/>
    <w:rsid w:val="00E107EC"/>
    <w:rsid w:val="00E11ECD"/>
    <w:rsid w:val="00E132AD"/>
    <w:rsid w:val="00E1337D"/>
    <w:rsid w:val="00E134B9"/>
    <w:rsid w:val="00E1373D"/>
    <w:rsid w:val="00E13A8D"/>
    <w:rsid w:val="00E13B3A"/>
    <w:rsid w:val="00E13D4B"/>
    <w:rsid w:val="00E13F7D"/>
    <w:rsid w:val="00E14227"/>
    <w:rsid w:val="00E148D3"/>
    <w:rsid w:val="00E15B6C"/>
    <w:rsid w:val="00E165B0"/>
    <w:rsid w:val="00E17315"/>
    <w:rsid w:val="00E17CD4"/>
    <w:rsid w:val="00E209A0"/>
    <w:rsid w:val="00E219D5"/>
    <w:rsid w:val="00E228F1"/>
    <w:rsid w:val="00E2309E"/>
    <w:rsid w:val="00E25169"/>
    <w:rsid w:val="00E260FB"/>
    <w:rsid w:val="00E263D0"/>
    <w:rsid w:val="00E273D2"/>
    <w:rsid w:val="00E27483"/>
    <w:rsid w:val="00E3010C"/>
    <w:rsid w:val="00E3042F"/>
    <w:rsid w:val="00E3083B"/>
    <w:rsid w:val="00E31ED1"/>
    <w:rsid w:val="00E31F8F"/>
    <w:rsid w:val="00E32078"/>
    <w:rsid w:val="00E32B18"/>
    <w:rsid w:val="00E330A8"/>
    <w:rsid w:val="00E341F6"/>
    <w:rsid w:val="00E3459F"/>
    <w:rsid w:val="00E36635"/>
    <w:rsid w:val="00E36EC8"/>
    <w:rsid w:val="00E37736"/>
    <w:rsid w:val="00E40671"/>
    <w:rsid w:val="00E41529"/>
    <w:rsid w:val="00E418C3"/>
    <w:rsid w:val="00E41F10"/>
    <w:rsid w:val="00E42269"/>
    <w:rsid w:val="00E427D7"/>
    <w:rsid w:val="00E42E09"/>
    <w:rsid w:val="00E432BB"/>
    <w:rsid w:val="00E43ED6"/>
    <w:rsid w:val="00E445BF"/>
    <w:rsid w:val="00E448D3"/>
    <w:rsid w:val="00E44B38"/>
    <w:rsid w:val="00E456D3"/>
    <w:rsid w:val="00E47910"/>
    <w:rsid w:val="00E47CF2"/>
    <w:rsid w:val="00E500F7"/>
    <w:rsid w:val="00E50294"/>
    <w:rsid w:val="00E509FF"/>
    <w:rsid w:val="00E50BCC"/>
    <w:rsid w:val="00E519EA"/>
    <w:rsid w:val="00E51DEA"/>
    <w:rsid w:val="00E51F41"/>
    <w:rsid w:val="00E5304E"/>
    <w:rsid w:val="00E53059"/>
    <w:rsid w:val="00E53213"/>
    <w:rsid w:val="00E53D67"/>
    <w:rsid w:val="00E53FDB"/>
    <w:rsid w:val="00E54273"/>
    <w:rsid w:val="00E54FB1"/>
    <w:rsid w:val="00E56D8F"/>
    <w:rsid w:val="00E57FEC"/>
    <w:rsid w:val="00E60159"/>
    <w:rsid w:val="00E609C5"/>
    <w:rsid w:val="00E618C8"/>
    <w:rsid w:val="00E628C6"/>
    <w:rsid w:val="00E63113"/>
    <w:rsid w:val="00E6514A"/>
    <w:rsid w:val="00E65261"/>
    <w:rsid w:val="00E65C68"/>
    <w:rsid w:val="00E66289"/>
    <w:rsid w:val="00E66978"/>
    <w:rsid w:val="00E66A56"/>
    <w:rsid w:val="00E66EE1"/>
    <w:rsid w:val="00E670C2"/>
    <w:rsid w:val="00E70255"/>
    <w:rsid w:val="00E72019"/>
    <w:rsid w:val="00E7270D"/>
    <w:rsid w:val="00E730C5"/>
    <w:rsid w:val="00E73218"/>
    <w:rsid w:val="00E74316"/>
    <w:rsid w:val="00E7444B"/>
    <w:rsid w:val="00E74DD6"/>
    <w:rsid w:val="00E755FF"/>
    <w:rsid w:val="00E75636"/>
    <w:rsid w:val="00E75EA5"/>
    <w:rsid w:val="00E77902"/>
    <w:rsid w:val="00E8074C"/>
    <w:rsid w:val="00E8157D"/>
    <w:rsid w:val="00E825B6"/>
    <w:rsid w:val="00E8291C"/>
    <w:rsid w:val="00E82FC3"/>
    <w:rsid w:val="00E83CDD"/>
    <w:rsid w:val="00E84541"/>
    <w:rsid w:val="00E85035"/>
    <w:rsid w:val="00E8559C"/>
    <w:rsid w:val="00E857B6"/>
    <w:rsid w:val="00E85966"/>
    <w:rsid w:val="00E85A93"/>
    <w:rsid w:val="00E85D51"/>
    <w:rsid w:val="00E85E4E"/>
    <w:rsid w:val="00E86CD3"/>
    <w:rsid w:val="00E9111D"/>
    <w:rsid w:val="00E911A8"/>
    <w:rsid w:val="00E913F3"/>
    <w:rsid w:val="00E91CFC"/>
    <w:rsid w:val="00E922F1"/>
    <w:rsid w:val="00E933ED"/>
    <w:rsid w:val="00E93620"/>
    <w:rsid w:val="00E937DC"/>
    <w:rsid w:val="00E93BD2"/>
    <w:rsid w:val="00E94D02"/>
    <w:rsid w:val="00E95B3A"/>
    <w:rsid w:val="00E95C32"/>
    <w:rsid w:val="00E95E0C"/>
    <w:rsid w:val="00E97254"/>
    <w:rsid w:val="00E9743A"/>
    <w:rsid w:val="00E974D5"/>
    <w:rsid w:val="00E976B1"/>
    <w:rsid w:val="00E97C48"/>
    <w:rsid w:val="00EA061D"/>
    <w:rsid w:val="00EA0975"/>
    <w:rsid w:val="00EA0AF8"/>
    <w:rsid w:val="00EA291B"/>
    <w:rsid w:val="00EA31D3"/>
    <w:rsid w:val="00EA3B42"/>
    <w:rsid w:val="00EA3C8B"/>
    <w:rsid w:val="00EA3D0C"/>
    <w:rsid w:val="00EA585B"/>
    <w:rsid w:val="00EA6654"/>
    <w:rsid w:val="00EA73FF"/>
    <w:rsid w:val="00EA769A"/>
    <w:rsid w:val="00EB12DC"/>
    <w:rsid w:val="00EB1D56"/>
    <w:rsid w:val="00EB35E7"/>
    <w:rsid w:val="00EB45D8"/>
    <w:rsid w:val="00EB4AF4"/>
    <w:rsid w:val="00EB5E6E"/>
    <w:rsid w:val="00EB74F9"/>
    <w:rsid w:val="00EC077F"/>
    <w:rsid w:val="00EC101E"/>
    <w:rsid w:val="00EC1503"/>
    <w:rsid w:val="00EC2199"/>
    <w:rsid w:val="00EC2721"/>
    <w:rsid w:val="00EC2807"/>
    <w:rsid w:val="00EC2C02"/>
    <w:rsid w:val="00EC36FC"/>
    <w:rsid w:val="00EC3C72"/>
    <w:rsid w:val="00EC3F42"/>
    <w:rsid w:val="00EC4342"/>
    <w:rsid w:val="00EC4A7C"/>
    <w:rsid w:val="00EC4D5B"/>
    <w:rsid w:val="00EC4EA2"/>
    <w:rsid w:val="00EC5B37"/>
    <w:rsid w:val="00EC5D34"/>
    <w:rsid w:val="00ED0F99"/>
    <w:rsid w:val="00ED1E9F"/>
    <w:rsid w:val="00ED23AD"/>
    <w:rsid w:val="00ED330C"/>
    <w:rsid w:val="00ED5A32"/>
    <w:rsid w:val="00ED6254"/>
    <w:rsid w:val="00ED67C7"/>
    <w:rsid w:val="00ED68EE"/>
    <w:rsid w:val="00ED69C5"/>
    <w:rsid w:val="00ED6BD8"/>
    <w:rsid w:val="00ED6C19"/>
    <w:rsid w:val="00EE2196"/>
    <w:rsid w:val="00EE2404"/>
    <w:rsid w:val="00EE24B4"/>
    <w:rsid w:val="00EE25CB"/>
    <w:rsid w:val="00EE2CD4"/>
    <w:rsid w:val="00EE2DF2"/>
    <w:rsid w:val="00EE2F0A"/>
    <w:rsid w:val="00EE4C75"/>
    <w:rsid w:val="00EE51F2"/>
    <w:rsid w:val="00EE6193"/>
    <w:rsid w:val="00EE73CE"/>
    <w:rsid w:val="00EE7C55"/>
    <w:rsid w:val="00EF0B3B"/>
    <w:rsid w:val="00EF2244"/>
    <w:rsid w:val="00EF245B"/>
    <w:rsid w:val="00EF271A"/>
    <w:rsid w:val="00EF2EE1"/>
    <w:rsid w:val="00EF2FF1"/>
    <w:rsid w:val="00EF397E"/>
    <w:rsid w:val="00EF49E4"/>
    <w:rsid w:val="00EF6554"/>
    <w:rsid w:val="00EF67DA"/>
    <w:rsid w:val="00EF6CC3"/>
    <w:rsid w:val="00EF7278"/>
    <w:rsid w:val="00EF742D"/>
    <w:rsid w:val="00EF7970"/>
    <w:rsid w:val="00F00BB2"/>
    <w:rsid w:val="00F0167F"/>
    <w:rsid w:val="00F02444"/>
    <w:rsid w:val="00F02B8B"/>
    <w:rsid w:val="00F03561"/>
    <w:rsid w:val="00F03FF8"/>
    <w:rsid w:val="00F04521"/>
    <w:rsid w:val="00F04810"/>
    <w:rsid w:val="00F04A3F"/>
    <w:rsid w:val="00F04BCD"/>
    <w:rsid w:val="00F064EA"/>
    <w:rsid w:val="00F06E9C"/>
    <w:rsid w:val="00F073BE"/>
    <w:rsid w:val="00F1087F"/>
    <w:rsid w:val="00F11616"/>
    <w:rsid w:val="00F11A16"/>
    <w:rsid w:val="00F1237A"/>
    <w:rsid w:val="00F12554"/>
    <w:rsid w:val="00F13B9F"/>
    <w:rsid w:val="00F14FBE"/>
    <w:rsid w:val="00F15E32"/>
    <w:rsid w:val="00F17BF9"/>
    <w:rsid w:val="00F20034"/>
    <w:rsid w:val="00F20160"/>
    <w:rsid w:val="00F20933"/>
    <w:rsid w:val="00F20C04"/>
    <w:rsid w:val="00F211EE"/>
    <w:rsid w:val="00F213F5"/>
    <w:rsid w:val="00F215BC"/>
    <w:rsid w:val="00F21A7A"/>
    <w:rsid w:val="00F22AE0"/>
    <w:rsid w:val="00F22DAE"/>
    <w:rsid w:val="00F22E0F"/>
    <w:rsid w:val="00F239B6"/>
    <w:rsid w:val="00F23A62"/>
    <w:rsid w:val="00F24051"/>
    <w:rsid w:val="00F2439C"/>
    <w:rsid w:val="00F264E6"/>
    <w:rsid w:val="00F2708E"/>
    <w:rsid w:val="00F27E8D"/>
    <w:rsid w:val="00F30A7E"/>
    <w:rsid w:val="00F3195E"/>
    <w:rsid w:val="00F320DF"/>
    <w:rsid w:val="00F33F84"/>
    <w:rsid w:val="00F3414D"/>
    <w:rsid w:val="00F346A3"/>
    <w:rsid w:val="00F34D8C"/>
    <w:rsid w:val="00F35791"/>
    <w:rsid w:val="00F362F1"/>
    <w:rsid w:val="00F3658F"/>
    <w:rsid w:val="00F36970"/>
    <w:rsid w:val="00F37160"/>
    <w:rsid w:val="00F37818"/>
    <w:rsid w:val="00F37F3C"/>
    <w:rsid w:val="00F40549"/>
    <w:rsid w:val="00F4079D"/>
    <w:rsid w:val="00F40ADB"/>
    <w:rsid w:val="00F41950"/>
    <w:rsid w:val="00F41C0E"/>
    <w:rsid w:val="00F41C79"/>
    <w:rsid w:val="00F42053"/>
    <w:rsid w:val="00F436D9"/>
    <w:rsid w:val="00F43B89"/>
    <w:rsid w:val="00F43E0A"/>
    <w:rsid w:val="00F43F45"/>
    <w:rsid w:val="00F448F4"/>
    <w:rsid w:val="00F44B04"/>
    <w:rsid w:val="00F45242"/>
    <w:rsid w:val="00F45C23"/>
    <w:rsid w:val="00F45FC0"/>
    <w:rsid w:val="00F461C3"/>
    <w:rsid w:val="00F46D70"/>
    <w:rsid w:val="00F47143"/>
    <w:rsid w:val="00F4714D"/>
    <w:rsid w:val="00F47D3D"/>
    <w:rsid w:val="00F50371"/>
    <w:rsid w:val="00F514DB"/>
    <w:rsid w:val="00F5170C"/>
    <w:rsid w:val="00F519BE"/>
    <w:rsid w:val="00F53A66"/>
    <w:rsid w:val="00F53ACE"/>
    <w:rsid w:val="00F54CD2"/>
    <w:rsid w:val="00F550DC"/>
    <w:rsid w:val="00F55196"/>
    <w:rsid w:val="00F55CCB"/>
    <w:rsid w:val="00F56732"/>
    <w:rsid w:val="00F60D1E"/>
    <w:rsid w:val="00F60D3E"/>
    <w:rsid w:val="00F62169"/>
    <w:rsid w:val="00F62CED"/>
    <w:rsid w:val="00F6358F"/>
    <w:rsid w:val="00F64E13"/>
    <w:rsid w:val="00F65914"/>
    <w:rsid w:val="00F67F2E"/>
    <w:rsid w:val="00F70798"/>
    <w:rsid w:val="00F707E5"/>
    <w:rsid w:val="00F70B27"/>
    <w:rsid w:val="00F719DD"/>
    <w:rsid w:val="00F71FBA"/>
    <w:rsid w:val="00F727CD"/>
    <w:rsid w:val="00F72B28"/>
    <w:rsid w:val="00F7304E"/>
    <w:rsid w:val="00F73117"/>
    <w:rsid w:val="00F73215"/>
    <w:rsid w:val="00F738F5"/>
    <w:rsid w:val="00F739A7"/>
    <w:rsid w:val="00F73DBC"/>
    <w:rsid w:val="00F73F7D"/>
    <w:rsid w:val="00F749B0"/>
    <w:rsid w:val="00F75204"/>
    <w:rsid w:val="00F7529E"/>
    <w:rsid w:val="00F75933"/>
    <w:rsid w:val="00F75C29"/>
    <w:rsid w:val="00F77175"/>
    <w:rsid w:val="00F77527"/>
    <w:rsid w:val="00F8040E"/>
    <w:rsid w:val="00F81396"/>
    <w:rsid w:val="00F81EF8"/>
    <w:rsid w:val="00F8338E"/>
    <w:rsid w:val="00F8375A"/>
    <w:rsid w:val="00F85AF1"/>
    <w:rsid w:val="00F85B2E"/>
    <w:rsid w:val="00F8712B"/>
    <w:rsid w:val="00F87BDF"/>
    <w:rsid w:val="00F90BA4"/>
    <w:rsid w:val="00F90BC0"/>
    <w:rsid w:val="00F915F3"/>
    <w:rsid w:val="00F93516"/>
    <w:rsid w:val="00F936A3"/>
    <w:rsid w:val="00F955D6"/>
    <w:rsid w:val="00F959A4"/>
    <w:rsid w:val="00F959FD"/>
    <w:rsid w:val="00F95E42"/>
    <w:rsid w:val="00F96BA0"/>
    <w:rsid w:val="00F970AA"/>
    <w:rsid w:val="00F97B9A"/>
    <w:rsid w:val="00FA0954"/>
    <w:rsid w:val="00FA1991"/>
    <w:rsid w:val="00FA264A"/>
    <w:rsid w:val="00FA361D"/>
    <w:rsid w:val="00FA5CD5"/>
    <w:rsid w:val="00FA6E16"/>
    <w:rsid w:val="00FA7295"/>
    <w:rsid w:val="00FA777C"/>
    <w:rsid w:val="00FA7878"/>
    <w:rsid w:val="00FB0115"/>
    <w:rsid w:val="00FB13E1"/>
    <w:rsid w:val="00FB1848"/>
    <w:rsid w:val="00FB28BF"/>
    <w:rsid w:val="00FB3A49"/>
    <w:rsid w:val="00FB4062"/>
    <w:rsid w:val="00FB494A"/>
    <w:rsid w:val="00FB5073"/>
    <w:rsid w:val="00FB5AE1"/>
    <w:rsid w:val="00FC144C"/>
    <w:rsid w:val="00FC1478"/>
    <w:rsid w:val="00FC188E"/>
    <w:rsid w:val="00FC28A5"/>
    <w:rsid w:val="00FC2E70"/>
    <w:rsid w:val="00FC3250"/>
    <w:rsid w:val="00FC3AAC"/>
    <w:rsid w:val="00FC41DA"/>
    <w:rsid w:val="00FC46E8"/>
    <w:rsid w:val="00FC5DD0"/>
    <w:rsid w:val="00FC5E37"/>
    <w:rsid w:val="00FC7574"/>
    <w:rsid w:val="00FC77D7"/>
    <w:rsid w:val="00FC7B31"/>
    <w:rsid w:val="00FC7B61"/>
    <w:rsid w:val="00FC7FB4"/>
    <w:rsid w:val="00FD023D"/>
    <w:rsid w:val="00FD0ED5"/>
    <w:rsid w:val="00FD1228"/>
    <w:rsid w:val="00FD15DD"/>
    <w:rsid w:val="00FD1F6D"/>
    <w:rsid w:val="00FD289C"/>
    <w:rsid w:val="00FD3373"/>
    <w:rsid w:val="00FD3A60"/>
    <w:rsid w:val="00FD450C"/>
    <w:rsid w:val="00FD568A"/>
    <w:rsid w:val="00FD5CE6"/>
    <w:rsid w:val="00FD6079"/>
    <w:rsid w:val="00FD6CD0"/>
    <w:rsid w:val="00FD7232"/>
    <w:rsid w:val="00FD733D"/>
    <w:rsid w:val="00FD73EA"/>
    <w:rsid w:val="00FD7A39"/>
    <w:rsid w:val="00FE0DA0"/>
    <w:rsid w:val="00FE1FBE"/>
    <w:rsid w:val="00FE39C8"/>
    <w:rsid w:val="00FE5E39"/>
    <w:rsid w:val="00FE6AB9"/>
    <w:rsid w:val="00FE71DC"/>
    <w:rsid w:val="00FE74C3"/>
    <w:rsid w:val="00FE74CD"/>
    <w:rsid w:val="00FE7B32"/>
    <w:rsid w:val="00FE7D08"/>
    <w:rsid w:val="00FF08F9"/>
    <w:rsid w:val="00FF0D35"/>
    <w:rsid w:val="00FF224D"/>
    <w:rsid w:val="00FF2439"/>
    <w:rsid w:val="00FF371F"/>
    <w:rsid w:val="00FF4540"/>
    <w:rsid w:val="00FF580D"/>
    <w:rsid w:val="00FF6FF2"/>
    <w:rsid w:val="00FF7757"/>
    <w:rsid w:val="00FF7E53"/>
    <w:rsid w:val="045518B3"/>
    <w:rsid w:val="09F965C0"/>
    <w:rsid w:val="0F9D5F50"/>
    <w:rsid w:val="102E51F4"/>
    <w:rsid w:val="149F5B6F"/>
    <w:rsid w:val="14E765D7"/>
    <w:rsid w:val="166012E3"/>
    <w:rsid w:val="1A6B14EF"/>
    <w:rsid w:val="382142C0"/>
    <w:rsid w:val="434D60A9"/>
    <w:rsid w:val="44D100AE"/>
    <w:rsid w:val="451B4B07"/>
    <w:rsid w:val="4F631567"/>
    <w:rsid w:val="56865EED"/>
    <w:rsid w:val="57791F75"/>
    <w:rsid w:val="5C673368"/>
    <w:rsid w:val="5EC57C5D"/>
    <w:rsid w:val="60D00D18"/>
    <w:rsid w:val="64F90DF4"/>
    <w:rsid w:val="6A867D4C"/>
    <w:rsid w:val="70C95CC6"/>
    <w:rsid w:val="75903D1C"/>
    <w:rsid w:val="793F7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58EA587"/>
  <w15:docId w15:val="{FAF1E24F-2DDE-4371-B83B-6A3D77274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qFormat="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footnote text" w:uiPriority="99" w:qFormat="1"/>
    <w:lsdException w:name="annotation text" w:semiHidden="1" w:qFormat="1"/>
    <w:lsdException w:name="header" w:semiHidden="1"/>
    <w:lsdException w:name="footer" w:uiPriority="99"/>
    <w:lsdException w:name="index heading" w:semiHidden="1" w:qFormat="1"/>
    <w:lsdException w:name="caption" w:semiHidden="1" w:qFormat="1"/>
    <w:lsdException w:name="table of figures" w:semiHidden="1"/>
    <w:lsdException w:name="envelope address" w:semiHidden="1"/>
    <w:lsdException w:name="envelope return" w:semiHidden="1" w:qFormat="1"/>
    <w:lsdException w:name="footnote reference" w:semiHidden="1" w:qFormat="1"/>
    <w:lsdException w:name="annotation reference" w:semiHidden="1" w:qFormat="1"/>
    <w:lsdException w:name="line number" w:semiHidden="1"/>
    <w:lsdException w:name="page number" w:semiHidden="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lsdException w:name="List Number" w:semiHidden="1"/>
    <w:lsdException w:name="List 2" w:semiHidden="1" w:qFormat="1"/>
    <w:lsdException w:name="List 3" w:semiHidden="1" w:qFormat="1"/>
    <w:lsdException w:name="List 4" w:semiHidden="1" w:qFormat="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qFormat="1"/>
    <w:lsdException w:name="Signature" w:semiHidden="1"/>
    <w:lsdException w:name="Default Paragraph Font" w:semiHidden="1"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qFormat="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qFormat="1"/>
    <w:lsdException w:name="FollowedHyperlink" w:semiHidden="1"/>
    <w:lsdException w:name="Strong" w:qFormat="1"/>
    <w:lsdException w:name="Emphasis" w:qFormat="1"/>
    <w:lsdException w:name="Document Map" w:semiHidden="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unhideWhenUsed="1" w:qFormat="1"/>
    <w:lsdException w:name="HTML Preformatted" w:semiHidden="1" w:qFormat="1"/>
    <w:lsdException w:name="HTML Sample" w:semiHidden="1" w:qFormat="1"/>
    <w:lsdException w:name="HTML Typewriter" w:semiHidden="1" w:qFormat="1"/>
    <w:lsdException w:name="HTML Variable" w:semiHidden="1" w:unhideWhenUsed="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Theme" w:semiHidden="1" w:unhideWhenUsed="1"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正文基准"/>
    <w:rsid w:val="002A143B"/>
    <w:pPr>
      <w:topLinePunct/>
      <w:adjustRightInd w:val="0"/>
      <w:snapToGrid w:val="0"/>
      <w:spacing w:before="80" w:after="80" w:line="240" w:lineRule="atLeast"/>
      <w:ind w:left="1134"/>
    </w:pPr>
    <w:rPr>
      <w:rFonts w:ascii="HuaweiSans-Regular" w:eastAsia="方正兰亭黑简体" w:hAnsi="HuaweiSans-Regular" w:cs="Arial"/>
      <w:sz w:val="32"/>
      <w:szCs w:val="32"/>
    </w:rPr>
  </w:style>
  <w:style w:type="paragraph" w:styleId="1">
    <w:name w:val="heading 1"/>
    <w:aliases w:val="ALT+1"/>
    <w:basedOn w:val="a2"/>
    <w:next w:val="2"/>
    <w:link w:val="10"/>
    <w:autoRedefine/>
    <w:qFormat/>
    <w:rsid w:val="002A143B"/>
    <w:pPr>
      <w:keepNext/>
      <w:numPr>
        <w:numId w:val="1"/>
      </w:numPr>
      <w:pBdr>
        <w:bottom w:val="single" w:sz="12" w:space="1" w:color="auto"/>
      </w:pBdr>
      <w:spacing w:before="0" w:after="800"/>
      <w:jc w:val="right"/>
      <w:outlineLvl w:val="0"/>
    </w:pPr>
    <w:rPr>
      <w:rFonts w:ascii="Huawei Sans" w:hAnsi="Huawei Sans"/>
      <w:b/>
      <w:bCs/>
      <w:sz w:val="44"/>
      <w:szCs w:val="44"/>
    </w:rPr>
  </w:style>
  <w:style w:type="paragraph" w:styleId="2">
    <w:name w:val="heading 2"/>
    <w:aliases w:val="ALT+2"/>
    <w:basedOn w:val="a2"/>
    <w:next w:val="3"/>
    <w:link w:val="20"/>
    <w:autoRedefine/>
    <w:qFormat/>
    <w:rsid w:val="002A143B"/>
    <w:pPr>
      <w:keepNext/>
      <w:keepLines/>
      <w:numPr>
        <w:ilvl w:val="1"/>
        <w:numId w:val="1"/>
      </w:numPr>
      <w:spacing w:before="600"/>
      <w:outlineLvl w:val="1"/>
    </w:pPr>
    <w:rPr>
      <w:rFonts w:ascii="Huawei Sans" w:hAnsi="Huawei Sans"/>
      <w:bCs/>
      <w:noProof/>
      <w:sz w:val="36"/>
      <w:szCs w:val="36"/>
      <w:lang w:eastAsia="en-US"/>
    </w:rPr>
  </w:style>
  <w:style w:type="paragraph" w:styleId="3">
    <w:name w:val="heading 3"/>
    <w:aliases w:val="ALT+3"/>
    <w:basedOn w:val="a2"/>
    <w:link w:val="31"/>
    <w:autoRedefine/>
    <w:qFormat/>
    <w:rsid w:val="002A143B"/>
    <w:pPr>
      <w:keepNext/>
      <w:keepLines/>
      <w:numPr>
        <w:ilvl w:val="2"/>
        <w:numId w:val="1"/>
      </w:numPr>
      <w:spacing w:before="200"/>
      <w:outlineLvl w:val="2"/>
    </w:pPr>
    <w:rPr>
      <w:rFonts w:ascii="Huawei Sans" w:hAnsi="Huawei Sans"/>
      <w:noProof/>
    </w:rPr>
  </w:style>
  <w:style w:type="paragraph" w:styleId="4">
    <w:name w:val="heading 4"/>
    <w:aliases w:val="ALT+4"/>
    <w:basedOn w:val="a2"/>
    <w:next w:val="5"/>
    <w:link w:val="41"/>
    <w:autoRedefine/>
    <w:qFormat/>
    <w:rsid w:val="002A143B"/>
    <w:pPr>
      <w:keepNext/>
      <w:keepLines/>
      <w:numPr>
        <w:ilvl w:val="3"/>
        <w:numId w:val="1"/>
      </w:numPr>
      <w:outlineLvl w:val="3"/>
    </w:pPr>
    <w:rPr>
      <w:rFonts w:ascii="Huawei Sans" w:hAnsi="Huawei Sans"/>
      <w:noProof/>
      <w:sz w:val="28"/>
      <w:szCs w:val="28"/>
    </w:rPr>
  </w:style>
  <w:style w:type="paragraph" w:styleId="5">
    <w:name w:val="heading 5"/>
    <w:aliases w:val="ALT+5"/>
    <w:basedOn w:val="a2"/>
    <w:next w:val="BlockLabel"/>
    <w:link w:val="52"/>
    <w:autoRedefine/>
    <w:qFormat/>
    <w:rsid w:val="002A143B"/>
    <w:pPr>
      <w:keepNext/>
      <w:keepLines/>
      <w:numPr>
        <w:ilvl w:val="4"/>
        <w:numId w:val="1"/>
      </w:numPr>
      <w:outlineLvl w:val="4"/>
    </w:pPr>
    <w:rPr>
      <w:rFonts w:ascii="Huawei Sans" w:hAnsi="Huawei Sans"/>
      <w:noProof/>
      <w:sz w:val="24"/>
      <w:szCs w:val="24"/>
    </w:rPr>
  </w:style>
  <w:style w:type="paragraph" w:styleId="6">
    <w:name w:val="heading 6"/>
    <w:basedOn w:val="a2"/>
    <w:next w:val="a2"/>
    <w:link w:val="60"/>
    <w:semiHidden/>
    <w:qFormat/>
    <w:rsid w:val="002A143B"/>
    <w:pPr>
      <w:keepNext/>
      <w:keepLines/>
      <w:spacing w:before="240" w:after="64" w:line="320" w:lineRule="atLeast"/>
      <w:outlineLvl w:val="5"/>
    </w:pPr>
    <w:rPr>
      <w:rFonts w:ascii="Arial" w:eastAsia="黑体" w:hAnsi="Arial" w:cs="Times New Roman"/>
      <w:b/>
      <w:bCs/>
    </w:rPr>
  </w:style>
  <w:style w:type="paragraph" w:styleId="7">
    <w:name w:val="heading 7"/>
    <w:basedOn w:val="1"/>
    <w:next w:val="8"/>
    <w:link w:val="70"/>
    <w:rsid w:val="002A143B"/>
    <w:pPr>
      <w:keepLines/>
      <w:numPr>
        <w:numId w:val="0"/>
      </w:numPr>
      <w:topLinePunct w:val="0"/>
      <w:outlineLvl w:val="6"/>
    </w:pPr>
    <w:rPr>
      <w:bCs w:val="0"/>
    </w:rPr>
  </w:style>
  <w:style w:type="paragraph" w:styleId="8">
    <w:name w:val="heading 8"/>
    <w:basedOn w:val="2"/>
    <w:next w:val="90"/>
    <w:link w:val="80"/>
    <w:rsid w:val="002A143B"/>
    <w:pPr>
      <w:numPr>
        <w:ilvl w:val="0"/>
        <w:numId w:val="0"/>
      </w:numPr>
      <w:topLinePunct w:val="0"/>
      <w:spacing w:before="200"/>
      <w:outlineLvl w:val="7"/>
    </w:pPr>
    <w:rPr>
      <w:rFonts w:cs="Times New Roman"/>
    </w:rPr>
  </w:style>
  <w:style w:type="paragraph" w:styleId="90">
    <w:name w:val="heading 9"/>
    <w:basedOn w:val="3"/>
    <w:next w:val="a2"/>
    <w:link w:val="91"/>
    <w:rsid w:val="002A143B"/>
    <w:pPr>
      <w:numPr>
        <w:ilvl w:val="0"/>
        <w:numId w:val="0"/>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semiHidden/>
    <w:rsid w:val="002A143B"/>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方正兰亭黑简体" w:hAnsi="Courier New" w:cs="Courier New"/>
      <w:kern w:val="2"/>
      <w:sz w:val="24"/>
      <w:szCs w:val="24"/>
    </w:rPr>
  </w:style>
  <w:style w:type="paragraph" w:customStyle="1" w:styleId="BlockLabel">
    <w:name w:val="Block Label"/>
    <w:basedOn w:val="a2"/>
    <w:next w:val="a2"/>
    <w:rsid w:val="002A143B"/>
    <w:pPr>
      <w:keepNext/>
      <w:keepLines/>
      <w:spacing w:before="300"/>
      <w:ind w:left="0"/>
    </w:pPr>
    <w:rPr>
      <w:rFonts w:ascii="Arial Unicode MS" w:eastAsia="黑体" w:hAnsi="Arial Unicode MS" w:cs="Book Antiqua"/>
      <w:bCs/>
      <w:sz w:val="26"/>
      <w:szCs w:val="26"/>
    </w:rPr>
  </w:style>
  <w:style w:type="paragraph" w:styleId="32">
    <w:name w:val="List 3"/>
    <w:basedOn w:val="a2"/>
    <w:semiHidden/>
    <w:rsid w:val="002A143B"/>
    <w:pPr>
      <w:ind w:leftChars="400" w:left="100" w:hangingChars="200" w:hanging="200"/>
    </w:pPr>
  </w:style>
  <w:style w:type="paragraph" w:styleId="TOC7">
    <w:name w:val="toc 7"/>
    <w:basedOn w:val="a2"/>
    <w:next w:val="a2"/>
    <w:autoRedefine/>
    <w:uiPriority w:val="39"/>
    <w:rsid w:val="002A143B"/>
    <w:pPr>
      <w:ind w:left="2520"/>
    </w:pPr>
    <w:rPr>
      <w:sz w:val="24"/>
    </w:rPr>
  </w:style>
  <w:style w:type="paragraph" w:styleId="21">
    <w:name w:val="List Number 2"/>
    <w:basedOn w:val="a2"/>
    <w:semiHidden/>
    <w:rsid w:val="002A143B"/>
    <w:pPr>
      <w:tabs>
        <w:tab w:val="num" w:pos="432"/>
      </w:tabs>
      <w:ind w:left="432" w:hanging="432"/>
    </w:pPr>
  </w:style>
  <w:style w:type="paragraph" w:styleId="a8">
    <w:name w:val="table of authorities"/>
    <w:basedOn w:val="a2"/>
    <w:next w:val="a2"/>
    <w:semiHidden/>
    <w:rsid w:val="002A143B"/>
    <w:pPr>
      <w:ind w:left="420"/>
    </w:pPr>
  </w:style>
  <w:style w:type="paragraph" w:styleId="a9">
    <w:name w:val="Note Heading"/>
    <w:basedOn w:val="a2"/>
    <w:next w:val="a2"/>
    <w:link w:val="aa"/>
    <w:semiHidden/>
    <w:rsid w:val="002A143B"/>
    <w:pPr>
      <w:jc w:val="center"/>
    </w:pPr>
  </w:style>
  <w:style w:type="paragraph" w:styleId="42">
    <w:name w:val="List Bullet 4"/>
    <w:basedOn w:val="a2"/>
    <w:autoRedefine/>
    <w:semiHidden/>
    <w:rsid w:val="002A143B"/>
    <w:pPr>
      <w:tabs>
        <w:tab w:val="num" w:pos="432"/>
      </w:tabs>
      <w:ind w:left="432" w:hanging="432"/>
    </w:pPr>
  </w:style>
  <w:style w:type="paragraph" w:styleId="81">
    <w:name w:val="index 8"/>
    <w:basedOn w:val="a2"/>
    <w:next w:val="a2"/>
    <w:autoRedefine/>
    <w:semiHidden/>
    <w:rsid w:val="002A143B"/>
    <w:pPr>
      <w:ind w:left="1680" w:hanging="210"/>
    </w:pPr>
    <w:rPr>
      <w:sz w:val="20"/>
      <w:szCs w:val="20"/>
    </w:rPr>
  </w:style>
  <w:style w:type="paragraph" w:styleId="ab">
    <w:name w:val="E-mail Signature"/>
    <w:basedOn w:val="a2"/>
    <w:link w:val="ac"/>
    <w:semiHidden/>
    <w:rsid w:val="002A143B"/>
  </w:style>
  <w:style w:type="paragraph" w:styleId="a1">
    <w:name w:val="List Number"/>
    <w:basedOn w:val="a2"/>
    <w:semiHidden/>
    <w:rsid w:val="002A143B"/>
    <w:pPr>
      <w:numPr>
        <w:numId w:val="2"/>
      </w:numPr>
    </w:pPr>
  </w:style>
  <w:style w:type="paragraph" w:styleId="ad">
    <w:name w:val="Normal Indent"/>
    <w:basedOn w:val="a2"/>
    <w:semiHidden/>
    <w:rsid w:val="002A143B"/>
    <w:pPr>
      <w:ind w:firstLineChars="200" w:firstLine="420"/>
    </w:pPr>
  </w:style>
  <w:style w:type="paragraph" w:styleId="ae">
    <w:name w:val="caption"/>
    <w:basedOn w:val="a2"/>
    <w:next w:val="a2"/>
    <w:semiHidden/>
    <w:qFormat/>
    <w:rsid w:val="002A143B"/>
    <w:pPr>
      <w:spacing w:before="152"/>
    </w:pPr>
    <w:rPr>
      <w:rFonts w:ascii="Arial" w:eastAsia="黑体" w:hAnsi="Arial"/>
      <w:sz w:val="20"/>
      <w:szCs w:val="20"/>
    </w:rPr>
  </w:style>
  <w:style w:type="paragraph" w:styleId="53">
    <w:name w:val="index 5"/>
    <w:basedOn w:val="a2"/>
    <w:next w:val="a2"/>
    <w:autoRedefine/>
    <w:semiHidden/>
    <w:rsid w:val="002A143B"/>
    <w:pPr>
      <w:ind w:left="1050" w:hanging="210"/>
    </w:pPr>
    <w:rPr>
      <w:sz w:val="20"/>
      <w:szCs w:val="20"/>
    </w:rPr>
  </w:style>
  <w:style w:type="paragraph" w:styleId="af">
    <w:name w:val="List Bullet"/>
    <w:basedOn w:val="a2"/>
    <w:autoRedefine/>
    <w:semiHidden/>
    <w:rsid w:val="002A143B"/>
    <w:pPr>
      <w:tabs>
        <w:tab w:val="num" w:pos="432"/>
      </w:tabs>
      <w:ind w:left="432" w:hanging="432"/>
    </w:pPr>
  </w:style>
  <w:style w:type="paragraph" w:styleId="af0">
    <w:name w:val="envelope address"/>
    <w:basedOn w:val="a2"/>
    <w:semiHidden/>
    <w:rsid w:val="002A143B"/>
    <w:pPr>
      <w:framePr w:w="7920" w:h="1980" w:hRule="exact" w:hSpace="180" w:wrap="auto" w:hAnchor="page" w:xAlign="center" w:yAlign="bottom"/>
      <w:ind w:leftChars="1400" w:left="100"/>
    </w:pPr>
    <w:rPr>
      <w:rFonts w:ascii="Arial" w:hAnsi="Arial"/>
    </w:rPr>
  </w:style>
  <w:style w:type="paragraph" w:styleId="af1">
    <w:name w:val="Document Map"/>
    <w:basedOn w:val="a2"/>
    <w:link w:val="af2"/>
    <w:semiHidden/>
    <w:rsid w:val="002A143B"/>
    <w:pPr>
      <w:shd w:val="clear" w:color="auto" w:fill="000080"/>
    </w:pPr>
  </w:style>
  <w:style w:type="paragraph" w:styleId="af3">
    <w:name w:val="toa heading"/>
    <w:basedOn w:val="a2"/>
    <w:next w:val="a2"/>
    <w:semiHidden/>
    <w:rsid w:val="002A143B"/>
    <w:pPr>
      <w:spacing w:before="120"/>
    </w:pPr>
    <w:rPr>
      <w:rFonts w:ascii="Arial" w:hAnsi="Arial"/>
    </w:rPr>
  </w:style>
  <w:style w:type="paragraph" w:styleId="af4">
    <w:name w:val="annotation text"/>
    <w:basedOn w:val="a2"/>
    <w:link w:val="af5"/>
    <w:semiHidden/>
    <w:rsid w:val="002A143B"/>
  </w:style>
  <w:style w:type="paragraph" w:styleId="61">
    <w:name w:val="index 6"/>
    <w:basedOn w:val="a2"/>
    <w:next w:val="a2"/>
    <w:autoRedefine/>
    <w:semiHidden/>
    <w:rsid w:val="002A143B"/>
    <w:pPr>
      <w:ind w:left="1260" w:hanging="210"/>
    </w:pPr>
    <w:rPr>
      <w:sz w:val="20"/>
      <w:szCs w:val="20"/>
    </w:rPr>
  </w:style>
  <w:style w:type="paragraph" w:styleId="af6">
    <w:name w:val="Salutation"/>
    <w:basedOn w:val="a2"/>
    <w:next w:val="a2"/>
    <w:link w:val="af7"/>
    <w:semiHidden/>
    <w:rsid w:val="002A143B"/>
  </w:style>
  <w:style w:type="paragraph" w:styleId="33">
    <w:name w:val="Body Text 3"/>
    <w:basedOn w:val="a2"/>
    <w:link w:val="34"/>
    <w:semiHidden/>
    <w:rsid w:val="002A143B"/>
    <w:pPr>
      <w:spacing w:after="120"/>
    </w:pPr>
    <w:rPr>
      <w:sz w:val="16"/>
      <w:szCs w:val="16"/>
    </w:rPr>
  </w:style>
  <w:style w:type="paragraph" w:styleId="af8">
    <w:name w:val="Closing"/>
    <w:basedOn w:val="a2"/>
    <w:link w:val="af9"/>
    <w:semiHidden/>
    <w:rsid w:val="002A143B"/>
    <w:pPr>
      <w:ind w:leftChars="2100" w:left="100"/>
    </w:pPr>
  </w:style>
  <w:style w:type="paragraph" w:styleId="35">
    <w:name w:val="List Bullet 3"/>
    <w:basedOn w:val="a2"/>
    <w:autoRedefine/>
    <w:semiHidden/>
    <w:rsid w:val="002A143B"/>
    <w:pPr>
      <w:tabs>
        <w:tab w:val="num" w:pos="432"/>
      </w:tabs>
      <w:ind w:left="432" w:hanging="432"/>
    </w:pPr>
  </w:style>
  <w:style w:type="paragraph" w:styleId="afa">
    <w:name w:val="Body Text"/>
    <w:basedOn w:val="a2"/>
    <w:link w:val="afb"/>
    <w:semiHidden/>
    <w:rsid w:val="002A143B"/>
    <w:pPr>
      <w:spacing w:after="120"/>
    </w:pPr>
  </w:style>
  <w:style w:type="paragraph" w:styleId="afc">
    <w:name w:val="Body Text Indent"/>
    <w:basedOn w:val="a2"/>
    <w:link w:val="afd"/>
    <w:semiHidden/>
    <w:rsid w:val="002A143B"/>
    <w:pPr>
      <w:spacing w:after="120"/>
      <w:ind w:leftChars="200" w:left="420"/>
    </w:pPr>
  </w:style>
  <w:style w:type="paragraph" w:styleId="36">
    <w:name w:val="List Number 3"/>
    <w:basedOn w:val="a2"/>
    <w:semiHidden/>
    <w:rsid w:val="002A143B"/>
    <w:pPr>
      <w:tabs>
        <w:tab w:val="num" w:pos="432"/>
      </w:tabs>
      <w:ind w:left="432" w:hanging="432"/>
    </w:pPr>
  </w:style>
  <w:style w:type="paragraph" w:styleId="22">
    <w:name w:val="List 2"/>
    <w:basedOn w:val="a2"/>
    <w:semiHidden/>
    <w:rsid w:val="002A143B"/>
    <w:pPr>
      <w:ind w:leftChars="200" w:left="100" w:hangingChars="200" w:hanging="200"/>
    </w:pPr>
  </w:style>
  <w:style w:type="paragraph" w:styleId="afe">
    <w:name w:val="List Continue"/>
    <w:basedOn w:val="a2"/>
    <w:semiHidden/>
    <w:rsid w:val="002A143B"/>
    <w:pPr>
      <w:spacing w:after="120"/>
      <w:ind w:leftChars="200" w:left="420"/>
    </w:pPr>
  </w:style>
  <w:style w:type="paragraph" w:styleId="aff">
    <w:name w:val="Block Text"/>
    <w:basedOn w:val="a2"/>
    <w:semiHidden/>
    <w:rsid w:val="002A143B"/>
    <w:pPr>
      <w:spacing w:after="120"/>
      <w:ind w:leftChars="700" w:left="1440" w:rightChars="700" w:right="1440"/>
    </w:pPr>
  </w:style>
  <w:style w:type="paragraph" w:styleId="23">
    <w:name w:val="List Bullet 2"/>
    <w:basedOn w:val="a2"/>
    <w:autoRedefine/>
    <w:semiHidden/>
    <w:rsid w:val="002A143B"/>
    <w:pPr>
      <w:tabs>
        <w:tab w:val="num" w:pos="432"/>
      </w:tabs>
      <w:ind w:left="432" w:hanging="432"/>
    </w:pPr>
  </w:style>
  <w:style w:type="paragraph" w:styleId="HTML">
    <w:name w:val="HTML Address"/>
    <w:basedOn w:val="a2"/>
    <w:link w:val="HTML0"/>
    <w:semiHidden/>
    <w:rsid w:val="002A143B"/>
    <w:rPr>
      <w:i/>
      <w:iCs/>
    </w:rPr>
  </w:style>
  <w:style w:type="paragraph" w:styleId="43">
    <w:name w:val="index 4"/>
    <w:basedOn w:val="a2"/>
    <w:next w:val="a2"/>
    <w:autoRedefine/>
    <w:semiHidden/>
    <w:rsid w:val="002A143B"/>
    <w:pPr>
      <w:ind w:left="1260"/>
    </w:pPr>
  </w:style>
  <w:style w:type="paragraph" w:styleId="TOC5">
    <w:name w:val="toc 5"/>
    <w:basedOn w:val="a2"/>
    <w:next w:val="a2"/>
    <w:uiPriority w:val="39"/>
    <w:rsid w:val="002A143B"/>
    <w:pPr>
      <w:ind w:left="0"/>
    </w:pPr>
    <w:rPr>
      <w:rFonts w:ascii="Huawei Sans" w:hAnsi="Huawei Sans"/>
      <w:sz w:val="20"/>
    </w:rPr>
  </w:style>
  <w:style w:type="paragraph" w:styleId="TOC3">
    <w:name w:val="toc 3"/>
    <w:basedOn w:val="a2"/>
    <w:next w:val="a2"/>
    <w:uiPriority w:val="39"/>
    <w:rsid w:val="002A143B"/>
    <w:pPr>
      <w:ind w:left="0"/>
    </w:pPr>
    <w:rPr>
      <w:rFonts w:ascii="Huawei Sans" w:hAnsi="Huawei Sans"/>
      <w:noProof/>
      <w:sz w:val="20"/>
      <w:szCs w:val="20"/>
    </w:rPr>
  </w:style>
  <w:style w:type="paragraph" w:styleId="aff0">
    <w:name w:val="Plain Text"/>
    <w:basedOn w:val="a2"/>
    <w:link w:val="aff1"/>
    <w:semiHidden/>
    <w:rsid w:val="002A143B"/>
    <w:rPr>
      <w:rFonts w:ascii="宋体" w:hAnsi="Courier New" w:cs="Courier New"/>
    </w:rPr>
  </w:style>
  <w:style w:type="paragraph" w:styleId="51">
    <w:name w:val="List Bullet 5"/>
    <w:basedOn w:val="a2"/>
    <w:autoRedefine/>
    <w:semiHidden/>
    <w:rsid w:val="002A143B"/>
    <w:pPr>
      <w:numPr>
        <w:numId w:val="3"/>
      </w:numPr>
    </w:pPr>
  </w:style>
  <w:style w:type="paragraph" w:styleId="40">
    <w:name w:val="List Number 4"/>
    <w:basedOn w:val="a2"/>
    <w:semiHidden/>
    <w:rsid w:val="002A143B"/>
    <w:pPr>
      <w:numPr>
        <w:numId w:val="56"/>
      </w:numPr>
    </w:pPr>
  </w:style>
  <w:style w:type="paragraph" w:styleId="TOC8">
    <w:name w:val="toc 8"/>
    <w:basedOn w:val="a2"/>
    <w:next w:val="a2"/>
    <w:autoRedefine/>
    <w:uiPriority w:val="39"/>
    <w:rsid w:val="002A143B"/>
    <w:pPr>
      <w:ind w:left="2940"/>
    </w:pPr>
    <w:rPr>
      <w:sz w:val="24"/>
    </w:rPr>
  </w:style>
  <w:style w:type="paragraph" w:styleId="37">
    <w:name w:val="index 3"/>
    <w:basedOn w:val="a2"/>
    <w:next w:val="a2"/>
    <w:autoRedefine/>
    <w:semiHidden/>
    <w:rsid w:val="002A143B"/>
    <w:pPr>
      <w:ind w:leftChars="400" w:left="400"/>
    </w:pPr>
    <w:rPr>
      <w:sz w:val="24"/>
    </w:rPr>
  </w:style>
  <w:style w:type="paragraph" w:styleId="aff2">
    <w:name w:val="Date"/>
    <w:basedOn w:val="a2"/>
    <w:next w:val="a2"/>
    <w:link w:val="aff3"/>
    <w:semiHidden/>
    <w:rsid w:val="002A143B"/>
    <w:pPr>
      <w:ind w:leftChars="2500" w:left="100"/>
    </w:pPr>
  </w:style>
  <w:style w:type="paragraph" w:styleId="24">
    <w:name w:val="Body Text Indent 2"/>
    <w:basedOn w:val="a2"/>
    <w:link w:val="25"/>
    <w:semiHidden/>
    <w:rsid w:val="002A143B"/>
    <w:pPr>
      <w:spacing w:after="120" w:line="480" w:lineRule="auto"/>
      <w:ind w:leftChars="200" w:left="420"/>
    </w:pPr>
  </w:style>
  <w:style w:type="paragraph" w:styleId="aff4">
    <w:name w:val="endnote text"/>
    <w:basedOn w:val="a2"/>
    <w:link w:val="aff5"/>
    <w:semiHidden/>
    <w:rsid w:val="002A143B"/>
  </w:style>
  <w:style w:type="paragraph" w:styleId="54">
    <w:name w:val="List Continue 5"/>
    <w:basedOn w:val="a2"/>
    <w:semiHidden/>
    <w:rsid w:val="002A143B"/>
    <w:pPr>
      <w:spacing w:after="120"/>
      <w:ind w:leftChars="1000" w:left="2100"/>
    </w:pPr>
  </w:style>
  <w:style w:type="paragraph" w:styleId="aff6">
    <w:name w:val="Balloon Text"/>
    <w:basedOn w:val="a2"/>
    <w:link w:val="aff7"/>
    <w:semiHidden/>
    <w:rsid w:val="002A143B"/>
    <w:rPr>
      <w:sz w:val="18"/>
      <w:szCs w:val="18"/>
    </w:rPr>
  </w:style>
  <w:style w:type="paragraph" w:styleId="aff8">
    <w:name w:val="footer"/>
    <w:basedOn w:val="HeadingLeft"/>
    <w:link w:val="aff9"/>
    <w:uiPriority w:val="99"/>
    <w:rsid w:val="002A143B"/>
    <w:pPr>
      <w:spacing w:before="200" w:after="200" w:line="20" w:lineRule="atLeast"/>
      <w:jc w:val="center"/>
    </w:pPr>
    <w:rPr>
      <w:rFonts w:cs="Times New Roman"/>
      <w:b/>
      <w:bCs/>
      <w:sz w:val="2"/>
      <w:szCs w:val="2"/>
    </w:rPr>
  </w:style>
  <w:style w:type="paragraph" w:customStyle="1" w:styleId="HeadingLeft">
    <w:name w:val="Heading Left"/>
    <w:basedOn w:val="a2"/>
    <w:rsid w:val="002A143B"/>
    <w:pPr>
      <w:spacing w:before="0" w:after="0"/>
      <w:ind w:left="0"/>
    </w:pPr>
    <w:rPr>
      <w:sz w:val="20"/>
      <w:szCs w:val="20"/>
    </w:rPr>
  </w:style>
  <w:style w:type="paragraph" w:styleId="affa">
    <w:name w:val="envelope return"/>
    <w:basedOn w:val="a2"/>
    <w:semiHidden/>
    <w:rsid w:val="002A143B"/>
    <w:rPr>
      <w:rFonts w:ascii="Arial" w:hAnsi="Arial"/>
    </w:rPr>
  </w:style>
  <w:style w:type="paragraph" w:styleId="affb">
    <w:name w:val="header"/>
    <w:basedOn w:val="a2"/>
    <w:link w:val="affc"/>
    <w:semiHidden/>
    <w:rsid w:val="002A143B"/>
    <w:pPr>
      <w:tabs>
        <w:tab w:val="center" w:pos="4153"/>
        <w:tab w:val="right" w:pos="8306"/>
      </w:tabs>
      <w:spacing w:before="0" w:after="0" w:line="20" w:lineRule="atLeast"/>
      <w:ind w:left="0"/>
      <w:jc w:val="right"/>
    </w:pPr>
    <w:rPr>
      <w:rFonts w:ascii="Times New Roman" w:eastAsia="宋体" w:hAnsi="Times New Roman"/>
      <w:kern w:val="2"/>
      <w:sz w:val="2"/>
      <w:szCs w:val="2"/>
    </w:rPr>
  </w:style>
  <w:style w:type="paragraph" w:styleId="affd">
    <w:name w:val="Signature"/>
    <w:basedOn w:val="a2"/>
    <w:link w:val="affe"/>
    <w:semiHidden/>
    <w:rsid w:val="002A143B"/>
    <w:pPr>
      <w:ind w:leftChars="2100" w:left="100"/>
    </w:pPr>
  </w:style>
  <w:style w:type="paragraph" w:styleId="TOC1">
    <w:name w:val="toc 1"/>
    <w:basedOn w:val="a2"/>
    <w:next w:val="a2"/>
    <w:uiPriority w:val="39"/>
    <w:rsid w:val="002A143B"/>
    <w:pPr>
      <w:ind w:left="0"/>
    </w:pPr>
    <w:rPr>
      <w:rFonts w:ascii="Huawei Sans" w:hAnsi="Huawei Sans" w:cs="Book Antiqua"/>
      <w:b/>
      <w:bCs/>
      <w:sz w:val="24"/>
      <w:szCs w:val="24"/>
    </w:rPr>
  </w:style>
  <w:style w:type="paragraph" w:styleId="44">
    <w:name w:val="List Continue 4"/>
    <w:basedOn w:val="a2"/>
    <w:semiHidden/>
    <w:rsid w:val="002A143B"/>
    <w:pPr>
      <w:spacing w:after="120"/>
      <w:ind w:leftChars="800" w:left="1680"/>
    </w:pPr>
  </w:style>
  <w:style w:type="paragraph" w:styleId="TOC4">
    <w:name w:val="toc 4"/>
    <w:basedOn w:val="a2"/>
    <w:next w:val="a2"/>
    <w:uiPriority w:val="39"/>
    <w:rsid w:val="002A143B"/>
    <w:pPr>
      <w:ind w:left="0"/>
    </w:pPr>
    <w:rPr>
      <w:rFonts w:ascii="Huawei Sans" w:hAnsi="Huawei Sans"/>
      <w:sz w:val="20"/>
      <w:szCs w:val="20"/>
    </w:rPr>
  </w:style>
  <w:style w:type="paragraph" w:styleId="afff">
    <w:name w:val="index heading"/>
    <w:basedOn w:val="a2"/>
    <w:next w:val="11"/>
    <w:semiHidden/>
    <w:rsid w:val="002A143B"/>
    <w:rPr>
      <w:rFonts w:ascii="Arial" w:hAnsi="Arial"/>
      <w:b/>
      <w:bCs/>
    </w:rPr>
  </w:style>
  <w:style w:type="paragraph" w:styleId="11">
    <w:name w:val="index 1"/>
    <w:basedOn w:val="a2"/>
    <w:next w:val="a2"/>
    <w:autoRedefine/>
    <w:semiHidden/>
    <w:rsid w:val="002A143B"/>
    <w:rPr>
      <w:sz w:val="24"/>
    </w:rPr>
  </w:style>
  <w:style w:type="paragraph" w:styleId="afff0">
    <w:name w:val="Subtitle"/>
    <w:basedOn w:val="a2"/>
    <w:link w:val="afff1"/>
    <w:qFormat/>
    <w:rsid w:val="002A143B"/>
    <w:pPr>
      <w:spacing w:before="240" w:after="60" w:line="312" w:lineRule="atLeast"/>
      <w:jc w:val="center"/>
      <w:outlineLvl w:val="1"/>
    </w:pPr>
    <w:rPr>
      <w:rFonts w:ascii="Arial" w:hAnsi="Arial"/>
      <w:b/>
      <w:bCs/>
      <w:kern w:val="28"/>
    </w:rPr>
  </w:style>
  <w:style w:type="paragraph" w:styleId="55">
    <w:name w:val="List Number 5"/>
    <w:basedOn w:val="a2"/>
    <w:semiHidden/>
    <w:rsid w:val="002A143B"/>
    <w:pPr>
      <w:ind w:left="0"/>
    </w:pPr>
  </w:style>
  <w:style w:type="paragraph" w:styleId="afff2">
    <w:name w:val="List"/>
    <w:basedOn w:val="a2"/>
    <w:semiHidden/>
    <w:rsid w:val="002A143B"/>
    <w:pPr>
      <w:ind w:left="200" w:hangingChars="200" w:hanging="200"/>
    </w:pPr>
  </w:style>
  <w:style w:type="paragraph" w:styleId="afff3">
    <w:name w:val="footnote text"/>
    <w:basedOn w:val="a2"/>
    <w:link w:val="afff4"/>
    <w:uiPriority w:val="99"/>
    <w:rsid w:val="002A143B"/>
    <w:rPr>
      <w:sz w:val="18"/>
      <w:szCs w:val="18"/>
    </w:rPr>
  </w:style>
  <w:style w:type="paragraph" w:styleId="TOC6">
    <w:name w:val="toc 6"/>
    <w:basedOn w:val="a2"/>
    <w:next w:val="a2"/>
    <w:autoRedefine/>
    <w:uiPriority w:val="39"/>
    <w:rsid w:val="002A143B"/>
    <w:pPr>
      <w:ind w:left="2100"/>
    </w:pPr>
    <w:rPr>
      <w:rFonts w:ascii="Huawei Sans" w:hAnsi="Huawei Sans"/>
      <w:sz w:val="24"/>
    </w:rPr>
  </w:style>
  <w:style w:type="paragraph" w:styleId="56">
    <w:name w:val="List 5"/>
    <w:basedOn w:val="a2"/>
    <w:semiHidden/>
    <w:rsid w:val="002A143B"/>
    <w:pPr>
      <w:ind w:leftChars="800" w:left="100" w:hangingChars="200" w:hanging="200"/>
    </w:pPr>
  </w:style>
  <w:style w:type="paragraph" w:styleId="38">
    <w:name w:val="Body Text Indent 3"/>
    <w:basedOn w:val="a2"/>
    <w:link w:val="39"/>
    <w:semiHidden/>
    <w:rsid w:val="002A143B"/>
    <w:pPr>
      <w:spacing w:after="120"/>
      <w:ind w:leftChars="200" w:left="420"/>
    </w:pPr>
    <w:rPr>
      <w:sz w:val="16"/>
      <w:szCs w:val="16"/>
    </w:rPr>
  </w:style>
  <w:style w:type="paragraph" w:styleId="71">
    <w:name w:val="index 7"/>
    <w:basedOn w:val="a2"/>
    <w:next w:val="a2"/>
    <w:autoRedefine/>
    <w:semiHidden/>
    <w:rsid w:val="002A143B"/>
    <w:pPr>
      <w:ind w:left="1470" w:hanging="210"/>
    </w:pPr>
    <w:rPr>
      <w:sz w:val="20"/>
      <w:szCs w:val="20"/>
    </w:rPr>
  </w:style>
  <w:style w:type="paragraph" w:styleId="92">
    <w:name w:val="index 9"/>
    <w:basedOn w:val="a2"/>
    <w:next w:val="a2"/>
    <w:autoRedefine/>
    <w:semiHidden/>
    <w:rsid w:val="002A143B"/>
    <w:pPr>
      <w:ind w:left="1890" w:hanging="210"/>
    </w:pPr>
    <w:rPr>
      <w:sz w:val="20"/>
      <w:szCs w:val="20"/>
    </w:rPr>
  </w:style>
  <w:style w:type="paragraph" w:styleId="afff5">
    <w:name w:val="table of figures"/>
    <w:basedOn w:val="a2"/>
    <w:next w:val="a2"/>
    <w:semiHidden/>
    <w:rsid w:val="002A143B"/>
    <w:pPr>
      <w:spacing w:afterLines="50"/>
      <w:ind w:leftChars="300" w:left="300"/>
    </w:pPr>
    <w:rPr>
      <w:sz w:val="20"/>
      <w:szCs w:val="20"/>
    </w:rPr>
  </w:style>
  <w:style w:type="paragraph" w:styleId="TOC2">
    <w:name w:val="toc 2"/>
    <w:basedOn w:val="a2"/>
    <w:next w:val="a2"/>
    <w:autoRedefine/>
    <w:uiPriority w:val="39"/>
    <w:qFormat/>
    <w:rsid w:val="002A143B"/>
    <w:pPr>
      <w:ind w:left="0"/>
    </w:pPr>
    <w:rPr>
      <w:rFonts w:ascii="Huawei Sans" w:hAnsi="Huawei Sans"/>
      <w:noProof/>
      <w:sz w:val="20"/>
      <w:szCs w:val="20"/>
    </w:rPr>
  </w:style>
  <w:style w:type="paragraph" w:styleId="TOC9">
    <w:name w:val="toc 9"/>
    <w:basedOn w:val="a2"/>
    <w:next w:val="a2"/>
    <w:autoRedefine/>
    <w:uiPriority w:val="39"/>
    <w:rsid w:val="002A143B"/>
    <w:pPr>
      <w:ind w:left="3360"/>
    </w:pPr>
    <w:rPr>
      <w:sz w:val="24"/>
    </w:rPr>
  </w:style>
  <w:style w:type="paragraph" w:styleId="26">
    <w:name w:val="Body Text 2"/>
    <w:basedOn w:val="a2"/>
    <w:link w:val="27"/>
    <w:semiHidden/>
    <w:rsid w:val="002A143B"/>
    <w:pPr>
      <w:spacing w:after="120" w:line="480" w:lineRule="auto"/>
    </w:pPr>
  </w:style>
  <w:style w:type="paragraph" w:styleId="45">
    <w:name w:val="List 4"/>
    <w:basedOn w:val="a2"/>
    <w:semiHidden/>
    <w:rsid w:val="002A143B"/>
    <w:pPr>
      <w:ind w:leftChars="600" w:left="100" w:hangingChars="200" w:hanging="200"/>
    </w:pPr>
  </w:style>
  <w:style w:type="paragraph" w:styleId="28">
    <w:name w:val="List Continue 2"/>
    <w:basedOn w:val="a2"/>
    <w:semiHidden/>
    <w:rsid w:val="002A143B"/>
    <w:pPr>
      <w:spacing w:after="120"/>
      <w:ind w:leftChars="400" w:left="840"/>
    </w:pPr>
  </w:style>
  <w:style w:type="paragraph" w:styleId="afff6">
    <w:name w:val="Message Header"/>
    <w:basedOn w:val="a2"/>
    <w:link w:val="afff7"/>
    <w:semiHidden/>
    <w:rsid w:val="002A143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1">
    <w:name w:val="HTML Preformatted"/>
    <w:basedOn w:val="a2"/>
    <w:link w:val="HTML2"/>
    <w:rsid w:val="002A143B"/>
    <w:rPr>
      <w:rFonts w:ascii="Courier New" w:hAnsi="Courier New" w:cs="Courier New"/>
      <w:sz w:val="20"/>
      <w:szCs w:val="20"/>
    </w:rPr>
  </w:style>
  <w:style w:type="paragraph" w:styleId="afff8">
    <w:name w:val="Normal (Web)"/>
    <w:basedOn w:val="a2"/>
    <w:semiHidden/>
    <w:rsid w:val="002A143B"/>
    <w:rPr>
      <w:rFonts w:cs="Times New Roman"/>
    </w:rPr>
  </w:style>
  <w:style w:type="paragraph" w:styleId="3a">
    <w:name w:val="List Continue 3"/>
    <w:basedOn w:val="a2"/>
    <w:semiHidden/>
    <w:rsid w:val="002A143B"/>
    <w:pPr>
      <w:spacing w:after="120"/>
      <w:ind w:leftChars="600" w:left="1260"/>
    </w:pPr>
  </w:style>
  <w:style w:type="paragraph" w:styleId="29">
    <w:name w:val="index 2"/>
    <w:basedOn w:val="a2"/>
    <w:next w:val="a2"/>
    <w:autoRedefine/>
    <w:semiHidden/>
    <w:rsid w:val="002A143B"/>
    <w:pPr>
      <w:ind w:leftChars="200" w:left="200"/>
    </w:pPr>
    <w:rPr>
      <w:sz w:val="24"/>
    </w:rPr>
  </w:style>
  <w:style w:type="paragraph" w:styleId="afff9">
    <w:name w:val="Title"/>
    <w:basedOn w:val="a2"/>
    <w:link w:val="afffa"/>
    <w:qFormat/>
    <w:rsid w:val="002A143B"/>
    <w:pPr>
      <w:spacing w:before="240" w:after="60"/>
      <w:jc w:val="center"/>
      <w:outlineLvl w:val="0"/>
    </w:pPr>
    <w:rPr>
      <w:rFonts w:ascii="Arial" w:hAnsi="Arial"/>
      <w:b/>
      <w:bCs/>
    </w:rPr>
  </w:style>
  <w:style w:type="paragraph" w:styleId="afffb">
    <w:name w:val="annotation subject"/>
    <w:basedOn w:val="af4"/>
    <w:next w:val="af4"/>
    <w:link w:val="afffc"/>
    <w:semiHidden/>
    <w:rsid w:val="002A143B"/>
    <w:rPr>
      <w:b/>
      <w:bCs/>
    </w:rPr>
  </w:style>
  <w:style w:type="paragraph" w:styleId="afffd">
    <w:name w:val="Body Text First Indent"/>
    <w:basedOn w:val="afa"/>
    <w:link w:val="afffe"/>
    <w:semiHidden/>
    <w:rsid w:val="002A143B"/>
    <w:pPr>
      <w:ind w:firstLineChars="100" w:firstLine="420"/>
    </w:pPr>
  </w:style>
  <w:style w:type="paragraph" w:styleId="2a">
    <w:name w:val="Body Text First Indent 2"/>
    <w:basedOn w:val="afc"/>
    <w:link w:val="2b"/>
    <w:semiHidden/>
    <w:rsid w:val="002A143B"/>
    <w:pPr>
      <w:ind w:firstLineChars="200" w:firstLine="420"/>
    </w:pPr>
  </w:style>
  <w:style w:type="table" w:styleId="affff">
    <w:name w:val="Table Grid"/>
    <w:basedOn w:val="a4"/>
    <w:rsid w:val="002A143B"/>
    <w:pPr>
      <w:widowControl w:val="0"/>
      <w:adjustRightInd w:val="0"/>
      <w:snapToGrid w:val="0"/>
      <w:jc w:val="both"/>
    </w:pPr>
    <w:rPr>
      <w:rFonts w:ascii="HuaweiSans-Regular" w:eastAsia="方正兰亭黑简体" w:hAnsi="HuaweiSans-Regular" w:cs="Arial"/>
      <w:sz w:val="32"/>
      <w:szCs w:val="32"/>
    </w:rPr>
    <w:tblPr>
      <w:tblInd w:w="113" w:type="dxa"/>
    </w:tblPr>
  </w:style>
  <w:style w:type="table" w:styleId="affff0">
    <w:name w:val="Table Theme"/>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4"/>
    <w:semiHidden/>
    <w:rsid w:val="002A143B"/>
    <w:pPr>
      <w:adjustRightInd w:val="0"/>
      <w:snapToGrid w:val="0"/>
      <w:spacing w:before="160" w:after="160" w:line="240" w:lineRule="atLeast"/>
      <w:ind w:left="1701"/>
    </w:pPr>
    <w:rPr>
      <w:rFonts w:ascii="HuaweiSans-Regular" w:eastAsia="方正兰亭黑简体" w:hAnsi="HuaweiSans-Regular" w:cs="Arial"/>
      <w:color w:val="FFFFFF"/>
      <w:sz w:val="32"/>
      <w:szCs w:val="3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c">
    <w:name w:val="Table Colorful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b">
    <w:name w:val="Table Colorful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1">
    <w:name w:val="Table Elegant"/>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3">
    <w:name w:val="Table Classic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semiHidden/>
    <w:rsid w:val="002A143B"/>
    <w:pPr>
      <w:adjustRightInd w:val="0"/>
      <w:snapToGrid w:val="0"/>
      <w:spacing w:before="160" w:after="160" w:line="240" w:lineRule="atLeast"/>
      <w:ind w:left="1701"/>
    </w:pPr>
    <w:rPr>
      <w:rFonts w:ascii="HuaweiSans-Regular" w:eastAsia="方正兰亭黑简体" w:hAnsi="HuaweiSans-Regular" w:cs="Arial"/>
      <w:color w:val="000080"/>
      <w:sz w:val="32"/>
      <w:szCs w:val="3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Simple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e">
    <w:name w:val="Table Simple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5">
    <w:name w:val="Table Subtle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Subtle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3D effects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0">
    <w:name w:val="Table 3D effects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List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2">
    <w:name w:val="Table Contemporary"/>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8">
    <w:name w:val="Table Columns 1"/>
    <w:basedOn w:val="a4"/>
    <w:semiHidden/>
    <w:rsid w:val="002A143B"/>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4"/>
    <w:semiHidden/>
    <w:rsid w:val="002A143B"/>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4"/>
    <w:semiHidden/>
    <w:rsid w:val="002A143B"/>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3">
    <w:name w:val="Table Grid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1">
    <w:name w:val="Table Grid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semiHidden/>
    <w:rsid w:val="002A143B"/>
    <w:pPr>
      <w:adjustRightInd w:val="0"/>
      <w:snapToGrid w:val="0"/>
      <w:spacing w:before="160" w:after="160" w:line="240" w:lineRule="atLeast"/>
      <w:ind w:left="1701"/>
    </w:pPr>
    <w:rPr>
      <w:rFonts w:ascii="HuaweiSans-Regular" w:eastAsia="方正兰亭黑简体" w:hAnsi="HuaweiSans-Regular" w:cs="Arial"/>
      <w:b/>
      <w:bCs/>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f3">
    <w:name w:val="Table Professional"/>
    <w:basedOn w:val="a4"/>
    <w:semiHidden/>
    <w:rsid w:val="002A143B"/>
    <w:pPr>
      <w:widowControl w:val="0"/>
      <w:jc w:val="both"/>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5">
    <w:name w:val="Medium Shading 2 Accent 5"/>
    <w:basedOn w:val="a4"/>
    <w:uiPriority w:val="64"/>
    <w:rsid w:val="002A143B"/>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f4">
    <w:name w:val="Strong"/>
    <w:basedOn w:val="a3"/>
    <w:qFormat/>
    <w:rsid w:val="002A143B"/>
    <w:rPr>
      <w:b/>
      <w:bCs/>
    </w:rPr>
  </w:style>
  <w:style w:type="character" w:styleId="affff5">
    <w:name w:val="endnote reference"/>
    <w:basedOn w:val="a3"/>
    <w:semiHidden/>
    <w:rsid w:val="002A143B"/>
    <w:rPr>
      <w:vertAlign w:val="superscript"/>
    </w:rPr>
  </w:style>
  <w:style w:type="character" w:styleId="affff6">
    <w:name w:val="page number"/>
    <w:basedOn w:val="a3"/>
    <w:semiHidden/>
    <w:rsid w:val="002A143B"/>
  </w:style>
  <w:style w:type="character" w:styleId="affff7">
    <w:name w:val="FollowedHyperlink"/>
    <w:semiHidden/>
    <w:rsid w:val="002A143B"/>
    <w:rPr>
      <w:color w:val="800080"/>
      <w:u w:val="none"/>
    </w:rPr>
  </w:style>
  <w:style w:type="character" w:styleId="affff8">
    <w:name w:val="Emphasis"/>
    <w:basedOn w:val="a3"/>
    <w:qFormat/>
    <w:rsid w:val="002A143B"/>
    <w:rPr>
      <w:i/>
      <w:iCs/>
    </w:rPr>
  </w:style>
  <w:style w:type="character" w:styleId="affff9">
    <w:name w:val="line number"/>
    <w:basedOn w:val="a3"/>
    <w:semiHidden/>
    <w:rsid w:val="002A143B"/>
  </w:style>
  <w:style w:type="character" w:styleId="HTML3">
    <w:name w:val="HTML Definition"/>
    <w:basedOn w:val="a3"/>
    <w:semiHidden/>
    <w:rsid w:val="002A143B"/>
    <w:rPr>
      <w:i/>
      <w:iCs/>
    </w:rPr>
  </w:style>
  <w:style w:type="character" w:styleId="HTML4">
    <w:name w:val="HTML Typewriter"/>
    <w:basedOn w:val="a3"/>
    <w:semiHidden/>
    <w:rsid w:val="002A143B"/>
    <w:rPr>
      <w:rFonts w:ascii="Courier New" w:hAnsi="Courier New" w:cs="Courier New"/>
      <w:sz w:val="20"/>
      <w:szCs w:val="20"/>
    </w:rPr>
  </w:style>
  <w:style w:type="character" w:styleId="HTML5">
    <w:name w:val="HTML Acronym"/>
    <w:basedOn w:val="a3"/>
    <w:semiHidden/>
    <w:rsid w:val="002A143B"/>
  </w:style>
  <w:style w:type="character" w:styleId="HTML6">
    <w:name w:val="HTML Variable"/>
    <w:basedOn w:val="a3"/>
    <w:semiHidden/>
    <w:rsid w:val="002A143B"/>
    <w:rPr>
      <w:i/>
      <w:iCs/>
    </w:rPr>
  </w:style>
  <w:style w:type="character" w:styleId="affffa">
    <w:name w:val="Hyperlink"/>
    <w:uiPriority w:val="99"/>
    <w:rsid w:val="002A143B"/>
    <w:rPr>
      <w:color w:val="0000FF"/>
      <w:u w:val="none"/>
    </w:rPr>
  </w:style>
  <w:style w:type="character" w:styleId="HTML7">
    <w:name w:val="HTML Code"/>
    <w:basedOn w:val="a3"/>
    <w:semiHidden/>
    <w:rsid w:val="002A143B"/>
    <w:rPr>
      <w:rFonts w:ascii="Courier New" w:hAnsi="Courier New" w:cs="Courier New"/>
      <w:sz w:val="20"/>
      <w:szCs w:val="20"/>
    </w:rPr>
  </w:style>
  <w:style w:type="character" w:styleId="affffb">
    <w:name w:val="annotation reference"/>
    <w:basedOn w:val="a3"/>
    <w:semiHidden/>
    <w:rsid w:val="002A143B"/>
    <w:rPr>
      <w:sz w:val="21"/>
      <w:szCs w:val="21"/>
    </w:rPr>
  </w:style>
  <w:style w:type="character" w:styleId="HTML8">
    <w:name w:val="HTML Cite"/>
    <w:basedOn w:val="a3"/>
    <w:semiHidden/>
    <w:rsid w:val="002A143B"/>
    <w:rPr>
      <w:i/>
      <w:iCs/>
    </w:rPr>
  </w:style>
  <w:style w:type="character" w:styleId="affffc">
    <w:name w:val="footnote reference"/>
    <w:basedOn w:val="a3"/>
    <w:semiHidden/>
    <w:rsid w:val="002A143B"/>
    <w:rPr>
      <w:vertAlign w:val="superscript"/>
    </w:rPr>
  </w:style>
  <w:style w:type="character" w:styleId="HTML9">
    <w:name w:val="HTML Keyboard"/>
    <w:basedOn w:val="a3"/>
    <w:semiHidden/>
    <w:rsid w:val="002A143B"/>
    <w:rPr>
      <w:rFonts w:ascii="Courier New" w:hAnsi="Courier New" w:cs="Courier New"/>
      <w:sz w:val="20"/>
      <w:szCs w:val="20"/>
    </w:rPr>
  </w:style>
  <w:style w:type="character" w:styleId="HTMLa">
    <w:name w:val="HTML Sample"/>
    <w:basedOn w:val="a3"/>
    <w:semiHidden/>
    <w:rsid w:val="002A143B"/>
    <w:rPr>
      <w:rFonts w:ascii="Courier New" w:hAnsi="Courier New" w:cs="Courier New"/>
    </w:rPr>
  </w:style>
  <w:style w:type="paragraph" w:customStyle="1" w:styleId="Cover1">
    <w:name w:val="Cover1"/>
    <w:basedOn w:val="a2"/>
    <w:rsid w:val="002A143B"/>
    <w:pPr>
      <w:spacing w:line="240" w:lineRule="auto"/>
      <w:ind w:left="0"/>
    </w:pPr>
    <w:rPr>
      <w:rFonts w:ascii="Arial" w:eastAsia="黑体" w:hAnsi="Arial"/>
      <w:b/>
      <w:bCs/>
      <w:noProof/>
      <w:sz w:val="48"/>
      <w:szCs w:val="48"/>
    </w:rPr>
  </w:style>
  <w:style w:type="paragraph" w:customStyle="1" w:styleId="Cover4">
    <w:name w:val="Cover 4"/>
    <w:basedOn w:val="Cover3"/>
    <w:rsid w:val="002A143B"/>
    <w:pPr>
      <w:spacing w:before="0" w:after="0" w:line="240" w:lineRule="auto"/>
      <w:jc w:val="both"/>
    </w:pPr>
    <w:rPr>
      <w:sz w:val="21"/>
      <w:szCs w:val="21"/>
    </w:rPr>
  </w:style>
  <w:style w:type="paragraph" w:customStyle="1" w:styleId="Cover3">
    <w:name w:val="Cover 3"/>
    <w:basedOn w:val="a2"/>
    <w:rsid w:val="002A143B"/>
    <w:pPr>
      <w:widowControl w:val="0"/>
      <w:topLinePunct w:val="0"/>
      <w:ind w:left="0"/>
    </w:pPr>
    <w:rPr>
      <w:rFonts w:ascii="Arial" w:eastAsia="黑体" w:hAnsi="Arial"/>
      <w:b/>
      <w:bCs/>
      <w:spacing w:val="-4"/>
      <w:sz w:val="22"/>
      <w:szCs w:val="22"/>
    </w:rPr>
  </w:style>
  <w:style w:type="character" w:customStyle="1" w:styleId="affc">
    <w:name w:val="页眉 字符"/>
    <w:basedOn w:val="a3"/>
    <w:link w:val="affb"/>
    <w:semiHidden/>
    <w:rsid w:val="002A143B"/>
    <w:rPr>
      <w:rFonts w:cs="Arial"/>
      <w:kern w:val="2"/>
      <w:sz w:val="2"/>
      <w:szCs w:val="2"/>
    </w:rPr>
  </w:style>
  <w:style w:type="table" w:customStyle="1" w:styleId="TableNoFrame">
    <w:name w:val="Table No Frame"/>
    <w:basedOn w:val="affff"/>
    <w:semiHidden/>
    <w:rsid w:val="002A143B"/>
    <w:pPr>
      <w:adjustRightInd/>
      <w:snapToGrid/>
      <w:jc w:val="left"/>
    </w:pPr>
    <w:tblPr/>
    <w:trPr>
      <w:cantSplit/>
    </w:trPr>
  </w:style>
  <w:style w:type="paragraph" w:customStyle="1" w:styleId="Figure">
    <w:name w:val="Figure"/>
    <w:basedOn w:val="a2"/>
    <w:next w:val="a2"/>
    <w:rsid w:val="002A143B"/>
  </w:style>
  <w:style w:type="paragraph" w:customStyle="1" w:styleId="FigureDescription">
    <w:name w:val="Figure Description"/>
    <w:next w:val="Figure"/>
    <w:link w:val="FigureDescription0"/>
    <w:rsid w:val="002A143B"/>
    <w:pPr>
      <w:keepNext/>
      <w:adjustRightInd w:val="0"/>
      <w:snapToGrid w:val="0"/>
      <w:spacing w:before="320" w:after="80" w:line="240" w:lineRule="atLeast"/>
      <w:ind w:left="1701"/>
      <w:outlineLvl w:val="7"/>
    </w:pPr>
    <w:rPr>
      <w:rFonts w:ascii="HuaweiSans-Regular" w:eastAsia="黑体" w:hAnsi="HuaweiSans-Regular" w:cs="Arial"/>
      <w:spacing w:val="-4"/>
      <w:kern w:val="2"/>
      <w:sz w:val="21"/>
      <w:szCs w:val="21"/>
    </w:rPr>
  </w:style>
  <w:style w:type="paragraph" w:customStyle="1" w:styleId="FigureText">
    <w:name w:val="Figure Text"/>
    <w:rsid w:val="002A143B"/>
    <w:pPr>
      <w:widowControl w:val="0"/>
      <w:adjustRightInd w:val="0"/>
      <w:snapToGrid w:val="0"/>
      <w:spacing w:line="240" w:lineRule="atLeast"/>
    </w:pPr>
    <w:rPr>
      <w:rFonts w:ascii="HuaweiSans-Regular" w:eastAsia="方正兰亭黑简体" w:hAnsi="HuaweiSans-Regular" w:cs="Arial"/>
      <w:sz w:val="18"/>
      <w:szCs w:val="18"/>
      <w:lang w:eastAsia="en-US"/>
    </w:rPr>
  </w:style>
  <w:style w:type="paragraph" w:customStyle="1" w:styleId="HeadingRight">
    <w:name w:val="Heading Right"/>
    <w:basedOn w:val="a2"/>
    <w:rsid w:val="002A143B"/>
    <w:pPr>
      <w:spacing w:before="0" w:after="0"/>
      <w:ind w:left="0"/>
      <w:jc w:val="right"/>
    </w:pPr>
    <w:rPr>
      <w:sz w:val="20"/>
      <w:szCs w:val="20"/>
    </w:rPr>
  </w:style>
  <w:style w:type="paragraph" w:customStyle="1" w:styleId="Heading1NoNumber">
    <w:name w:val="Heading1 No Number"/>
    <w:basedOn w:val="1"/>
    <w:next w:val="a2"/>
    <w:link w:val="Heading1NoNumber0"/>
    <w:rsid w:val="002A143B"/>
    <w:pPr>
      <w:pageBreakBefore/>
      <w:numPr>
        <w:numId w:val="0"/>
      </w:numPr>
    </w:pPr>
  </w:style>
  <w:style w:type="paragraph" w:customStyle="1" w:styleId="Heading2NoNumber">
    <w:name w:val="Heading2 No Number"/>
    <w:basedOn w:val="2"/>
    <w:next w:val="a2"/>
    <w:link w:val="Heading2NoNumber0"/>
    <w:rsid w:val="002A143B"/>
    <w:pPr>
      <w:numPr>
        <w:ilvl w:val="0"/>
        <w:numId w:val="0"/>
      </w:numPr>
    </w:pPr>
  </w:style>
  <w:style w:type="paragraph" w:customStyle="1" w:styleId="Heading3NoNumber">
    <w:name w:val="Heading3 No Number"/>
    <w:basedOn w:val="3"/>
    <w:next w:val="a2"/>
    <w:link w:val="Heading3NoNumber0"/>
    <w:autoRedefine/>
    <w:rsid w:val="002A143B"/>
    <w:pPr>
      <w:numPr>
        <w:ilvl w:val="0"/>
        <w:numId w:val="0"/>
      </w:numPr>
      <w:outlineLvl w:val="9"/>
    </w:pPr>
    <w:rPr>
      <w:rFonts w:cs="Book Antiqua"/>
      <w:sz w:val="26"/>
    </w:rPr>
  </w:style>
  <w:style w:type="paragraph" w:customStyle="1" w:styleId="Heading4NoNumber">
    <w:name w:val="Heading4 No Number"/>
    <w:basedOn w:val="a2"/>
    <w:semiHidden/>
    <w:rsid w:val="002A143B"/>
    <w:pPr>
      <w:keepNext/>
      <w:spacing w:before="200"/>
    </w:pPr>
    <w:rPr>
      <w:rFonts w:eastAsia="黑体"/>
      <w:bCs/>
      <w:spacing w:val="-4"/>
    </w:rPr>
  </w:style>
  <w:style w:type="paragraph" w:customStyle="1" w:styleId="AboutThisChapter">
    <w:name w:val="About This Chapter"/>
    <w:basedOn w:val="Heading2NoNumber"/>
    <w:next w:val="a2"/>
    <w:rsid w:val="002A143B"/>
    <w:pPr>
      <w:spacing w:after="560"/>
    </w:pPr>
  </w:style>
  <w:style w:type="paragraph" w:customStyle="1" w:styleId="ItemList">
    <w:name w:val="Item List"/>
    <w:link w:val="ItemList0"/>
    <w:rsid w:val="002A143B"/>
    <w:pPr>
      <w:numPr>
        <w:numId w:val="5"/>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2A143B"/>
    <w:pPr>
      <w:numPr>
        <w:numId w:val="6"/>
      </w:numPr>
      <w:tabs>
        <w:tab w:val="left" w:pos="284"/>
      </w:tabs>
      <w:ind w:left="284" w:hanging="284"/>
    </w:pPr>
  </w:style>
  <w:style w:type="paragraph" w:customStyle="1" w:styleId="ItemListText">
    <w:name w:val="Item List Text"/>
    <w:rsid w:val="002A143B"/>
    <w:pPr>
      <w:adjustRightInd w:val="0"/>
      <w:snapToGrid w:val="0"/>
      <w:spacing w:before="80" w:after="80" w:line="240" w:lineRule="atLeast"/>
      <w:ind w:left="2126"/>
    </w:pPr>
    <w:rPr>
      <w:rFonts w:ascii="HuaweiSans-Regular" w:eastAsia="方正兰亭黑简体" w:hAnsi="HuaweiSans-Regular" w:cs="Arial"/>
      <w:kern w:val="2"/>
      <w:sz w:val="21"/>
      <w:szCs w:val="21"/>
    </w:rPr>
  </w:style>
  <w:style w:type="paragraph" w:customStyle="1" w:styleId="ItemStep">
    <w:name w:val="Item Step"/>
    <w:rsid w:val="002A143B"/>
    <w:pPr>
      <w:numPr>
        <w:ilvl w:val="6"/>
        <w:numId w:val="1"/>
      </w:numPr>
      <w:adjustRightInd w:val="0"/>
      <w:snapToGrid w:val="0"/>
      <w:spacing w:before="80" w:after="80" w:line="240" w:lineRule="atLeast"/>
      <w:outlineLvl w:val="6"/>
    </w:pPr>
    <w:rPr>
      <w:rFonts w:ascii="HuaweiSans-Regular" w:eastAsia="方正兰亭黑简体" w:hAnsi="HuaweiSans-Regular" w:cs="Arial"/>
      <w:sz w:val="21"/>
      <w:szCs w:val="21"/>
    </w:rPr>
  </w:style>
  <w:style w:type="paragraph" w:customStyle="1" w:styleId="ManualTitle1">
    <w:name w:val="Manual Title1"/>
    <w:semiHidden/>
    <w:rsid w:val="002A143B"/>
    <w:rPr>
      <w:rFonts w:ascii="Arial" w:eastAsia="黑体" w:hAnsi="Arial" w:cs="Arial"/>
      <w:noProof/>
      <w:sz w:val="30"/>
      <w:szCs w:val="32"/>
      <w:lang w:eastAsia="en-US"/>
    </w:rPr>
  </w:style>
  <w:style w:type="paragraph" w:customStyle="1" w:styleId="CAUTIONHeading">
    <w:name w:val="CAUTION Heading"/>
    <w:basedOn w:val="a2"/>
    <w:rsid w:val="002A143B"/>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2A143B"/>
    <w:pPr>
      <w:keepNext/>
      <w:adjustRightInd w:val="0"/>
      <w:snapToGrid w:val="0"/>
      <w:spacing w:before="80" w:after="40" w:line="240" w:lineRule="atLeast"/>
    </w:pPr>
    <w:rPr>
      <w:rFonts w:ascii="HuaweiSans-Regular" w:eastAsia="黑体" w:hAnsi="HuaweiSans-Regular" w:cs="Arial"/>
      <w:bCs/>
      <w:kern w:val="2"/>
      <w:sz w:val="18"/>
      <w:szCs w:val="18"/>
    </w:rPr>
  </w:style>
  <w:style w:type="paragraph" w:customStyle="1" w:styleId="NotesTextinTable">
    <w:name w:val="Notes Text in Table"/>
    <w:rsid w:val="002A143B"/>
    <w:pPr>
      <w:widowControl w:val="0"/>
      <w:adjustRightInd w:val="0"/>
      <w:snapToGrid w:val="0"/>
      <w:spacing w:before="40" w:after="80" w:line="240" w:lineRule="atLeast"/>
      <w:ind w:left="170"/>
    </w:pPr>
    <w:rPr>
      <w:rFonts w:ascii="HuaweiSans-Regular" w:eastAsia="楷体_GB2312" w:hAnsi="HuaweiSans-Regular" w:cs="Arial"/>
      <w:iCs/>
      <w:kern w:val="2"/>
      <w:sz w:val="32"/>
      <w:szCs w:val="18"/>
    </w:rPr>
  </w:style>
  <w:style w:type="paragraph" w:customStyle="1" w:styleId="CAUTIONText">
    <w:name w:val="CAUTION Text"/>
    <w:basedOn w:val="a2"/>
    <w:rsid w:val="002A143B"/>
    <w:pPr>
      <w:keepLines/>
      <w:pBdr>
        <w:bottom w:val="single" w:sz="12" w:space="4" w:color="auto"/>
      </w:pBdr>
    </w:pPr>
    <w:rPr>
      <w:rFonts w:eastAsia="楷体_GB2312"/>
      <w:iCs/>
    </w:rPr>
  </w:style>
  <w:style w:type="paragraph" w:customStyle="1" w:styleId="CAUTIONTextList">
    <w:name w:val="CAUTION Text List"/>
    <w:basedOn w:val="CAUTIONText"/>
    <w:rsid w:val="002A143B"/>
    <w:pPr>
      <w:keepNext/>
      <w:numPr>
        <w:numId w:val="7"/>
      </w:numPr>
    </w:pPr>
  </w:style>
  <w:style w:type="paragraph" w:customStyle="1" w:styleId="1b">
    <w:name w:val="表格1"/>
    <w:basedOn w:val="TableHeading"/>
    <w:link w:val="1c"/>
    <w:rsid w:val="002A143B"/>
    <w:pPr>
      <w:jc w:val="center"/>
    </w:pPr>
    <w:rPr>
      <w:b/>
    </w:rPr>
  </w:style>
  <w:style w:type="paragraph" w:customStyle="1" w:styleId="TableHeading">
    <w:name w:val="Table Heading"/>
    <w:basedOn w:val="a2"/>
    <w:link w:val="TableHeading0"/>
    <w:rsid w:val="002A143B"/>
    <w:pPr>
      <w:keepNext/>
      <w:widowControl w:val="0"/>
      <w:ind w:left="0"/>
    </w:pPr>
    <w:rPr>
      <w:rFonts w:ascii="Book Antiqua" w:eastAsia="黑体" w:hAnsi="Book Antiqua" w:cs="Book Antiqua"/>
      <w:bCs/>
      <w:snapToGrid w:val="0"/>
    </w:rPr>
  </w:style>
  <w:style w:type="paragraph" w:customStyle="1" w:styleId="Step">
    <w:name w:val="Step"/>
    <w:basedOn w:val="a2"/>
    <w:link w:val="Step0"/>
    <w:rsid w:val="002A143B"/>
    <w:pPr>
      <w:tabs>
        <w:tab w:val="num" w:pos="1701"/>
      </w:tabs>
      <w:ind w:left="1701" w:hanging="159"/>
      <w:outlineLvl w:val="5"/>
    </w:pPr>
    <w:rPr>
      <w:snapToGrid w:val="0"/>
    </w:rPr>
  </w:style>
  <w:style w:type="paragraph" w:customStyle="1" w:styleId="SubItemList">
    <w:name w:val="Sub Item List"/>
    <w:basedOn w:val="a2"/>
    <w:rsid w:val="002A143B"/>
    <w:pPr>
      <w:numPr>
        <w:numId w:val="8"/>
      </w:numPr>
    </w:pPr>
  </w:style>
  <w:style w:type="paragraph" w:customStyle="1" w:styleId="SubItemListText">
    <w:name w:val="Sub Item List Text"/>
    <w:rsid w:val="002A143B"/>
    <w:pPr>
      <w:adjustRightInd w:val="0"/>
      <w:snapToGrid w:val="0"/>
      <w:spacing w:before="80" w:after="80" w:line="240" w:lineRule="atLeast"/>
      <w:ind w:left="2410"/>
    </w:pPr>
    <w:rPr>
      <w:rFonts w:ascii="HuaweiSans-Regular" w:eastAsia="方正兰亭黑简体" w:hAnsi="HuaweiSans-Regular" w:cs="Arial"/>
      <w:kern w:val="2"/>
      <w:sz w:val="21"/>
      <w:szCs w:val="21"/>
    </w:rPr>
  </w:style>
  <w:style w:type="paragraph" w:customStyle="1" w:styleId="TableDescription">
    <w:name w:val="Table Description"/>
    <w:basedOn w:val="a2"/>
    <w:next w:val="a2"/>
    <w:link w:val="TableDescription0"/>
    <w:rsid w:val="002A143B"/>
    <w:pPr>
      <w:keepNext/>
      <w:topLinePunct w:val="0"/>
      <w:spacing w:before="320"/>
      <w:ind w:left="1701"/>
      <w:outlineLvl w:val="8"/>
    </w:pPr>
    <w:rPr>
      <w:rFonts w:eastAsia="黑体"/>
      <w:spacing w:val="-4"/>
    </w:rPr>
  </w:style>
  <w:style w:type="paragraph" w:customStyle="1" w:styleId="TableNote">
    <w:name w:val="Table Note"/>
    <w:basedOn w:val="a2"/>
    <w:rsid w:val="002A143B"/>
    <w:rPr>
      <w:sz w:val="18"/>
      <w:szCs w:val="18"/>
    </w:rPr>
  </w:style>
  <w:style w:type="paragraph" w:customStyle="1" w:styleId="TerminalDisplay">
    <w:name w:val="Terminal Display"/>
    <w:rsid w:val="002A143B"/>
    <w:pPr>
      <w:snapToGrid w:val="0"/>
      <w:spacing w:line="240" w:lineRule="atLeast"/>
      <w:ind w:left="1701"/>
    </w:pPr>
    <w:rPr>
      <w:rFonts w:ascii="Courier New" w:eastAsia="方正兰亭黑简体" w:hAnsi="Courier New" w:cs="Courier New"/>
      <w:snapToGrid w:val="0"/>
      <w:spacing w:val="-1"/>
      <w:sz w:val="21"/>
      <w:szCs w:val="16"/>
    </w:rPr>
  </w:style>
  <w:style w:type="paragraph" w:customStyle="1" w:styleId="TerminalDisplayinTable">
    <w:name w:val="Terminal Display in Table"/>
    <w:rsid w:val="002A143B"/>
    <w:pPr>
      <w:widowControl w:val="0"/>
      <w:adjustRightInd w:val="0"/>
      <w:snapToGrid w:val="0"/>
      <w:spacing w:before="80" w:after="80" w:line="240" w:lineRule="atLeast"/>
    </w:pPr>
    <w:rPr>
      <w:rFonts w:ascii="Courier New" w:eastAsia="方正兰亭黑简体" w:hAnsi="Courier New" w:cs="Courier New"/>
      <w:snapToGrid w:val="0"/>
      <w:spacing w:val="-1"/>
      <w:sz w:val="16"/>
      <w:szCs w:val="16"/>
    </w:rPr>
  </w:style>
  <w:style w:type="paragraph" w:customStyle="1" w:styleId="CopyrightDeclaration">
    <w:name w:val="Copyright Declaration"/>
    <w:semiHidden/>
    <w:rsid w:val="002A143B"/>
    <w:pPr>
      <w:spacing w:before="80" w:after="80"/>
    </w:pPr>
    <w:rPr>
      <w:rFonts w:ascii="Arial" w:eastAsia="黑体" w:hAnsi="Arial" w:cs="Arial"/>
      <w:sz w:val="36"/>
      <w:szCs w:val="32"/>
    </w:rPr>
  </w:style>
  <w:style w:type="paragraph" w:customStyle="1" w:styleId="TableText">
    <w:name w:val="Table Text"/>
    <w:basedOn w:val="a2"/>
    <w:link w:val="TableText0"/>
    <w:rsid w:val="002A143B"/>
    <w:pPr>
      <w:widowControl w:val="0"/>
      <w:ind w:left="0"/>
    </w:pPr>
    <w:rPr>
      <w:snapToGrid w:val="0"/>
    </w:rPr>
  </w:style>
  <w:style w:type="paragraph" w:customStyle="1" w:styleId="HeadingMiddle">
    <w:name w:val="Heading Middle"/>
    <w:rsid w:val="002A143B"/>
    <w:pPr>
      <w:adjustRightInd w:val="0"/>
      <w:snapToGrid w:val="0"/>
      <w:spacing w:line="240" w:lineRule="atLeast"/>
      <w:jc w:val="center"/>
    </w:pPr>
    <w:rPr>
      <w:rFonts w:ascii="HuaweiSans-Regular" w:eastAsia="方正兰亭黑简体" w:hAnsi="HuaweiSans-Regular" w:cs="Arial"/>
      <w:snapToGrid w:val="0"/>
      <w:sz w:val="32"/>
      <w:szCs w:val="32"/>
    </w:rPr>
  </w:style>
  <w:style w:type="paragraph" w:customStyle="1" w:styleId="Contents">
    <w:name w:val="Contents"/>
    <w:basedOn w:val="Heading1NoNumber"/>
    <w:rsid w:val="002A143B"/>
    <w:pPr>
      <w:outlineLvl w:val="9"/>
    </w:pPr>
  </w:style>
  <w:style w:type="paragraph" w:customStyle="1" w:styleId="ItemStepinTable">
    <w:name w:val="Item Step in Table"/>
    <w:rsid w:val="002A143B"/>
    <w:pPr>
      <w:numPr>
        <w:numId w:val="9"/>
      </w:numPr>
      <w:topLinePunct/>
      <w:spacing w:before="80" w:after="80" w:line="240" w:lineRule="atLeast"/>
    </w:pPr>
    <w:rPr>
      <w:rFonts w:ascii="HuaweiSans-Regular" w:eastAsia="方正兰亭黑简体" w:hAnsi="HuaweiSans-Regular" w:cs="Arial"/>
      <w:sz w:val="21"/>
      <w:szCs w:val="22"/>
    </w:rPr>
  </w:style>
  <w:style w:type="paragraph" w:customStyle="1" w:styleId="End">
    <w:name w:val="End"/>
    <w:basedOn w:val="a2"/>
    <w:rsid w:val="002A143B"/>
    <w:pPr>
      <w:spacing w:after="400"/>
    </w:pPr>
    <w:rPr>
      <w:b/>
    </w:rPr>
  </w:style>
  <w:style w:type="paragraph" w:customStyle="1" w:styleId="110">
    <w:name w:val="样式11"/>
    <w:basedOn w:val="End"/>
    <w:semiHidden/>
    <w:rPr>
      <w:b w:val="0"/>
    </w:rPr>
  </w:style>
  <w:style w:type="paragraph" w:customStyle="1" w:styleId="NotesTextListinTable">
    <w:name w:val="Notes Text List in Table"/>
    <w:rsid w:val="002A143B"/>
    <w:pPr>
      <w:numPr>
        <w:numId w:val="10"/>
      </w:numPr>
      <w:spacing w:before="40" w:after="80" w:line="200" w:lineRule="atLeast"/>
      <w:ind w:left="454" w:hanging="284"/>
      <w:jc w:val="both"/>
    </w:pPr>
    <w:rPr>
      <w:rFonts w:ascii="HuaweiSans-Regular" w:eastAsia="楷体_GB2312" w:hAnsi="HuaweiSans-Regular" w:cs="楷体_GB2312"/>
      <w:noProof/>
      <w:sz w:val="18"/>
      <w:szCs w:val="18"/>
    </w:rPr>
  </w:style>
  <w:style w:type="paragraph" w:customStyle="1" w:styleId="NotesHeading">
    <w:name w:val="Notes Heading"/>
    <w:basedOn w:val="CAUTIONHeading"/>
    <w:rsid w:val="002A143B"/>
    <w:pPr>
      <w:pBdr>
        <w:top w:val="none" w:sz="0" w:space="0" w:color="auto"/>
      </w:pBdr>
      <w:spacing w:after="40"/>
    </w:pPr>
    <w:rPr>
      <w:position w:val="-6"/>
      <w:sz w:val="18"/>
      <w:szCs w:val="18"/>
    </w:rPr>
  </w:style>
  <w:style w:type="paragraph" w:customStyle="1" w:styleId="NotesText">
    <w:name w:val="Notes Text"/>
    <w:basedOn w:val="CAUTIONText"/>
    <w:rsid w:val="002A143B"/>
    <w:pPr>
      <w:pBdr>
        <w:bottom w:val="none" w:sz="0" w:space="0" w:color="auto"/>
      </w:pBdr>
      <w:spacing w:before="40" w:line="200" w:lineRule="atLeast"/>
      <w:ind w:left="2075"/>
    </w:pPr>
    <w:rPr>
      <w:szCs w:val="18"/>
    </w:rPr>
  </w:style>
  <w:style w:type="paragraph" w:customStyle="1" w:styleId="NotesTextList">
    <w:name w:val="Notes Text List"/>
    <w:basedOn w:val="CAUTIONTextList"/>
    <w:rsid w:val="002A143B"/>
    <w:pPr>
      <w:numPr>
        <w:numId w:val="11"/>
      </w:numPr>
      <w:pBdr>
        <w:bottom w:val="none" w:sz="0" w:space="0" w:color="auto"/>
      </w:pBdr>
      <w:spacing w:before="40" w:line="200" w:lineRule="atLeast"/>
    </w:pPr>
    <w:rPr>
      <w:sz w:val="20"/>
      <w:szCs w:val="18"/>
    </w:rPr>
  </w:style>
  <w:style w:type="paragraph" w:customStyle="1" w:styleId="FigureDescriptioninAppendix">
    <w:name w:val="Figure Description in Appendix"/>
    <w:basedOn w:val="Figure"/>
    <w:next w:val="Figure"/>
    <w:rsid w:val="002A143B"/>
    <w:pPr>
      <w:keepNext/>
      <w:numPr>
        <w:ilvl w:val="7"/>
        <w:numId w:val="54"/>
      </w:numPr>
      <w:topLinePunct w:val="0"/>
      <w:outlineLvl w:val="7"/>
    </w:pPr>
    <w:rPr>
      <w:rFonts w:eastAsia="黑体"/>
    </w:rPr>
  </w:style>
  <w:style w:type="paragraph" w:customStyle="1" w:styleId="Cover2">
    <w:name w:val="Cover 2"/>
    <w:rsid w:val="002A143B"/>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2A143B"/>
    <w:pPr>
      <w:adjustRightInd w:val="0"/>
      <w:snapToGrid w:val="0"/>
      <w:spacing w:before="80" w:after="80" w:line="240" w:lineRule="atLeast"/>
      <w:jc w:val="both"/>
    </w:pPr>
    <w:rPr>
      <w:rFonts w:ascii="Arial" w:eastAsia="方正兰亭黑简体" w:hAnsi="Arial" w:cs="Arial"/>
      <w:snapToGrid w:val="0"/>
      <w:sz w:val="32"/>
      <w:szCs w:val="32"/>
    </w:rPr>
  </w:style>
  <w:style w:type="paragraph" w:customStyle="1" w:styleId="TOC10">
    <w:name w:val="TOC 标题1"/>
    <w:next w:val="TOC1"/>
    <w:semiHidden/>
    <w:rsid w:val="002A143B"/>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2A143B"/>
    <w:pPr>
      <w:topLinePunct w:val="0"/>
      <w:adjustRightInd/>
      <w:snapToGrid/>
      <w:spacing w:before="40" w:after="40" w:line="240" w:lineRule="auto"/>
      <w:ind w:leftChars="810" w:left="810" w:rightChars="100" w:right="210"/>
    </w:pPr>
    <w:rPr>
      <w:rFonts w:ascii="Courier New" w:eastAsia="黑体" w:hAnsi="Courier New" w:cs="宋体"/>
      <w:szCs w:val="20"/>
    </w:rPr>
  </w:style>
  <w:style w:type="character" w:customStyle="1" w:styleId="commandparameter">
    <w:name w:val="command parameter"/>
    <w:rsid w:val="002A143B"/>
    <w:rPr>
      <w:rFonts w:ascii="Arial" w:eastAsia="宋体" w:hAnsi="Arial"/>
      <w:i/>
      <w:color w:val="auto"/>
      <w:sz w:val="21"/>
      <w:szCs w:val="21"/>
    </w:rPr>
  </w:style>
  <w:style w:type="character" w:customStyle="1" w:styleId="commandkeywords">
    <w:name w:val="command keywords"/>
    <w:rsid w:val="002A143B"/>
    <w:rPr>
      <w:rFonts w:ascii="Arial" w:eastAsia="宋体" w:hAnsi="Arial"/>
      <w:b/>
      <w:color w:val="auto"/>
      <w:sz w:val="21"/>
      <w:szCs w:val="21"/>
    </w:rPr>
  </w:style>
  <w:style w:type="character" w:customStyle="1" w:styleId="TableHeading0">
    <w:name w:val="Table Heading 字符"/>
    <w:basedOn w:val="a3"/>
    <w:link w:val="TableHeading"/>
    <w:rsid w:val="002A143B"/>
    <w:rPr>
      <w:rFonts w:ascii="Book Antiqua" w:eastAsia="黑体" w:hAnsi="Book Antiqua" w:cs="Book Antiqua"/>
      <w:bCs/>
      <w:snapToGrid w:val="0"/>
      <w:sz w:val="32"/>
      <w:szCs w:val="32"/>
    </w:rPr>
  </w:style>
  <w:style w:type="paragraph" w:customStyle="1" w:styleId="Outline">
    <w:name w:val="Outline"/>
    <w:basedOn w:val="a2"/>
    <w:semiHidden/>
    <w:rsid w:val="002A143B"/>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2A143B"/>
    <w:pPr>
      <w:ind w:left="0"/>
    </w:pPr>
  </w:style>
  <w:style w:type="paragraph" w:customStyle="1" w:styleId="Code">
    <w:name w:val="Code"/>
    <w:basedOn w:val="a2"/>
    <w:rsid w:val="002A143B"/>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2A143B"/>
    <w:pPr>
      <w:spacing w:before="80" w:after="80"/>
    </w:pPr>
    <w:rPr>
      <w:rFonts w:ascii="Arial" w:eastAsia="黑体" w:hAnsi="Arial" w:cs="Arial"/>
      <w:sz w:val="36"/>
      <w:szCs w:val="32"/>
    </w:rPr>
  </w:style>
  <w:style w:type="paragraph" w:customStyle="1" w:styleId="Cover30">
    <w:name w:val="Cover3"/>
    <w:semiHidden/>
    <w:rsid w:val="002A143B"/>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2A143B"/>
    <w:pPr>
      <w:topLinePunct w:val="0"/>
      <w:ind w:left="0"/>
    </w:pPr>
    <w:rPr>
      <w:rFonts w:ascii="Arial" w:eastAsia="Arial" w:hAnsi="Arial"/>
      <w:b/>
      <w:bCs/>
      <w:sz w:val="24"/>
      <w:szCs w:val="24"/>
    </w:rPr>
  </w:style>
  <w:style w:type="paragraph" w:customStyle="1" w:styleId="SubItemListTextTD">
    <w:name w:val="Sub Item List Text TD"/>
    <w:basedOn w:val="TerminalDisplay"/>
    <w:rsid w:val="002A143B"/>
    <w:pPr>
      <w:adjustRightInd w:val="0"/>
      <w:ind w:left="2410"/>
    </w:pPr>
  </w:style>
  <w:style w:type="paragraph" w:customStyle="1" w:styleId="ItemlistTextTD">
    <w:name w:val="Item list Text TD"/>
    <w:basedOn w:val="TerminalDisplay"/>
    <w:rsid w:val="002A143B"/>
    <w:pPr>
      <w:adjustRightInd w:val="0"/>
      <w:ind w:left="2126"/>
    </w:pPr>
  </w:style>
  <w:style w:type="paragraph" w:customStyle="1" w:styleId="ItemListTextinTable">
    <w:name w:val="Item List Text in Table"/>
    <w:basedOn w:val="TableText"/>
    <w:autoRedefine/>
    <w:rsid w:val="002A143B"/>
    <w:pPr>
      <w:ind w:left="284"/>
    </w:pPr>
  </w:style>
  <w:style w:type="paragraph" w:customStyle="1" w:styleId="Appendixheading1">
    <w:name w:val="Appendix heading 1"/>
    <w:basedOn w:val="1"/>
    <w:next w:val="2"/>
    <w:rsid w:val="002A143B"/>
    <w:pPr>
      <w:keepLines/>
      <w:numPr>
        <w:numId w:val="54"/>
      </w:numPr>
      <w:topLinePunct w:val="0"/>
    </w:pPr>
    <w:rPr>
      <w:rFonts w:hint="eastAsia"/>
      <w:bCs w:val="0"/>
    </w:rPr>
  </w:style>
  <w:style w:type="paragraph" w:customStyle="1" w:styleId="Appendixheading2">
    <w:name w:val="Appendix heading 2"/>
    <w:basedOn w:val="2"/>
    <w:next w:val="Appendixheading3"/>
    <w:rsid w:val="002A143B"/>
    <w:pPr>
      <w:numPr>
        <w:numId w:val="54"/>
      </w:numPr>
      <w:topLinePunct w:val="0"/>
      <w:spacing w:before="200"/>
    </w:pPr>
    <w:rPr>
      <w:rFonts w:cs="Times New Roman" w:hint="eastAsia"/>
    </w:rPr>
  </w:style>
  <w:style w:type="paragraph" w:customStyle="1" w:styleId="Appendixheading3">
    <w:name w:val="Appendix heading 3"/>
    <w:basedOn w:val="3"/>
    <w:next w:val="Appendixheading4"/>
    <w:rsid w:val="002A143B"/>
    <w:pPr>
      <w:numPr>
        <w:numId w:val="54"/>
      </w:numPr>
      <w:topLinePunct w:val="0"/>
    </w:pPr>
    <w:rPr>
      <w:rFonts w:cs="Times New Roman" w:hint="eastAsia"/>
    </w:rPr>
  </w:style>
  <w:style w:type="paragraph" w:customStyle="1" w:styleId="Appendixheading4">
    <w:name w:val="Appendix heading 4"/>
    <w:basedOn w:val="4"/>
    <w:next w:val="Appendixheading5"/>
    <w:rsid w:val="002A143B"/>
    <w:pPr>
      <w:numPr>
        <w:numId w:val="54"/>
      </w:numPr>
      <w:topLinePunct w:val="0"/>
    </w:pPr>
    <w:rPr>
      <w:bCs/>
    </w:rPr>
  </w:style>
  <w:style w:type="paragraph" w:customStyle="1" w:styleId="Appendixheading5">
    <w:name w:val="Appendix heading 5"/>
    <w:basedOn w:val="5"/>
    <w:next w:val="BlockLabel"/>
    <w:rsid w:val="002A143B"/>
    <w:pPr>
      <w:numPr>
        <w:numId w:val="54"/>
      </w:numPr>
      <w:topLinePunct w:val="0"/>
    </w:pPr>
    <w:rPr>
      <w:rFonts w:cs="Times New Roman"/>
      <w:bCs/>
    </w:rPr>
  </w:style>
  <w:style w:type="character" w:styleId="affffd">
    <w:name w:val="Placeholder Text"/>
    <w:basedOn w:val="a3"/>
    <w:uiPriority w:val="99"/>
    <w:semiHidden/>
    <w:rsid w:val="002A143B"/>
    <w:rPr>
      <w:color w:val="808080"/>
    </w:rPr>
  </w:style>
  <w:style w:type="paragraph" w:customStyle="1" w:styleId="DecimalAligned">
    <w:name w:val="Decimal Aligned"/>
    <w:basedOn w:val="a2"/>
    <w:autoRedefine/>
    <w:uiPriority w:val="40"/>
    <w:rsid w:val="002A143B"/>
    <w:pPr>
      <w:tabs>
        <w:tab w:val="decimal" w:pos="360"/>
      </w:tabs>
      <w:topLinePunct w:val="0"/>
      <w:adjustRightInd/>
      <w:snapToGrid/>
      <w:spacing w:before="0" w:after="200" w:line="276" w:lineRule="auto"/>
      <w:ind w:left="0"/>
    </w:pPr>
    <w:rPr>
      <w:sz w:val="22"/>
      <w:szCs w:val="22"/>
    </w:rPr>
  </w:style>
  <w:style w:type="character" w:customStyle="1" w:styleId="afff4">
    <w:name w:val="脚注文本 字符"/>
    <w:basedOn w:val="a3"/>
    <w:link w:val="afff3"/>
    <w:uiPriority w:val="99"/>
    <w:rsid w:val="002A143B"/>
    <w:rPr>
      <w:rFonts w:ascii="HuaweiSans-Regular" w:eastAsia="方正兰亭黑简体" w:hAnsi="HuaweiSans-Regular" w:cs="Arial"/>
      <w:sz w:val="18"/>
      <w:szCs w:val="18"/>
    </w:rPr>
  </w:style>
  <w:style w:type="character" w:customStyle="1" w:styleId="1d">
    <w:name w:val="不明显强调1"/>
    <w:basedOn w:val="a3"/>
    <w:uiPriority w:val="19"/>
    <w:rPr>
      <w:rFonts w:ascii="微软雅黑" w:eastAsia="微软雅黑" w:hAnsi="微软雅黑" w:cs="微软雅黑"/>
      <w:i/>
      <w:iCs/>
      <w:color w:val="7F7F7F" w:themeColor="text1" w:themeTint="80"/>
      <w:szCs w:val="22"/>
      <w:lang w:eastAsia="zh-CN"/>
    </w:rPr>
  </w:style>
  <w:style w:type="paragraph" w:customStyle="1" w:styleId="cover--">
    <w:name w:val="cover--"/>
    <w:basedOn w:val="a2"/>
    <w:rsid w:val="002A143B"/>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fe">
    <w:name w:val="图样式"/>
    <w:basedOn w:val="a2"/>
    <w:rsid w:val="002A143B"/>
    <w:pPr>
      <w:keepNext/>
      <w:topLinePunct w:val="0"/>
      <w:autoSpaceDE w:val="0"/>
      <w:autoSpaceDN w:val="0"/>
      <w:spacing w:before="0" w:after="0" w:line="360" w:lineRule="auto"/>
      <w:ind w:left="0"/>
      <w:jc w:val="center"/>
    </w:pPr>
    <w:rPr>
      <w:rFonts w:cs="Times New Roman"/>
    </w:rPr>
  </w:style>
  <w:style w:type="paragraph" w:customStyle="1" w:styleId="afffff">
    <w:name w:val="微软雅黑"/>
    <w:basedOn w:val="a2"/>
    <w:link w:val="Char"/>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ff"/>
    <w:rPr>
      <w:rFonts w:ascii="微软雅黑" w:eastAsia="微软雅黑" w:hAnsi="微软雅黑" w:cs="微软雅黑"/>
      <w:sz w:val="24"/>
      <w:szCs w:val="24"/>
    </w:rPr>
  </w:style>
  <w:style w:type="paragraph" w:customStyle="1" w:styleId="05">
    <w:name w:val="样式 实验正文 + 段后: 0.5 行"/>
    <w:basedOn w:val="Cover-"/>
    <w:rsid w:val="002A143B"/>
    <w:pPr>
      <w:spacing w:after="120"/>
    </w:pPr>
    <w:rPr>
      <w:rFonts w:cs="宋体"/>
      <w:szCs w:val="20"/>
    </w:rPr>
  </w:style>
  <w:style w:type="paragraph" w:customStyle="1" w:styleId="afffff0">
    <w:name w:val="表格"/>
    <w:next w:val="a2"/>
    <w:link w:val="Char0"/>
    <w:rsid w:val="002A143B"/>
    <w:pPr>
      <w:framePr w:wrap="around" w:vAnchor="text" w:hAnchor="margin" w:x="-34" w:y="1"/>
      <w:mirrorIndents/>
    </w:pPr>
    <w:rPr>
      <w:rFonts w:ascii="Arial" w:eastAsia="微软雅黑" w:hAnsi="Arial" w:cs="Arial"/>
      <w:snapToGrid w:val="0"/>
      <w:sz w:val="32"/>
      <w:szCs w:val="21"/>
    </w:rPr>
  </w:style>
  <w:style w:type="character" w:customStyle="1" w:styleId="Char0">
    <w:name w:val="表格 Char"/>
    <w:basedOn w:val="a3"/>
    <w:link w:val="afffff0"/>
    <w:rsid w:val="002A143B"/>
    <w:rPr>
      <w:rFonts w:ascii="Arial" w:eastAsia="微软雅黑" w:hAnsi="Arial" w:cs="Arial"/>
      <w:snapToGrid w:val="0"/>
      <w:sz w:val="32"/>
      <w:szCs w:val="21"/>
    </w:rPr>
  </w:style>
  <w:style w:type="character" w:customStyle="1" w:styleId="afffff1">
    <w:name w:val="样式 蓝色"/>
    <w:basedOn w:val="a3"/>
    <w:semiHidden/>
    <w:rsid w:val="002A143B"/>
    <w:rPr>
      <w:color w:val="0000FF"/>
    </w:rPr>
  </w:style>
  <w:style w:type="character" w:customStyle="1" w:styleId="afffff2">
    <w:name w:val="样式 倾斜 蓝色"/>
    <w:basedOn w:val="a3"/>
    <w:semiHidden/>
    <w:rsid w:val="002A143B"/>
    <w:rPr>
      <w:i/>
      <w:iCs/>
      <w:color w:val="0000FF"/>
    </w:rPr>
  </w:style>
  <w:style w:type="paragraph" w:customStyle="1" w:styleId="Tab">
    <w:name w:val="正文+Tab"/>
    <w:basedOn w:val="a2"/>
    <w:rsid w:val="002A143B"/>
    <w:pPr>
      <w:ind w:left="420"/>
    </w:pPr>
    <w:rPr>
      <w:rFonts w:cs="宋体"/>
      <w:szCs w:val="20"/>
    </w:rPr>
  </w:style>
  <w:style w:type="character" w:customStyle="1" w:styleId="1c">
    <w:name w:val="表格1 字符"/>
    <w:basedOn w:val="TableHeading0"/>
    <w:link w:val="1b"/>
    <w:rsid w:val="002A143B"/>
    <w:rPr>
      <w:rFonts w:ascii="Book Antiqua" w:eastAsia="黑体" w:hAnsi="Book Antiqua" w:cs="Book Antiqua"/>
      <w:b/>
      <w:bCs/>
      <w:snapToGrid w:val="0"/>
      <w:sz w:val="32"/>
      <w:szCs w:val="32"/>
    </w:rPr>
  </w:style>
  <w:style w:type="paragraph" w:customStyle="1" w:styleId="afffff3">
    <w:name w:val="命令行"/>
    <w:basedOn w:val="a2"/>
    <w:rsid w:val="002A143B"/>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szCs w:val="20"/>
    </w:rPr>
  </w:style>
  <w:style w:type="paragraph" w:customStyle="1" w:styleId="Command11">
    <w:name w:val="样式 Command + 左侧:  1 字符 右侧:  1 字符"/>
    <w:basedOn w:val="Command"/>
    <w:semiHidden/>
    <w:rsid w:val="002A143B"/>
    <w:pPr>
      <w:ind w:left="2940"/>
    </w:pPr>
  </w:style>
  <w:style w:type="character" w:customStyle="1" w:styleId="afffff4">
    <w:name w:val="样式 正文 +"/>
    <w:basedOn w:val="a3"/>
    <w:rsid w:val="002A143B"/>
    <w:rPr>
      <w:rFonts w:ascii="FrutigerNext LT Regular" w:eastAsia="华文细黑" w:hAnsi="FrutigerNext LT Regular"/>
      <w:kern w:val="0"/>
    </w:rPr>
  </w:style>
  <w:style w:type="paragraph" w:customStyle="1" w:styleId="TOC20">
    <w:name w:val="TOC 标题2"/>
    <w:basedOn w:val="1"/>
    <w:next w:val="a2"/>
    <w:uiPriority w:val="39"/>
    <w:unhideWhenUsed/>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2A143B"/>
    <w:pPr>
      <w:ind w:leftChars="270" w:left="270"/>
    </w:pPr>
    <w:rPr>
      <w:rFonts w:cs="宋体"/>
      <w:bCs w:val="0"/>
      <w:sz w:val="24"/>
      <w:szCs w:val="20"/>
    </w:rPr>
  </w:style>
  <w:style w:type="table" w:customStyle="1" w:styleId="V30">
    <w:name w:val="实验手册V3.0专用"/>
    <w:basedOn w:val="a4"/>
    <w:uiPriority w:val="99"/>
    <w:rsid w:val="002A143B"/>
    <w:rPr>
      <w:rFonts w:ascii="HuaweiSans-Regular" w:eastAsia="方正兰亭黑简体" w:hAnsi="HuaweiSans-Regular" w:cs="Arial"/>
      <w:sz w:val="21"/>
      <w:szCs w:val="32"/>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rsid w:val="002A143B"/>
    <w:pPr>
      <w:ind w:leftChars="100" w:left="1281" w:rightChars="100" w:right="100"/>
      <w:jc w:val="center"/>
    </w:pPr>
    <w:rPr>
      <w:rFonts w:cs="宋体"/>
    </w:rPr>
  </w:style>
  <w:style w:type="character" w:customStyle="1" w:styleId="10">
    <w:name w:val="标题 1 字符"/>
    <w:aliases w:val="ALT+1 字符"/>
    <w:basedOn w:val="a3"/>
    <w:link w:val="1"/>
    <w:rsid w:val="002A143B"/>
    <w:rPr>
      <w:rFonts w:ascii="Huawei Sans" w:eastAsia="方正兰亭黑简体" w:hAnsi="Huawei Sans" w:cs="Arial"/>
      <w:b/>
      <w:bCs/>
      <w:sz w:val="44"/>
      <w:szCs w:val="44"/>
    </w:rPr>
  </w:style>
  <w:style w:type="paragraph" w:customStyle="1" w:styleId="afffff5">
    <w:name w:val="正文（首行不缩进）"/>
    <w:basedOn w:val="a2"/>
    <w:rsid w:val="002A143B"/>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f6">
    <w:name w:val="List Paragraph"/>
    <w:basedOn w:val="a2"/>
    <w:link w:val="afffff7"/>
    <w:autoRedefine/>
    <w:uiPriority w:val="34"/>
    <w:rsid w:val="002A143B"/>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f7">
    <w:name w:val="列表段落 字符"/>
    <w:basedOn w:val="a3"/>
    <w:link w:val="afffff6"/>
    <w:uiPriority w:val="34"/>
    <w:rsid w:val="002A143B"/>
    <w:rPr>
      <w:rFonts w:ascii="HuaweiSans-Regular" w:eastAsia="方正兰亭黑简体" w:hAnsi="HuaweiSans-Regular" w:cs="Arial"/>
      <w:snapToGrid w:val="0"/>
      <w:sz w:val="22"/>
      <w:szCs w:val="32"/>
    </w:rPr>
  </w:style>
  <w:style w:type="paragraph" w:customStyle="1" w:styleId="-">
    <w:name w:val="前言正文-新"/>
    <w:basedOn w:val="a2"/>
    <w:rsid w:val="002A143B"/>
    <w:pPr>
      <w:widowControl w:val="0"/>
      <w:topLinePunct w:val="0"/>
      <w:autoSpaceDE w:val="0"/>
      <w:autoSpaceDN w:val="0"/>
      <w:snapToGrid/>
      <w:spacing w:beforeLines="50" w:before="156" w:afterLines="50" w:after="156" w:line="360" w:lineRule="auto"/>
      <w:ind w:left="0"/>
      <w:contextualSpacing/>
    </w:pPr>
    <w:rPr>
      <w:rFonts w:cs="宋体"/>
      <w:snapToGrid w:val="0"/>
      <w:szCs w:val="20"/>
    </w:rPr>
  </w:style>
  <w:style w:type="paragraph" w:customStyle="1" w:styleId="afffff8">
    <w:name w:val="表格题注"/>
    <w:next w:val="a2"/>
    <w:rsid w:val="002A143B"/>
    <w:pPr>
      <w:keepLines/>
      <w:spacing w:beforeLines="100"/>
      <w:ind w:left="1089" w:hanging="369"/>
      <w:jc w:val="center"/>
    </w:pPr>
    <w:rPr>
      <w:rFonts w:ascii="Arial" w:eastAsia="方正兰亭黑简体" w:hAnsi="Arial" w:cs="Arial"/>
      <w:sz w:val="18"/>
      <w:szCs w:val="18"/>
    </w:rPr>
  </w:style>
  <w:style w:type="paragraph" w:customStyle="1" w:styleId="afffff9">
    <w:name w:val="插图题注"/>
    <w:next w:val="a2"/>
    <w:rsid w:val="002A143B"/>
    <w:pPr>
      <w:spacing w:afterLines="100"/>
      <w:ind w:left="1089" w:hanging="369"/>
      <w:jc w:val="center"/>
    </w:pPr>
    <w:rPr>
      <w:rFonts w:ascii="Arial" w:eastAsia="方正兰亭黑简体" w:hAnsi="Arial" w:cs="Arial"/>
      <w:sz w:val="18"/>
      <w:szCs w:val="18"/>
    </w:rPr>
  </w:style>
  <w:style w:type="paragraph" w:customStyle="1" w:styleId="111">
    <w:name w:val="标题111"/>
    <w:basedOn w:val="2"/>
    <w:rsid w:val="002A143B"/>
    <w:pPr>
      <w:keepLines w:val="0"/>
      <w:numPr>
        <w:ilvl w:val="0"/>
        <w:numId w:val="13"/>
      </w:numPr>
      <w:topLinePunct w:val="0"/>
      <w:adjustRightInd/>
      <w:snapToGrid/>
      <w:spacing w:before="240" w:after="240" w:line="240" w:lineRule="auto"/>
      <w:jc w:val="both"/>
    </w:pPr>
    <w:rPr>
      <w:rFonts w:ascii="Arial" w:hAnsi="Arial" w:cs="Times New Roman"/>
      <w:b/>
      <w:bCs w:val="0"/>
      <w:noProof w:val="0"/>
      <w:sz w:val="24"/>
      <w:szCs w:val="24"/>
      <w:lang w:eastAsia="zh-CN"/>
    </w:rPr>
  </w:style>
  <w:style w:type="paragraph" w:customStyle="1" w:styleId="a0">
    <w:name w:val="实验目标"/>
    <w:basedOn w:val="afffff6"/>
    <w:rsid w:val="002A143B"/>
    <w:pPr>
      <w:numPr>
        <w:numId w:val="14"/>
      </w:numPr>
      <w:spacing w:before="156" w:after="156"/>
      <w:ind w:leftChars="0" w:left="0" w:firstLineChars="0" w:firstLine="0"/>
    </w:pPr>
    <w:rPr>
      <w:rFonts w:cs="宋体"/>
      <w:color w:val="000000" w:themeColor="text1"/>
      <w:szCs w:val="20"/>
    </w:rPr>
  </w:style>
  <w:style w:type="paragraph" w:customStyle="1" w:styleId="-0">
    <w:name w:val="表格-实验环境说明"/>
    <w:basedOn w:val="afffff0"/>
    <w:rsid w:val="002A143B"/>
    <w:pPr>
      <w:framePr w:wrap="around"/>
      <w:spacing w:before="156" w:after="156"/>
      <w:jc w:val="center"/>
    </w:pPr>
    <w:rPr>
      <w:rFonts w:ascii="微软雅黑" w:hAnsi="微软雅黑" w:cs="宋体"/>
      <w:szCs w:val="20"/>
    </w:rPr>
  </w:style>
  <w:style w:type="character" w:customStyle="1" w:styleId="aff9">
    <w:name w:val="页脚 字符"/>
    <w:basedOn w:val="a3"/>
    <w:link w:val="aff8"/>
    <w:uiPriority w:val="99"/>
    <w:rsid w:val="002A143B"/>
    <w:rPr>
      <w:rFonts w:ascii="HuaweiSans-Regular" w:eastAsia="方正兰亭黑简体" w:hAnsi="HuaweiSans-Regular"/>
      <w:b/>
      <w:bCs/>
      <w:sz w:val="2"/>
      <w:szCs w:val="2"/>
    </w:rPr>
  </w:style>
  <w:style w:type="paragraph" w:customStyle="1" w:styleId="1110">
    <w:name w:val="正文111"/>
    <w:basedOn w:val="a2"/>
    <w:link w:val="111Char"/>
    <w:rsid w:val="002A143B"/>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szCs w:val="20"/>
    </w:rPr>
  </w:style>
  <w:style w:type="character" w:customStyle="1" w:styleId="111Char">
    <w:name w:val="正文111 Char"/>
    <w:basedOn w:val="a3"/>
    <w:link w:val="1110"/>
    <w:rsid w:val="002A143B"/>
    <w:rPr>
      <w:rFonts w:ascii="HuaweiSans-Regular" w:eastAsia="方正兰亭黑简体" w:hAnsi="HuaweiSans-Regular"/>
      <w:bCs/>
      <w:snapToGrid w:val="0"/>
      <w:sz w:val="32"/>
    </w:rPr>
  </w:style>
  <w:style w:type="paragraph" w:customStyle="1" w:styleId="1e">
    <w:name w:val="1.正文"/>
    <w:basedOn w:val="a2"/>
    <w:link w:val="1f"/>
    <w:autoRedefine/>
    <w:qFormat/>
    <w:rsid w:val="002A143B"/>
    <w:pPr>
      <w:ind w:left="1021"/>
    </w:pPr>
    <w:rPr>
      <w:rFonts w:ascii="Huawei Sans" w:hAnsi="Huawei Sans"/>
      <w:sz w:val="21"/>
    </w:rPr>
  </w:style>
  <w:style w:type="paragraph" w:customStyle="1" w:styleId="F1EN">
    <w:name w:val="F1正文EN"/>
    <w:basedOn w:val="a2"/>
    <w:link w:val="F1EN0"/>
    <w:rsid w:val="002A143B"/>
    <w:rPr>
      <w:rFonts w:eastAsia="FrutigerNext LT Regular"/>
    </w:rPr>
  </w:style>
  <w:style w:type="character" w:customStyle="1" w:styleId="1f">
    <w:name w:val="1.正文 字符"/>
    <w:basedOn w:val="a3"/>
    <w:link w:val="1e"/>
    <w:rsid w:val="002A143B"/>
    <w:rPr>
      <w:rFonts w:ascii="Huawei Sans" w:eastAsia="方正兰亭黑简体" w:hAnsi="Huawei Sans" w:cs="Arial"/>
      <w:sz w:val="21"/>
      <w:szCs w:val="32"/>
    </w:rPr>
  </w:style>
  <w:style w:type="paragraph" w:customStyle="1" w:styleId="2f5">
    <w:name w:val="2.命令"/>
    <w:basedOn w:val="a2"/>
    <w:link w:val="2f6"/>
    <w:autoRedefine/>
    <w:qFormat/>
    <w:rsid w:val="002A143B"/>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before="40" w:after="40"/>
      <w:ind w:left="1021"/>
    </w:pPr>
    <w:rPr>
      <w:rFonts w:ascii="Huawei Sans" w:hAnsi="Huawei Sans" w:cs="Courier New"/>
      <w:sz w:val="18"/>
      <w:szCs w:val="18"/>
      <w:lang w:eastAsia="en-US"/>
    </w:rPr>
  </w:style>
  <w:style w:type="character" w:customStyle="1" w:styleId="F1EN0">
    <w:name w:val="F1正文EN 字符"/>
    <w:basedOn w:val="a3"/>
    <w:link w:val="F1EN"/>
    <w:rsid w:val="002A143B"/>
    <w:rPr>
      <w:rFonts w:ascii="HuaweiSans-Regular" w:eastAsia="FrutigerNext LT Regular" w:hAnsi="HuaweiSans-Regular" w:cs="Arial"/>
      <w:sz w:val="32"/>
      <w:szCs w:val="32"/>
    </w:rPr>
  </w:style>
  <w:style w:type="character" w:customStyle="1" w:styleId="2f6">
    <w:name w:val="2.命令 字符"/>
    <w:basedOn w:val="a3"/>
    <w:link w:val="2f5"/>
    <w:rsid w:val="002A143B"/>
    <w:rPr>
      <w:rFonts w:ascii="Huawei Sans" w:eastAsia="方正兰亭黑简体" w:hAnsi="Huawei Sans" w:cs="Courier New"/>
      <w:sz w:val="18"/>
      <w:szCs w:val="18"/>
      <w:shd w:val="clear" w:color="auto" w:fill="D9D9D9" w:themeFill="background1" w:themeFillShade="D9"/>
      <w:lang w:eastAsia="en-US"/>
    </w:rPr>
  </w:style>
  <w:style w:type="paragraph" w:customStyle="1" w:styleId="30">
    <w:name w:val="3.步骤"/>
    <w:basedOn w:val="Step"/>
    <w:link w:val="3f3"/>
    <w:autoRedefine/>
    <w:qFormat/>
    <w:rsid w:val="002A143B"/>
    <w:pPr>
      <w:numPr>
        <w:ilvl w:val="5"/>
        <w:numId w:val="1"/>
      </w:numPr>
      <w:tabs>
        <w:tab w:val="clear" w:pos="1701"/>
      </w:tabs>
      <w:spacing w:before="160" w:after="160"/>
      <w:outlineLvl w:val="3"/>
    </w:pPr>
    <w:rPr>
      <w:rFonts w:ascii="Huawei Sans" w:hAnsi="Huawei Sans"/>
      <w:sz w:val="21"/>
    </w:rPr>
  </w:style>
  <w:style w:type="paragraph" w:customStyle="1" w:styleId="4a">
    <w:name w:val="4.任务"/>
    <w:basedOn w:val="ItemList"/>
    <w:link w:val="4b"/>
    <w:autoRedefine/>
    <w:qFormat/>
    <w:rsid w:val="002A143B"/>
    <w:pPr>
      <w:ind w:left="1446"/>
    </w:pPr>
    <w:rPr>
      <w:rFonts w:ascii="Huawei Sans" w:eastAsia="方正兰亭黑简体" w:hAnsi="Huawei Sans" w:cs="微软雅黑"/>
    </w:rPr>
  </w:style>
  <w:style w:type="character" w:customStyle="1" w:styleId="Step0">
    <w:name w:val="Step 字符"/>
    <w:basedOn w:val="a3"/>
    <w:link w:val="Step"/>
    <w:rsid w:val="002A143B"/>
    <w:rPr>
      <w:rFonts w:ascii="HuaweiSans-Regular" w:eastAsia="方正兰亭黑简体" w:hAnsi="HuaweiSans-Regular" w:cs="Arial"/>
      <w:snapToGrid w:val="0"/>
      <w:sz w:val="32"/>
      <w:szCs w:val="32"/>
    </w:rPr>
  </w:style>
  <w:style w:type="paragraph" w:customStyle="1" w:styleId="5a">
    <w:name w:val="5.表格文字"/>
    <w:basedOn w:val="TableText"/>
    <w:link w:val="5b"/>
    <w:autoRedefine/>
    <w:qFormat/>
    <w:rsid w:val="002A143B"/>
    <w:pPr>
      <w:autoSpaceDE w:val="0"/>
      <w:autoSpaceDN w:val="0"/>
    </w:pPr>
    <w:rPr>
      <w:rFonts w:ascii="Huawei Sans" w:hAnsi="Huawei Sans"/>
      <w:sz w:val="21"/>
    </w:rPr>
  </w:style>
  <w:style w:type="character" w:customStyle="1" w:styleId="ItemList0">
    <w:name w:val="Item List 字符"/>
    <w:basedOn w:val="a3"/>
    <w:link w:val="ItemList"/>
    <w:rsid w:val="002A143B"/>
    <w:rPr>
      <w:rFonts w:ascii="FrutigerNext LT Regular" w:eastAsia="华文细黑" w:hAnsi="FrutigerNext LT Regular" w:cs="Arial"/>
      <w:kern w:val="2"/>
      <w:sz w:val="21"/>
      <w:szCs w:val="21"/>
    </w:rPr>
  </w:style>
  <w:style w:type="character" w:customStyle="1" w:styleId="4b">
    <w:name w:val="4.任务 字符"/>
    <w:basedOn w:val="ItemList0"/>
    <w:link w:val="4a"/>
    <w:rsid w:val="002A143B"/>
    <w:rPr>
      <w:rFonts w:ascii="Huawei Sans" w:eastAsia="方正兰亭黑简体" w:hAnsi="Huawei Sans" w:cs="微软雅黑"/>
      <w:kern w:val="2"/>
      <w:sz w:val="21"/>
      <w:szCs w:val="21"/>
    </w:rPr>
  </w:style>
  <w:style w:type="character" w:customStyle="1" w:styleId="TableText0">
    <w:name w:val="Table Text 字符"/>
    <w:basedOn w:val="a3"/>
    <w:link w:val="TableText"/>
    <w:rsid w:val="002A143B"/>
    <w:rPr>
      <w:rFonts w:ascii="HuaweiSans-Regular" w:eastAsia="方正兰亭黑简体" w:hAnsi="HuaweiSans-Regular" w:cs="Arial"/>
      <w:snapToGrid w:val="0"/>
      <w:sz w:val="32"/>
      <w:szCs w:val="32"/>
    </w:rPr>
  </w:style>
  <w:style w:type="character" w:customStyle="1" w:styleId="5b">
    <w:name w:val="5.表格文字 字符"/>
    <w:basedOn w:val="TableText0"/>
    <w:link w:val="5a"/>
    <w:rsid w:val="002A143B"/>
    <w:rPr>
      <w:rFonts w:ascii="Huawei Sans" w:eastAsia="方正兰亭黑简体" w:hAnsi="Huawei Sans" w:cs="Arial"/>
      <w:snapToGrid w:val="0"/>
      <w:sz w:val="21"/>
      <w:szCs w:val="32"/>
    </w:rPr>
  </w:style>
  <w:style w:type="paragraph" w:customStyle="1" w:styleId="64">
    <w:name w:val="6.前言"/>
    <w:basedOn w:val="Heading1NoNumber"/>
    <w:link w:val="65"/>
    <w:autoRedefine/>
    <w:qFormat/>
    <w:rsid w:val="002A143B"/>
    <w:pPr>
      <w:tabs>
        <w:tab w:val="left" w:pos="4095"/>
        <w:tab w:val="right" w:pos="9638"/>
      </w:tabs>
    </w:pPr>
  </w:style>
  <w:style w:type="paragraph" w:customStyle="1" w:styleId="74">
    <w:name w:val="7.简介标题"/>
    <w:basedOn w:val="Heading2NoNumber"/>
    <w:link w:val="75"/>
    <w:autoRedefine/>
    <w:qFormat/>
    <w:rsid w:val="002A143B"/>
  </w:style>
  <w:style w:type="character" w:customStyle="1" w:styleId="Heading1NoNumber0">
    <w:name w:val="Heading1 No Number 字符"/>
    <w:basedOn w:val="10"/>
    <w:link w:val="Heading1NoNumber"/>
    <w:rsid w:val="002A143B"/>
    <w:rPr>
      <w:rFonts w:ascii="Huawei Sans" w:eastAsia="方正兰亭黑简体" w:hAnsi="Huawei Sans" w:cs="Arial"/>
      <w:b/>
      <w:bCs/>
      <w:sz w:val="44"/>
      <w:szCs w:val="44"/>
    </w:rPr>
  </w:style>
  <w:style w:type="character" w:customStyle="1" w:styleId="65">
    <w:name w:val="6.前言 字符"/>
    <w:basedOn w:val="Heading1NoNumber0"/>
    <w:link w:val="64"/>
    <w:rsid w:val="002A143B"/>
    <w:rPr>
      <w:rFonts w:ascii="Huawei Sans" w:eastAsia="方正兰亭黑简体" w:hAnsi="Huawei Sans" w:cs="Arial"/>
      <w:b/>
      <w:bCs/>
      <w:sz w:val="44"/>
      <w:szCs w:val="44"/>
    </w:rPr>
  </w:style>
  <w:style w:type="paragraph" w:customStyle="1" w:styleId="84">
    <w:name w:val="8.前言标题"/>
    <w:basedOn w:val="Heading3NoNumber"/>
    <w:link w:val="85"/>
    <w:autoRedefine/>
    <w:qFormat/>
    <w:rsid w:val="002A143B"/>
    <w:rPr>
      <w:rFonts w:cs="微软雅黑"/>
    </w:rPr>
  </w:style>
  <w:style w:type="character" w:customStyle="1" w:styleId="20">
    <w:name w:val="标题 2 字符"/>
    <w:aliases w:val="ALT+2 字符"/>
    <w:basedOn w:val="a3"/>
    <w:link w:val="2"/>
    <w:rsid w:val="002A143B"/>
    <w:rPr>
      <w:rFonts w:ascii="Huawei Sans" w:eastAsia="方正兰亭黑简体" w:hAnsi="Huawei Sans" w:cs="Arial"/>
      <w:bCs/>
      <w:noProof/>
      <w:sz w:val="36"/>
      <w:szCs w:val="36"/>
      <w:lang w:eastAsia="en-US"/>
    </w:rPr>
  </w:style>
  <w:style w:type="character" w:customStyle="1" w:styleId="Heading2NoNumber0">
    <w:name w:val="Heading2 No Number 字符"/>
    <w:basedOn w:val="20"/>
    <w:link w:val="Heading2NoNumber"/>
    <w:rsid w:val="002A143B"/>
    <w:rPr>
      <w:rFonts w:ascii="Huawei Sans" w:eastAsia="方正兰亭黑简体" w:hAnsi="Huawei Sans" w:cs="Arial"/>
      <w:bCs/>
      <w:noProof/>
      <w:sz w:val="36"/>
      <w:szCs w:val="36"/>
      <w:lang w:eastAsia="en-US"/>
    </w:rPr>
  </w:style>
  <w:style w:type="character" w:customStyle="1" w:styleId="75">
    <w:name w:val="7.简介标题 字符"/>
    <w:basedOn w:val="Heading2NoNumber0"/>
    <w:link w:val="74"/>
    <w:rsid w:val="002A143B"/>
    <w:rPr>
      <w:rFonts w:ascii="Huawei Sans" w:eastAsia="方正兰亭黑简体" w:hAnsi="Huawei Sans" w:cs="Arial"/>
      <w:bCs/>
      <w:noProof/>
      <w:sz w:val="36"/>
      <w:szCs w:val="36"/>
      <w:lang w:eastAsia="en-US"/>
    </w:rPr>
  </w:style>
  <w:style w:type="character" w:customStyle="1" w:styleId="31">
    <w:name w:val="标题 3 字符"/>
    <w:aliases w:val="ALT+3 字符"/>
    <w:basedOn w:val="a3"/>
    <w:link w:val="3"/>
    <w:rsid w:val="002A143B"/>
    <w:rPr>
      <w:rFonts w:ascii="Huawei Sans" w:eastAsia="方正兰亭黑简体" w:hAnsi="Huawei Sans" w:cs="Arial"/>
      <w:noProof/>
      <w:sz w:val="32"/>
      <w:szCs w:val="32"/>
    </w:rPr>
  </w:style>
  <w:style w:type="character" w:customStyle="1" w:styleId="Heading3NoNumber0">
    <w:name w:val="Heading3 No Number 字符"/>
    <w:basedOn w:val="31"/>
    <w:link w:val="Heading3NoNumber"/>
    <w:rsid w:val="002A143B"/>
    <w:rPr>
      <w:rFonts w:ascii="Huawei Sans" w:eastAsia="方正兰亭黑简体" w:hAnsi="Huawei Sans" w:cs="Book Antiqua"/>
      <w:noProof/>
      <w:sz w:val="26"/>
      <w:szCs w:val="32"/>
    </w:rPr>
  </w:style>
  <w:style w:type="character" w:customStyle="1" w:styleId="85">
    <w:name w:val="8.前言标题 字符"/>
    <w:basedOn w:val="Heading3NoNumber0"/>
    <w:link w:val="84"/>
    <w:rsid w:val="002A143B"/>
    <w:rPr>
      <w:rFonts w:ascii="Huawei Sans" w:eastAsia="方正兰亭黑简体" w:hAnsi="Huawei Sans" w:cs="微软雅黑"/>
      <w:noProof/>
      <w:sz w:val="26"/>
      <w:szCs w:val="32"/>
    </w:rPr>
  </w:style>
  <w:style w:type="table" w:customStyle="1" w:styleId="afffffa">
    <w:name w:val="表格样式"/>
    <w:basedOn w:val="a4"/>
    <w:uiPriority w:val="99"/>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f3"/>
    <w:pPr>
      <w:jc w:val="left"/>
    </w:p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3">
    <w:name w:val="3.步骤 字符"/>
    <w:basedOn w:val="Step0"/>
    <w:link w:val="30"/>
    <w:rsid w:val="002A143B"/>
    <w:rPr>
      <w:rFonts w:ascii="Huawei Sans" w:eastAsia="方正兰亭黑简体" w:hAnsi="Huawei Sans" w:cs="Arial"/>
      <w:snapToGrid w:val="0"/>
      <w:sz w:val="21"/>
      <w:szCs w:val="32"/>
    </w:rPr>
  </w:style>
  <w:style w:type="paragraph" w:customStyle="1" w:styleId="50">
    <w:name w:val="5.表格标题"/>
    <w:basedOn w:val="TableDescription1"/>
    <w:link w:val="5c"/>
    <w:autoRedefine/>
    <w:qFormat/>
    <w:rsid w:val="002A143B"/>
    <w:pPr>
      <w:numPr>
        <w:ilvl w:val="8"/>
        <w:numId w:val="1"/>
      </w:numPr>
      <w:spacing w:before="160" w:line="240" w:lineRule="auto"/>
      <w:ind w:leftChars="0" w:left="1021" w:rightChars="0" w:right="0"/>
      <w:outlineLvl w:val="9"/>
    </w:pPr>
    <w:rPr>
      <w:rFonts w:ascii="Huawei Sans" w:eastAsia="方正兰亭黑简体" w:hAnsi="Huawei Sans" w:cs="微软雅黑"/>
      <w:b/>
      <w:sz w:val="21"/>
      <w:szCs w:val="24"/>
    </w:rPr>
  </w:style>
  <w:style w:type="paragraph" w:customStyle="1" w:styleId="9">
    <w:name w:val="9.图片标题"/>
    <w:basedOn w:val="FigureDescription"/>
    <w:link w:val="93"/>
    <w:autoRedefine/>
    <w:qFormat/>
    <w:rsid w:val="002A143B"/>
    <w:pPr>
      <w:numPr>
        <w:ilvl w:val="7"/>
        <w:numId w:val="1"/>
      </w:numPr>
      <w:spacing w:before="80" w:after="160" w:line="240" w:lineRule="auto"/>
      <w:ind w:left="1021"/>
      <w:jc w:val="center"/>
      <w:outlineLvl w:val="9"/>
    </w:pPr>
    <w:rPr>
      <w:rFonts w:ascii="Huawei Sans" w:eastAsia="方正兰亭黑简体" w:hAnsi="Huawei Sans" w:cs="微软雅黑"/>
      <w:b/>
      <w:szCs w:val="24"/>
    </w:rPr>
  </w:style>
  <w:style w:type="character" w:customStyle="1" w:styleId="93">
    <w:name w:val="9.图片标题 字符"/>
    <w:basedOn w:val="FigureDescription0"/>
    <w:link w:val="9"/>
    <w:rsid w:val="002A143B"/>
    <w:rPr>
      <w:rFonts w:ascii="Huawei Sans" w:eastAsia="方正兰亭黑简体" w:hAnsi="Huawei Sans" w:cs="微软雅黑"/>
      <w:b/>
      <w:spacing w:val="-4"/>
      <w:kern w:val="2"/>
      <w:sz w:val="21"/>
      <w:szCs w:val="24"/>
    </w:rPr>
  </w:style>
  <w:style w:type="character" w:customStyle="1" w:styleId="5c">
    <w:name w:val="5.表格标题 字符"/>
    <w:basedOn w:val="TableDescription2"/>
    <w:link w:val="50"/>
    <w:rsid w:val="002A143B"/>
    <w:rPr>
      <w:rFonts w:ascii="Huawei Sans" w:eastAsia="方正兰亭黑简体" w:hAnsi="Huawei Sans" w:cs="微软雅黑"/>
      <w:b/>
      <w:spacing w:val="-4"/>
      <w:sz w:val="21"/>
      <w:szCs w:val="24"/>
    </w:rPr>
  </w:style>
  <w:style w:type="paragraph" w:styleId="afffffb">
    <w:name w:val="No Spacing"/>
    <w:autoRedefine/>
    <w:uiPriority w:val="1"/>
    <w:rsid w:val="002A143B"/>
    <w:pPr>
      <w:topLinePunct/>
      <w:adjustRightInd w:val="0"/>
      <w:snapToGrid w:val="0"/>
      <w:ind w:left="1134"/>
    </w:pPr>
    <w:rPr>
      <w:rFonts w:ascii="微软雅黑" w:eastAsia="微软雅黑" w:hAnsi="微软雅黑" w:cs="微软雅黑"/>
      <w:kern w:val="2"/>
      <w:sz w:val="21"/>
      <w:szCs w:val="21"/>
    </w:rPr>
  </w:style>
  <w:style w:type="character" w:customStyle="1" w:styleId="1f0">
    <w:name w:val="明显强调1"/>
    <w:basedOn w:val="a3"/>
    <w:uiPriority w:val="21"/>
    <w:rPr>
      <w:rFonts w:ascii="微软雅黑" w:eastAsia="微软雅黑" w:hAnsi="微软雅黑" w:cs="微软雅黑"/>
      <w:i/>
      <w:iCs/>
      <w:color w:val="4F81BD" w:themeColor="accent1"/>
    </w:rPr>
  </w:style>
  <w:style w:type="paragraph" w:styleId="afffffc">
    <w:name w:val="Quote"/>
    <w:basedOn w:val="a2"/>
    <w:next w:val="a2"/>
    <w:link w:val="afffffd"/>
    <w:autoRedefine/>
    <w:uiPriority w:val="29"/>
    <w:rsid w:val="002A143B"/>
    <w:pPr>
      <w:spacing w:before="200" w:after="160"/>
      <w:ind w:left="864" w:right="864"/>
      <w:jc w:val="center"/>
    </w:pPr>
    <w:rPr>
      <w:i/>
      <w:iCs/>
      <w:color w:val="404040" w:themeColor="text1" w:themeTint="BF"/>
    </w:rPr>
  </w:style>
  <w:style w:type="character" w:customStyle="1" w:styleId="afffffd">
    <w:name w:val="引用 字符"/>
    <w:basedOn w:val="a3"/>
    <w:link w:val="afffffc"/>
    <w:uiPriority w:val="29"/>
    <w:rsid w:val="002A143B"/>
    <w:rPr>
      <w:rFonts w:ascii="HuaweiSans-Regular" w:eastAsia="方正兰亭黑简体" w:hAnsi="HuaweiSans-Regular" w:cs="Arial"/>
      <w:i/>
      <w:iCs/>
      <w:color w:val="404040" w:themeColor="text1" w:themeTint="BF"/>
      <w:sz w:val="32"/>
      <w:szCs w:val="32"/>
    </w:rPr>
  </w:style>
  <w:style w:type="paragraph" w:styleId="afffffe">
    <w:name w:val="Intense Quote"/>
    <w:basedOn w:val="a2"/>
    <w:next w:val="a2"/>
    <w:link w:val="affffff"/>
    <w:autoRedefine/>
    <w:uiPriority w:val="30"/>
    <w:rsid w:val="002A143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ff">
    <w:name w:val="明显引用 字符"/>
    <w:basedOn w:val="a3"/>
    <w:link w:val="afffffe"/>
    <w:uiPriority w:val="30"/>
    <w:rsid w:val="002A143B"/>
    <w:rPr>
      <w:rFonts w:ascii="HuaweiSans-Regular" w:eastAsia="方正兰亭黑简体" w:hAnsi="HuaweiSans-Regular" w:cs="Arial"/>
      <w:i/>
      <w:iCs/>
      <w:color w:val="4F81BD" w:themeColor="accent1"/>
      <w:sz w:val="32"/>
      <w:szCs w:val="32"/>
    </w:rPr>
  </w:style>
  <w:style w:type="character" w:customStyle="1" w:styleId="1f1">
    <w:name w:val="不明显参考1"/>
    <w:basedOn w:val="a3"/>
    <w:uiPriority w:val="31"/>
    <w:rPr>
      <w:rFonts w:ascii="微软雅黑" w:eastAsia="微软雅黑" w:hAnsi="微软雅黑" w:cs="微软雅黑"/>
      <w:smallCaps/>
      <w:color w:val="595959" w:themeColor="text1" w:themeTint="A6"/>
    </w:rPr>
  </w:style>
  <w:style w:type="character" w:customStyle="1" w:styleId="1f2">
    <w:name w:val="明显参考1"/>
    <w:basedOn w:val="a3"/>
    <w:uiPriority w:val="32"/>
    <w:rPr>
      <w:rFonts w:ascii="微软雅黑" w:eastAsia="微软雅黑" w:hAnsi="微软雅黑" w:cs="微软雅黑"/>
      <w:b/>
      <w:bCs/>
      <w:smallCaps/>
      <w:color w:val="4F81BD" w:themeColor="accent1"/>
      <w:spacing w:val="5"/>
    </w:rPr>
  </w:style>
  <w:style w:type="character" w:customStyle="1" w:styleId="1f3">
    <w:name w:val="书籍标题1"/>
    <w:basedOn w:val="a3"/>
    <w:uiPriority w:val="33"/>
    <w:rPr>
      <w:rFonts w:ascii="微软雅黑" w:eastAsia="微软雅黑" w:hAnsi="微软雅黑" w:cs="微软雅黑"/>
      <w:b/>
      <w:bCs/>
      <w:i/>
      <w:iCs/>
      <w:spacing w:val="5"/>
    </w:rPr>
  </w:style>
  <w:style w:type="character" w:customStyle="1" w:styleId="af5">
    <w:name w:val="批注文字 字符"/>
    <w:basedOn w:val="a3"/>
    <w:link w:val="af4"/>
    <w:semiHidden/>
    <w:rPr>
      <w:rFonts w:ascii="HuaweiSans-Regular" w:eastAsia="方正兰亭黑简体" w:hAnsi="HuaweiSans-Regular" w:cs="Arial"/>
      <w:sz w:val="32"/>
      <w:szCs w:val="32"/>
    </w:rPr>
  </w:style>
  <w:style w:type="character" w:customStyle="1" w:styleId="41">
    <w:name w:val="标题 4 字符"/>
    <w:aliases w:val="ALT+4 字符"/>
    <w:basedOn w:val="a3"/>
    <w:link w:val="4"/>
    <w:rPr>
      <w:rFonts w:ascii="Huawei Sans" w:eastAsia="方正兰亭黑简体" w:hAnsi="Huawei Sans" w:cs="Arial"/>
      <w:noProof/>
      <w:sz w:val="28"/>
      <w:szCs w:val="28"/>
    </w:rPr>
  </w:style>
  <w:style w:type="character" w:customStyle="1" w:styleId="52">
    <w:name w:val="标题 5 字符"/>
    <w:aliases w:val="ALT+5 字符"/>
    <w:basedOn w:val="a3"/>
    <w:link w:val="5"/>
    <w:rPr>
      <w:rFonts w:ascii="Huawei Sans" w:eastAsia="方正兰亭黑简体" w:hAnsi="Huawei Sans" w:cs="Arial"/>
      <w:noProof/>
      <w:sz w:val="24"/>
      <w:szCs w:val="24"/>
    </w:rPr>
  </w:style>
  <w:style w:type="paragraph" w:customStyle="1" w:styleId="hcaption">
    <w:name w:val="hcaption"/>
    <w:basedOn w:val="a2"/>
    <w:qFormat/>
    <w:pPr>
      <w:widowControl w:val="0"/>
      <w:topLinePunct w:val="0"/>
      <w:adjustRightInd/>
      <w:snapToGrid/>
      <w:spacing w:before="0" w:after="0" w:line="300" w:lineRule="auto"/>
      <w:ind w:left="0"/>
      <w:jc w:val="center"/>
    </w:pPr>
    <w:rPr>
      <w:rFonts w:ascii="Times New Roman" w:eastAsia="黑体" w:hAnsi="Times New Roman" w:cs="Times New Roman"/>
      <w:kern w:val="2"/>
      <w:sz w:val="18"/>
      <w:szCs w:val="22"/>
    </w:rPr>
  </w:style>
  <w:style w:type="paragraph" w:customStyle="1" w:styleId="htext">
    <w:name w:val="htext"/>
    <w:basedOn w:val="a2"/>
    <w:qFormat/>
    <w:pPr>
      <w:widowControl w:val="0"/>
      <w:topLinePunct w:val="0"/>
      <w:adjustRightInd/>
      <w:snapToGrid/>
      <w:spacing w:before="0" w:after="0" w:line="300" w:lineRule="auto"/>
      <w:ind w:left="0" w:firstLineChars="200" w:firstLine="200"/>
      <w:jc w:val="both"/>
    </w:pPr>
    <w:rPr>
      <w:rFonts w:ascii="Times New Roman" w:eastAsia="宋体" w:hAnsi="Times New Roman" w:cs="Times New Roman"/>
      <w:kern w:val="2"/>
      <w:sz w:val="21"/>
      <w:szCs w:val="22"/>
    </w:rPr>
  </w:style>
  <w:style w:type="table" w:customStyle="1" w:styleId="TableNormal">
    <w:name w:val="Table Normal"/>
    <w:uiPriority w:val="2"/>
    <w:semiHidden/>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2"/>
    <w:uiPriority w:val="1"/>
    <w:qFormat/>
    <w:pPr>
      <w:widowControl w:val="0"/>
      <w:topLinePunct w:val="0"/>
      <w:autoSpaceDE w:val="0"/>
      <w:autoSpaceDN w:val="0"/>
      <w:adjustRightInd/>
      <w:snapToGrid/>
      <w:spacing w:before="51" w:after="0" w:line="240" w:lineRule="auto"/>
      <w:ind w:left="0"/>
      <w:jc w:val="right"/>
    </w:pPr>
    <w:rPr>
      <w:rFonts w:ascii="Lucida Console" w:eastAsia="Lucida Console" w:hAnsi="Lucida Console" w:cs="Lucida Console"/>
      <w:sz w:val="22"/>
      <w:szCs w:val="22"/>
      <w:lang w:eastAsia="en-US"/>
    </w:rPr>
  </w:style>
  <w:style w:type="character" w:customStyle="1" w:styleId="md-plain">
    <w:name w:val="md-plain"/>
    <w:basedOn w:val="a3"/>
  </w:style>
  <w:style w:type="character" w:customStyle="1" w:styleId="HTML2">
    <w:name w:val="HTML 预设格式 字符"/>
    <w:basedOn w:val="a3"/>
    <w:link w:val="HTML1"/>
    <w:rPr>
      <w:rFonts w:ascii="Courier New" w:eastAsia="方正兰亭黑简体" w:hAnsi="Courier New" w:cs="Courier New"/>
    </w:rPr>
  </w:style>
  <w:style w:type="character" w:customStyle="1" w:styleId="line">
    <w:name w:val="line"/>
    <w:basedOn w:val="a3"/>
  </w:style>
  <w:style w:type="character" w:customStyle="1" w:styleId="k">
    <w:name w:val="k"/>
    <w:basedOn w:val="a3"/>
  </w:style>
  <w:style w:type="character" w:customStyle="1" w:styleId="nf">
    <w:name w:val="nf"/>
    <w:basedOn w:val="a3"/>
  </w:style>
  <w:style w:type="character" w:customStyle="1" w:styleId="p">
    <w:name w:val="p"/>
    <w:basedOn w:val="a3"/>
  </w:style>
  <w:style w:type="character" w:customStyle="1" w:styleId="n">
    <w:name w:val="n"/>
    <w:basedOn w:val="a3"/>
  </w:style>
  <w:style w:type="character" w:customStyle="1" w:styleId="o">
    <w:name w:val="o"/>
    <w:basedOn w:val="a3"/>
  </w:style>
  <w:style w:type="character" w:customStyle="1" w:styleId="mi">
    <w:name w:val="mi"/>
    <w:basedOn w:val="a3"/>
  </w:style>
  <w:style w:type="character" w:customStyle="1" w:styleId="s">
    <w:name w:val="s"/>
    <w:basedOn w:val="a3"/>
  </w:style>
  <w:style w:type="character" w:customStyle="1" w:styleId="bp">
    <w:name w:val="bp"/>
    <w:basedOn w:val="a3"/>
  </w:style>
  <w:style w:type="character" w:customStyle="1" w:styleId="c1">
    <w:name w:val="c1"/>
    <w:basedOn w:val="a3"/>
  </w:style>
  <w:style w:type="character" w:customStyle="1" w:styleId="nb">
    <w:name w:val="nb"/>
    <w:basedOn w:val="a3"/>
  </w:style>
  <w:style w:type="character" w:customStyle="1" w:styleId="ow">
    <w:name w:val="ow"/>
    <w:basedOn w:val="a3"/>
  </w:style>
  <w:style w:type="character" w:customStyle="1" w:styleId="nc">
    <w:name w:val="nc"/>
    <w:basedOn w:val="a3"/>
  </w:style>
  <w:style w:type="character" w:customStyle="1" w:styleId="1f4">
    <w:name w:val="未处理的提及1"/>
    <w:basedOn w:val="a3"/>
    <w:uiPriority w:val="99"/>
    <w:semiHidden/>
    <w:unhideWhenUsed/>
    <w:rsid w:val="00697FEE"/>
    <w:rPr>
      <w:color w:val="605E5C"/>
      <w:shd w:val="clear" w:color="auto" w:fill="E1DFDD"/>
    </w:rPr>
  </w:style>
  <w:style w:type="character" w:customStyle="1" w:styleId="60">
    <w:name w:val="标题 6 字符"/>
    <w:basedOn w:val="a3"/>
    <w:link w:val="6"/>
    <w:semiHidden/>
    <w:rsid w:val="00BF4DF4"/>
    <w:rPr>
      <w:rFonts w:ascii="Arial" w:eastAsia="黑体" w:hAnsi="Arial"/>
      <w:b/>
      <w:bCs/>
      <w:sz w:val="32"/>
      <w:szCs w:val="32"/>
    </w:rPr>
  </w:style>
  <w:style w:type="character" w:customStyle="1" w:styleId="70">
    <w:name w:val="标题 7 字符"/>
    <w:basedOn w:val="a3"/>
    <w:link w:val="7"/>
    <w:rsid w:val="00BF4DF4"/>
    <w:rPr>
      <w:rFonts w:ascii="Huawei Sans" w:eastAsia="方正兰亭黑简体" w:hAnsi="Huawei Sans" w:cs="Arial"/>
      <w:b/>
      <w:sz w:val="44"/>
      <w:szCs w:val="44"/>
    </w:rPr>
  </w:style>
  <w:style w:type="character" w:customStyle="1" w:styleId="80">
    <w:name w:val="标题 8 字符"/>
    <w:basedOn w:val="a3"/>
    <w:link w:val="8"/>
    <w:rsid w:val="00BF4DF4"/>
    <w:rPr>
      <w:rFonts w:ascii="Huawei Sans" w:eastAsia="方正兰亭黑简体" w:hAnsi="Huawei Sans"/>
      <w:bCs/>
      <w:noProof/>
      <w:sz w:val="36"/>
      <w:szCs w:val="36"/>
      <w:lang w:eastAsia="en-US"/>
    </w:rPr>
  </w:style>
  <w:style w:type="character" w:customStyle="1" w:styleId="91">
    <w:name w:val="标题 9 字符"/>
    <w:basedOn w:val="a3"/>
    <w:link w:val="90"/>
    <w:rsid w:val="00BF4DF4"/>
    <w:rPr>
      <w:rFonts w:ascii="Huawei Sans" w:eastAsia="方正兰亭黑简体" w:hAnsi="Huawei Sans"/>
      <w:noProof/>
      <w:sz w:val="32"/>
      <w:szCs w:val="32"/>
    </w:rPr>
  </w:style>
  <w:style w:type="character" w:customStyle="1" w:styleId="a7">
    <w:name w:val="宏文本 字符"/>
    <w:basedOn w:val="a3"/>
    <w:link w:val="a6"/>
    <w:semiHidden/>
    <w:rsid w:val="00BF4DF4"/>
    <w:rPr>
      <w:rFonts w:ascii="Courier New" w:eastAsia="方正兰亭黑简体" w:hAnsi="Courier New" w:cs="Courier New"/>
      <w:kern w:val="2"/>
      <w:sz w:val="24"/>
      <w:szCs w:val="24"/>
    </w:rPr>
  </w:style>
  <w:style w:type="character" w:customStyle="1" w:styleId="aa">
    <w:name w:val="注释标题 字符"/>
    <w:basedOn w:val="a3"/>
    <w:link w:val="a9"/>
    <w:semiHidden/>
    <w:rsid w:val="00BF4DF4"/>
    <w:rPr>
      <w:rFonts w:ascii="HuaweiSans-Regular" w:eastAsia="方正兰亭黑简体" w:hAnsi="HuaweiSans-Regular" w:cs="Arial"/>
      <w:sz w:val="32"/>
      <w:szCs w:val="32"/>
    </w:rPr>
  </w:style>
  <w:style w:type="character" w:customStyle="1" w:styleId="ac">
    <w:name w:val="电子邮件签名 字符"/>
    <w:basedOn w:val="a3"/>
    <w:link w:val="ab"/>
    <w:semiHidden/>
    <w:rsid w:val="00BF4DF4"/>
    <w:rPr>
      <w:rFonts w:ascii="HuaweiSans-Regular" w:eastAsia="方正兰亭黑简体" w:hAnsi="HuaweiSans-Regular" w:cs="Arial"/>
      <w:sz w:val="32"/>
      <w:szCs w:val="32"/>
    </w:rPr>
  </w:style>
  <w:style w:type="character" w:customStyle="1" w:styleId="af2">
    <w:name w:val="文档结构图 字符"/>
    <w:basedOn w:val="a3"/>
    <w:link w:val="af1"/>
    <w:semiHidden/>
    <w:rsid w:val="00BF4DF4"/>
    <w:rPr>
      <w:rFonts w:ascii="HuaweiSans-Regular" w:eastAsia="方正兰亭黑简体" w:hAnsi="HuaweiSans-Regular" w:cs="Arial"/>
      <w:sz w:val="32"/>
      <w:szCs w:val="32"/>
      <w:shd w:val="clear" w:color="auto" w:fill="000080"/>
    </w:rPr>
  </w:style>
  <w:style w:type="character" w:customStyle="1" w:styleId="af7">
    <w:name w:val="称呼 字符"/>
    <w:basedOn w:val="a3"/>
    <w:link w:val="af6"/>
    <w:semiHidden/>
    <w:rsid w:val="00BF4DF4"/>
    <w:rPr>
      <w:rFonts w:ascii="HuaweiSans-Regular" w:eastAsia="方正兰亭黑简体" w:hAnsi="HuaweiSans-Regular" w:cs="Arial"/>
      <w:sz w:val="32"/>
      <w:szCs w:val="32"/>
    </w:rPr>
  </w:style>
  <w:style w:type="character" w:customStyle="1" w:styleId="34">
    <w:name w:val="正文文本 3 字符"/>
    <w:basedOn w:val="a3"/>
    <w:link w:val="33"/>
    <w:semiHidden/>
    <w:rsid w:val="00BF4DF4"/>
    <w:rPr>
      <w:rFonts w:ascii="HuaweiSans-Regular" w:eastAsia="方正兰亭黑简体" w:hAnsi="HuaweiSans-Regular" w:cs="Arial"/>
      <w:sz w:val="16"/>
      <w:szCs w:val="16"/>
    </w:rPr>
  </w:style>
  <w:style w:type="character" w:customStyle="1" w:styleId="af9">
    <w:name w:val="结束语 字符"/>
    <w:basedOn w:val="a3"/>
    <w:link w:val="af8"/>
    <w:semiHidden/>
    <w:rsid w:val="00BF4DF4"/>
    <w:rPr>
      <w:rFonts w:ascii="HuaweiSans-Regular" w:eastAsia="方正兰亭黑简体" w:hAnsi="HuaweiSans-Regular" w:cs="Arial"/>
      <w:sz w:val="32"/>
      <w:szCs w:val="32"/>
    </w:rPr>
  </w:style>
  <w:style w:type="character" w:customStyle="1" w:styleId="afb">
    <w:name w:val="正文文本 字符"/>
    <w:basedOn w:val="a3"/>
    <w:link w:val="afa"/>
    <w:semiHidden/>
    <w:rsid w:val="00BF4DF4"/>
    <w:rPr>
      <w:rFonts w:ascii="HuaweiSans-Regular" w:eastAsia="方正兰亭黑简体" w:hAnsi="HuaweiSans-Regular" w:cs="Arial"/>
      <w:sz w:val="32"/>
      <w:szCs w:val="32"/>
    </w:rPr>
  </w:style>
  <w:style w:type="character" w:customStyle="1" w:styleId="afd">
    <w:name w:val="正文文本缩进 字符"/>
    <w:basedOn w:val="a3"/>
    <w:link w:val="afc"/>
    <w:semiHidden/>
    <w:rsid w:val="00BF4DF4"/>
    <w:rPr>
      <w:rFonts w:ascii="HuaweiSans-Regular" w:eastAsia="方正兰亭黑简体" w:hAnsi="HuaweiSans-Regular" w:cs="Arial"/>
      <w:sz w:val="32"/>
      <w:szCs w:val="32"/>
    </w:rPr>
  </w:style>
  <w:style w:type="character" w:customStyle="1" w:styleId="HTML0">
    <w:name w:val="HTML 地址 字符"/>
    <w:basedOn w:val="a3"/>
    <w:link w:val="HTML"/>
    <w:semiHidden/>
    <w:rsid w:val="00BF4DF4"/>
    <w:rPr>
      <w:rFonts w:ascii="HuaweiSans-Regular" w:eastAsia="方正兰亭黑简体" w:hAnsi="HuaweiSans-Regular" w:cs="Arial"/>
      <w:i/>
      <w:iCs/>
      <w:sz w:val="32"/>
      <w:szCs w:val="32"/>
    </w:rPr>
  </w:style>
  <w:style w:type="character" w:customStyle="1" w:styleId="aff1">
    <w:name w:val="纯文本 字符"/>
    <w:basedOn w:val="a3"/>
    <w:link w:val="aff0"/>
    <w:semiHidden/>
    <w:rsid w:val="00BF4DF4"/>
    <w:rPr>
      <w:rFonts w:ascii="宋体" w:eastAsia="方正兰亭黑简体" w:hAnsi="Courier New" w:cs="Courier New"/>
      <w:sz w:val="32"/>
      <w:szCs w:val="32"/>
    </w:rPr>
  </w:style>
  <w:style w:type="character" w:customStyle="1" w:styleId="aff3">
    <w:name w:val="日期 字符"/>
    <w:basedOn w:val="a3"/>
    <w:link w:val="aff2"/>
    <w:semiHidden/>
    <w:rsid w:val="00BF4DF4"/>
    <w:rPr>
      <w:rFonts w:ascii="HuaweiSans-Regular" w:eastAsia="方正兰亭黑简体" w:hAnsi="HuaweiSans-Regular" w:cs="Arial"/>
      <w:sz w:val="32"/>
      <w:szCs w:val="32"/>
    </w:rPr>
  </w:style>
  <w:style w:type="character" w:customStyle="1" w:styleId="25">
    <w:name w:val="正文文本缩进 2 字符"/>
    <w:basedOn w:val="a3"/>
    <w:link w:val="24"/>
    <w:semiHidden/>
    <w:rsid w:val="00BF4DF4"/>
    <w:rPr>
      <w:rFonts w:ascii="HuaweiSans-Regular" w:eastAsia="方正兰亭黑简体" w:hAnsi="HuaweiSans-Regular" w:cs="Arial"/>
      <w:sz w:val="32"/>
      <w:szCs w:val="32"/>
    </w:rPr>
  </w:style>
  <w:style w:type="character" w:customStyle="1" w:styleId="aff5">
    <w:name w:val="尾注文本 字符"/>
    <w:basedOn w:val="a3"/>
    <w:link w:val="aff4"/>
    <w:semiHidden/>
    <w:rsid w:val="00BF4DF4"/>
    <w:rPr>
      <w:rFonts w:ascii="HuaweiSans-Regular" w:eastAsia="方正兰亭黑简体" w:hAnsi="HuaweiSans-Regular" w:cs="Arial"/>
      <w:sz w:val="32"/>
      <w:szCs w:val="32"/>
    </w:rPr>
  </w:style>
  <w:style w:type="character" w:customStyle="1" w:styleId="aff7">
    <w:name w:val="批注框文本 字符"/>
    <w:basedOn w:val="a3"/>
    <w:link w:val="aff6"/>
    <w:semiHidden/>
    <w:rsid w:val="00BF4DF4"/>
    <w:rPr>
      <w:rFonts w:ascii="HuaweiSans-Regular" w:eastAsia="方正兰亭黑简体" w:hAnsi="HuaweiSans-Regular" w:cs="Arial"/>
      <w:sz w:val="18"/>
      <w:szCs w:val="18"/>
    </w:rPr>
  </w:style>
  <w:style w:type="character" w:customStyle="1" w:styleId="affe">
    <w:name w:val="签名 字符"/>
    <w:basedOn w:val="a3"/>
    <w:link w:val="affd"/>
    <w:semiHidden/>
    <w:rsid w:val="00BF4DF4"/>
    <w:rPr>
      <w:rFonts w:ascii="HuaweiSans-Regular" w:eastAsia="方正兰亭黑简体" w:hAnsi="HuaweiSans-Regular" w:cs="Arial"/>
      <w:sz w:val="32"/>
      <w:szCs w:val="32"/>
    </w:rPr>
  </w:style>
  <w:style w:type="character" w:customStyle="1" w:styleId="afff1">
    <w:name w:val="副标题 字符"/>
    <w:basedOn w:val="a3"/>
    <w:link w:val="afff0"/>
    <w:rsid w:val="00BF4DF4"/>
    <w:rPr>
      <w:rFonts w:ascii="Arial" w:eastAsia="方正兰亭黑简体" w:hAnsi="Arial" w:cs="Arial"/>
      <w:b/>
      <w:bCs/>
      <w:kern w:val="28"/>
      <w:sz w:val="32"/>
      <w:szCs w:val="32"/>
    </w:rPr>
  </w:style>
  <w:style w:type="character" w:customStyle="1" w:styleId="39">
    <w:name w:val="正文文本缩进 3 字符"/>
    <w:basedOn w:val="a3"/>
    <w:link w:val="38"/>
    <w:semiHidden/>
    <w:rsid w:val="00BF4DF4"/>
    <w:rPr>
      <w:rFonts w:ascii="HuaweiSans-Regular" w:eastAsia="方正兰亭黑简体" w:hAnsi="HuaweiSans-Regular" w:cs="Arial"/>
      <w:sz w:val="16"/>
      <w:szCs w:val="16"/>
    </w:rPr>
  </w:style>
  <w:style w:type="character" w:customStyle="1" w:styleId="27">
    <w:name w:val="正文文本 2 字符"/>
    <w:basedOn w:val="a3"/>
    <w:link w:val="26"/>
    <w:semiHidden/>
    <w:rsid w:val="00BF4DF4"/>
    <w:rPr>
      <w:rFonts w:ascii="HuaweiSans-Regular" w:eastAsia="方正兰亭黑简体" w:hAnsi="HuaweiSans-Regular" w:cs="Arial"/>
      <w:sz w:val="32"/>
      <w:szCs w:val="32"/>
    </w:rPr>
  </w:style>
  <w:style w:type="character" w:customStyle="1" w:styleId="afff7">
    <w:name w:val="信息标题 字符"/>
    <w:basedOn w:val="a3"/>
    <w:link w:val="afff6"/>
    <w:semiHidden/>
    <w:rsid w:val="00BF4DF4"/>
    <w:rPr>
      <w:rFonts w:ascii="Arial" w:eastAsia="方正兰亭黑简体" w:hAnsi="Arial" w:cs="Arial"/>
      <w:sz w:val="32"/>
      <w:szCs w:val="32"/>
      <w:shd w:val="pct20" w:color="auto" w:fill="auto"/>
    </w:rPr>
  </w:style>
  <w:style w:type="character" w:customStyle="1" w:styleId="afffa">
    <w:name w:val="标题 字符"/>
    <w:basedOn w:val="a3"/>
    <w:link w:val="afff9"/>
    <w:rsid w:val="00BF4DF4"/>
    <w:rPr>
      <w:rFonts w:ascii="Arial" w:eastAsia="方正兰亭黑简体" w:hAnsi="Arial" w:cs="Arial"/>
      <w:b/>
      <w:bCs/>
      <w:sz w:val="32"/>
      <w:szCs w:val="32"/>
    </w:rPr>
  </w:style>
  <w:style w:type="character" w:customStyle="1" w:styleId="afffc">
    <w:name w:val="批注主题 字符"/>
    <w:basedOn w:val="af5"/>
    <w:link w:val="afffb"/>
    <w:semiHidden/>
    <w:rsid w:val="00BF4DF4"/>
    <w:rPr>
      <w:rFonts w:ascii="HuaweiSans-Regular" w:eastAsia="方正兰亭黑简体" w:hAnsi="HuaweiSans-Regular" w:cs="Arial"/>
      <w:b/>
      <w:bCs/>
      <w:sz w:val="32"/>
      <w:szCs w:val="32"/>
    </w:rPr>
  </w:style>
  <w:style w:type="character" w:customStyle="1" w:styleId="afffe">
    <w:name w:val="正文文本首行缩进 字符"/>
    <w:basedOn w:val="afb"/>
    <w:link w:val="afffd"/>
    <w:semiHidden/>
    <w:rsid w:val="00BF4DF4"/>
    <w:rPr>
      <w:rFonts w:ascii="HuaweiSans-Regular" w:eastAsia="方正兰亭黑简体" w:hAnsi="HuaweiSans-Regular" w:cs="Arial"/>
      <w:sz w:val="32"/>
      <w:szCs w:val="32"/>
    </w:rPr>
  </w:style>
  <w:style w:type="character" w:customStyle="1" w:styleId="2b">
    <w:name w:val="正文文本首行缩进 2 字符"/>
    <w:basedOn w:val="afd"/>
    <w:link w:val="2a"/>
    <w:semiHidden/>
    <w:rsid w:val="00BF4DF4"/>
    <w:rPr>
      <w:rFonts w:ascii="HuaweiSans-Regular" w:eastAsia="方正兰亭黑简体" w:hAnsi="HuaweiSans-Regular" w:cs="Arial"/>
      <w:sz w:val="32"/>
      <w:szCs w:val="32"/>
    </w:rPr>
  </w:style>
  <w:style w:type="numbering" w:styleId="111111">
    <w:name w:val="Outline List 2"/>
    <w:basedOn w:val="a5"/>
    <w:semiHidden/>
    <w:rsid w:val="002A143B"/>
  </w:style>
  <w:style w:type="numbering" w:styleId="1111110">
    <w:name w:val="Outline List 1"/>
    <w:basedOn w:val="a5"/>
    <w:semiHidden/>
    <w:rsid w:val="002A143B"/>
  </w:style>
  <w:style w:type="numbering" w:styleId="a">
    <w:name w:val="Outline List 3"/>
    <w:basedOn w:val="a5"/>
    <w:semiHidden/>
    <w:rsid w:val="002A143B"/>
    <w:pPr>
      <w:numPr>
        <w:numId w:val="47"/>
      </w:numPr>
    </w:pPr>
  </w:style>
  <w:style w:type="paragraph" w:customStyle="1" w:styleId="1f5">
    <w:name w:val="样式1"/>
    <w:basedOn w:val="End"/>
    <w:semiHidden/>
    <w:rsid w:val="002A143B"/>
    <w:rPr>
      <w:b w:val="0"/>
    </w:rPr>
  </w:style>
  <w:style w:type="character" w:styleId="affffff0">
    <w:name w:val="Subtle Emphasis"/>
    <w:basedOn w:val="a3"/>
    <w:uiPriority w:val="19"/>
    <w:rsid w:val="002A143B"/>
    <w:rPr>
      <w:rFonts w:ascii="微软雅黑" w:eastAsia="微软雅黑" w:hAnsi="微软雅黑" w:cs="微软雅黑"/>
      <w:bCs w:val="0"/>
      <w:i/>
      <w:iCs/>
      <w:color w:val="808080" w:themeColor="text1" w:themeTint="7F"/>
      <w:szCs w:val="22"/>
      <w:lang w:eastAsia="zh-CN"/>
    </w:rPr>
  </w:style>
  <w:style w:type="paragraph" w:customStyle="1" w:styleId="Cover-">
    <w:name w:val="Cover-宋体+罗马+正文"/>
    <w:basedOn w:val="a2"/>
    <w:link w:val="Cover-Char"/>
    <w:rsid w:val="002A143B"/>
    <w:pPr>
      <w:widowControl w:val="0"/>
      <w:topLinePunct w:val="0"/>
      <w:autoSpaceDE w:val="0"/>
      <w:autoSpaceDN w:val="0"/>
      <w:snapToGrid/>
      <w:spacing w:before="0" w:afterLines="50" w:line="320" w:lineRule="exact"/>
      <w:ind w:left="0" w:firstLine="420"/>
    </w:pPr>
    <w:rPr>
      <w:sz w:val="24"/>
      <w:szCs w:val="24"/>
    </w:rPr>
  </w:style>
  <w:style w:type="character" w:customStyle="1" w:styleId="Cover-Char">
    <w:name w:val="Cover-宋体+罗马+正文 Char"/>
    <w:basedOn w:val="a3"/>
    <w:link w:val="Cover-"/>
    <w:rsid w:val="002A143B"/>
    <w:rPr>
      <w:rFonts w:ascii="HuaweiSans-Regular" w:eastAsia="方正兰亭黑简体" w:hAnsi="HuaweiSans-Regular" w:cs="Arial"/>
      <w:sz w:val="24"/>
      <w:szCs w:val="24"/>
    </w:rPr>
  </w:style>
  <w:style w:type="paragraph" w:styleId="TOC">
    <w:name w:val="TOC Heading"/>
    <w:basedOn w:val="1"/>
    <w:next w:val="a2"/>
    <w:autoRedefine/>
    <w:uiPriority w:val="39"/>
    <w:unhideWhenUsed/>
    <w:rsid w:val="002A143B"/>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character" w:customStyle="1" w:styleId="FigureDescription0">
    <w:name w:val="Figure Description 字符"/>
    <w:basedOn w:val="a3"/>
    <w:link w:val="FigureDescription"/>
    <w:rsid w:val="002A143B"/>
    <w:rPr>
      <w:rFonts w:ascii="HuaweiSans-Regular" w:eastAsia="黑体" w:hAnsi="HuaweiSans-Regular" w:cs="Arial"/>
      <w:spacing w:val="-4"/>
      <w:kern w:val="2"/>
      <w:sz w:val="21"/>
      <w:szCs w:val="21"/>
    </w:rPr>
  </w:style>
  <w:style w:type="character" w:customStyle="1" w:styleId="TableDescription0">
    <w:name w:val="Table Description 字符"/>
    <w:basedOn w:val="a3"/>
    <w:link w:val="TableDescription"/>
    <w:rsid w:val="002A143B"/>
    <w:rPr>
      <w:rFonts w:ascii="HuaweiSans-Regular" w:eastAsia="黑体" w:hAnsi="HuaweiSans-Regular" w:cs="Arial"/>
      <w:spacing w:val="-4"/>
      <w:sz w:val="32"/>
      <w:szCs w:val="32"/>
    </w:rPr>
  </w:style>
  <w:style w:type="character" w:customStyle="1" w:styleId="TableDescription2">
    <w:name w:val="样式 Table Description + 居中 字符"/>
    <w:basedOn w:val="TableDescription0"/>
    <w:link w:val="TableDescription1"/>
    <w:rsid w:val="002A143B"/>
    <w:rPr>
      <w:rFonts w:ascii="HuaweiSans-Regular" w:eastAsia="黑体" w:hAnsi="HuaweiSans-Regular" w:cs="宋体"/>
      <w:spacing w:val="-4"/>
      <w:sz w:val="32"/>
      <w:szCs w:val="32"/>
    </w:rPr>
  </w:style>
  <w:style w:type="character" w:styleId="affffff1">
    <w:name w:val="Intense Emphasis"/>
    <w:basedOn w:val="a3"/>
    <w:uiPriority w:val="21"/>
    <w:rsid w:val="002A143B"/>
    <w:rPr>
      <w:rFonts w:ascii="微软雅黑" w:eastAsia="微软雅黑" w:hAnsi="微软雅黑" w:cs="微软雅黑"/>
      <w:i/>
      <w:iCs/>
      <w:color w:val="4F81BD" w:themeColor="accent1"/>
    </w:rPr>
  </w:style>
  <w:style w:type="character" w:styleId="affffff2">
    <w:name w:val="Subtle Reference"/>
    <w:basedOn w:val="a3"/>
    <w:uiPriority w:val="31"/>
    <w:rsid w:val="002A143B"/>
    <w:rPr>
      <w:rFonts w:ascii="微软雅黑" w:eastAsia="微软雅黑" w:hAnsi="微软雅黑" w:cs="微软雅黑"/>
      <w:smallCaps/>
      <w:color w:val="5A5A5A" w:themeColor="text1" w:themeTint="A5"/>
    </w:rPr>
  </w:style>
  <w:style w:type="character" w:styleId="affffff3">
    <w:name w:val="Intense Reference"/>
    <w:basedOn w:val="a3"/>
    <w:uiPriority w:val="32"/>
    <w:rsid w:val="002A143B"/>
    <w:rPr>
      <w:rFonts w:ascii="微软雅黑" w:eastAsia="微软雅黑" w:hAnsi="微软雅黑" w:cs="微软雅黑"/>
      <w:b/>
      <w:bCs/>
      <w:smallCaps/>
      <w:color w:val="4F81BD" w:themeColor="accent1"/>
      <w:spacing w:val="5"/>
    </w:rPr>
  </w:style>
  <w:style w:type="character" w:styleId="affffff4">
    <w:name w:val="Book Title"/>
    <w:basedOn w:val="a3"/>
    <w:uiPriority w:val="33"/>
    <w:rsid w:val="002A143B"/>
    <w:rPr>
      <w:rFonts w:ascii="微软雅黑" w:eastAsia="微软雅黑" w:hAnsi="微软雅黑" w:cs="微软雅黑"/>
      <w:b/>
      <w:bCs/>
      <w:i/>
      <w:iCs/>
      <w:spacing w:val="5"/>
    </w:rPr>
  </w:style>
  <w:style w:type="table" w:customStyle="1" w:styleId="1f6">
    <w:name w:val="网格型1"/>
    <w:basedOn w:val="a4"/>
    <w:next w:val="affff"/>
    <w:rsid w:val="003A193F"/>
    <w:pPr>
      <w:widowControl w:val="0"/>
      <w:adjustRightInd w:val="0"/>
      <w:snapToGrid w:val="0"/>
      <w:jc w:val="both"/>
    </w:pPr>
    <w:rPr>
      <w:rFonts w:ascii="HuaweiSans-Regular" w:eastAsia="方正兰亭黑简体" w:hAnsi="HuaweiSans-Regular" w:cs="Arial"/>
      <w:sz w:val="32"/>
      <w:szCs w:val="32"/>
    </w:rPr>
    <w:tblPr>
      <w:tblInd w:w="113" w:type="dxa"/>
    </w:tblPr>
  </w:style>
  <w:style w:type="character" w:customStyle="1" w:styleId="2f7">
    <w:name w:val="未处理的提及2"/>
    <w:basedOn w:val="a3"/>
    <w:uiPriority w:val="99"/>
    <w:semiHidden/>
    <w:unhideWhenUsed/>
    <w:rsid w:val="00B206A1"/>
    <w:rPr>
      <w:color w:val="605E5C"/>
      <w:shd w:val="clear" w:color="auto" w:fill="E1DFDD"/>
    </w:rPr>
  </w:style>
  <w:style w:type="character" w:styleId="affffff5">
    <w:name w:val="Unresolved Mention"/>
    <w:basedOn w:val="a3"/>
    <w:uiPriority w:val="99"/>
    <w:semiHidden/>
    <w:unhideWhenUsed/>
    <w:rsid w:val="003C7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31497">
      <w:bodyDiv w:val="1"/>
      <w:marLeft w:val="0"/>
      <w:marRight w:val="0"/>
      <w:marTop w:val="0"/>
      <w:marBottom w:val="0"/>
      <w:divBdr>
        <w:top w:val="none" w:sz="0" w:space="0" w:color="auto"/>
        <w:left w:val="none" w:sz="0" w:space="0" w:color="auto"/>
        <w:bottom w:val="none" w:sz="0" w:space="0" w:color="auto"/>
        <w:right w:val="none" w:sz="0" w:space="0" w:color="auto"/>
      </w:divBdr>
    </w:div>
    <w:div w:id="153959184">
      <w:bodyDiv w:val="1"/>
      <w:marLeft w:val="0"/>
      <w:marRight w:val="0"/>
      <w:marTop w:val="0"/>
      <w:marBottom w:val="0"/>
      <w:divBdr>
        <w:top w:val="none" w:sz="0" w:space="0" w:color="auto"/>
        <w:left w:val="none" w:sz="0" w:space="0" w:color="auto"/>
        <w:bottom w:val="none" w:sz="0" w:space="0" w:color="auto"/>
        <w:right w:val="none" w:sz="0" w:space="0" w:color="auto"/>
      </w:divBdr>
    </w:div>
    <w:div w:id="162625990">
      <w:bodyDiv w:val="1"/>
      <w:marLeft w:val="0"/>
      <w:marRight w:val="0"/>
      <w:marTop w:val="0"/>
      <w:marBottom w:val="0"/>
      <w:divBdr>
        <w:top w:val="none" w:sz="0" w:space="0" w:color="auto"/>
        <w:left w:val="none" w:sz="0" w:space="0" w:color="auto"/>
        <w:bottom w:val="none" w:sz="0" w:space="0" w:color="auto"/>
        <w:right w:val="none" w:sz="0" w:space="0" w:color="auto"/>
      </w:divBdr>
    </w:div>
    <w:div w:id="171771154">
      <w:bodyDiv w:val="1"/>
      <w:marLeft w:val="0"/>
      <w:marRight w:val="0"/>
      <w:marTop w:val="0"/>
      <w:marBottom w:val="0"/>
      <w:divBdr>
        <w:top w:val="none" w:sz="0" w:space="0" w:color="auto"/>
        <w:left w:val="none" w:sz="0" w:space="0" w:color="auto"/>
        <w:bottom w:val="none" w:sz="0" w:space="0" w:color="auto"/>
        <w:right w:val="none" w:sz="0" w:space="0" w:color="auto"/>
      </w:divBdr>
    </w:div>
    <w:div w:id="299265735">
      <w:bodyDiv w:val="1"/>
      <w:marLeft w:val="0"/>
      <w:marRight w:val="0"/>
      <w:marTop w:val="0"/>
      <w:marBottom w:val="0"/>
      <w:divBdr>
        <w:top w:val="none" w:sz="0" w:space="0" w:color="auto"/>
        <w:left w:val="none" w:sz="0" w:space="0" w:color="auto"/>
        <w:bottom w:val="none" w:sz="0" w:space="0" w:color="auto"/>
        <w:right w:val="none" w:sz="0" w:space="0" w:color="auto"/>
      </w:divBdr>
    </w:div>
    <w:div w:id="310526760">
      <w:bodyDiv w:val="1"/>
      <w:marLeft w:val="0"/>
      <w:marRight w:val="0"/>
      <w:marTop w:val="0"/>
      <w:marBottom w:val="0"/>
      <w:divBdr>
        <w:top w:val="none" w:sz="0" w:space="0" w:color="auto"/>
        <w:left w:val="none" w:sz="0" w:space="0" w:color="auto"/>
        <w:bottom w:val="none" w:sz="0" w:space="0" w:color="auto"/>
        <w:right w:val="none" w:sz="0" w:space="0" w:color="auto"/>
      </w:divBdr>
    </w:div>
    <w:div w:id="504633397">
      <w:bodyDiv w:val="1"/>
      <w:marLeft w:val="0"/>
      <w:marRight w:val="0"/>
      <w:marTop w:val="0"/>
      <w:marBottom w:val="0"/>
      <w:divBdr>
        <w:top w:val="none" w:sz="0" w:space="0" w:color="auto"/>
        <w:left w:val="none" w:sz="0" w:space="0" w:color="auto"/>
        <w:bottom w:val="none" w:sz="0" w:space="0" w:color="auto"/>
        <w:right w:val="none" w:sz="0" w:space="0" w:color="auto"/>
      </w:divBdr>
    </w:div>
    <w:div w:id="555434220">
      <w:bodyDiv w:val="1"/>
      <w:marLeft w:val="0"/>
      <w:marRight w:val="0"/>
      <w:marTop w:val="0"/>
      <w:marBottom w:val="0"/>
      <w:divBdr>
        <w:top w:val="none" w:sz="0" w:space="0" w:color="auto"/>
        <w:left w:val="none" w:sz="0" w:space="0" w:color="auto"/>
        <w:bottom w:val="none" w:sz="0" w:space="0" w:color="auto"/>
        <w:right w:val="none" w:sz="0" w:space="0" w:color="auto"/>
      </w:divBdr>
    </w:div>
    <w:div w:id="592906936">
      <w:bodyDiv w:val="1"/>
      <w:marLeft w:val="0"/>
      <w:marRight w:val="0"/>
      <w:marTop w:val="0"/>
      <w:marBottom w:val="0"/>
      <w:divBdr>
        <w:top w:val="none" w:sz="0" w:space="0" w:color="auto"/>
        <w:left w:val="none" w:sz="0" w:space="0" w:color="auto"/>
        <w:bottom w:val="none" w:sz="0" w:space="0" w:color="auto"/>
        <w:right w:val="none" w:sz="0" w:space="0" w:color="auto"/>
      </w:divBdr>
    </w:div>
    <w:div w:id="651909330">
      <w:bodyDiv w:val="1"/>
      <w:marLeft w:val="0"/>
      <w:marRight w:val="0"/>
      <w:marTop w:val="0"/>
      <w:marBottom w:val="0"/>
      <w:divBdr>
        <w:top w:val="none" w:sz="0" w:space="0" w:color="auto"/>
        <w:left w:val="none" w:sz="0" w:space="0" w:color="auto"/>
        <w:bottom w:val="none" w:sz="0" w:space="0" w:color="auto"/>
        <w:right w:val="none" w:sz="0" w:space="0" w:color="auto"/>
      </w:divBdr>
    </w:div>
    <w:div w:id="684750577">
      <w:bodyDiv w:val="1"/>
      <w:marLeft w:val="0"/>
      <w:marRight w:val="0"/>
      <w:marTop w:val="0"/>
      <w:marBottom w:val="0"/>
      <w:divBdr>
        <w:top w:val="none" w:sz="0" w:space="0" w:color="auto"/>
        <w:left w:val="none" w:sz="0" w:space="0" w:color="auto"/>
        <w:bottom w:val="none" w:sz="0" w:space="0" w:color="auto"/>
        <w:right w:val="none" w:sz="0" w:space="0" w:color="auto"/>
      </w:divBdr>
    </w:div>
    <w:div w:id="697118423">
      <w:bodyDiv w:val="1"/>
      <w:marLeft w:val="0"/>
      <w:marRight w:val="0"/>
      <w:marTop w:val="0"/>
      <w:marBottom w:val="0"/>
      <w:divBdr>
        <w:top w:val="none" w:sz="0" w:space="0" w:color="auto"/>
        <w:left w:val="none" w:sz="0" w:space="0" w:color="auto"/>
        <w:bottom w:val="none" w:sz="0" w:space="0" w:color="auto"/>
        <w:right w:val="none" w:sz="0" w:space="0" w:color="auto"/>
      </w:divBdr>
      <w:divsChild>
        <w:div w:id="1113791475">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929390093">
      <w:bodyDiv w:val="1"/>
      <w:marLeft w:val="0"/>
      <w:marRight w:val="0"/>
      <w:marTop w:val="0"/>
      <w:marBottom w:val="0"/>
      <w:divBdr>
        <w:top w:val="none" w:sz="0" w:space="0" w:color="auto"/>
        <w:left w:val="none" w:sz="0" w:space="0" w:color="auto"/>
        <w:bottom w:val="none" w:sz="0" w:space="0" w:color="auto"/>
        <w:right w:val="none" w:sz="0" w:space="0" w:color="auto"/>
      </w:divBdr>
    </w:div>
    <w:div w:id="949362358">
      <w:bodyDiv w:val="1"/>
      <w:marLeft w:val="0"/>
      <w:marRight w:val="0"/>
      <w:marTop w:val="0"/>
      <w:marBottom w:val="0"/>
      <w:divBdr>
        <w:top w:val="none" w:sz="0" w:space="0" w:color="auto"/>
        <w:left w:val="none" w:sz="0" w:space="0" w:color="auto"/>
        <w:bottom w:val="none" w:sz="0" w:space="0" w:color="auto"/>
        <w:right w:val="none" w:sz="0" w:space="0" w:color="auto"/>
      </w:divBdr>
    </w:div>
    <w:div w:id="998465173">
      <w:bodyDiv w:val="1"/>
      <w:marLeft w:val="0"/>
      <w:marRight w:val="0"/>
      <w:marTop w:val="0"/>
      <w:marBottom w:val="0"/>
      <w:divBdr>
        <w:top w:val="none" w:sz="0" w:space="0" w:color="auto"/>
        <w:left w:val="none" w:sz="0" w:space="0" w:color="auto"/>
        <w:bottom w:val="none" w:sz="0" w:space="0" w:color="auto"/>
        <w:right w:val="none" w:sz="0" w:space="0" w:color="auto"/>
      </w:divBdr>
    </w:div>
    <w:div w:id="1087076824">
      <w:bodyDiv w:val="1"/>
      <w:marLeft w:val="0"/>
      <w:marRight w:val="0"/>
      <w:marTop w:val="0"/>
      <w:marBottom w:val="0"/>
      <w:divBdr>
        <w:top w:val="none" w:sz="0" w:space="0" w:color="auto"/>
        <w:left w:val="none" w:sz="0" w:space="0" w:color="auto"/>
        <w:bottom w:val="none" w:sz="0" w:space="0" w:color="auto"/>
        <w:right w:val="none" w:sz="0" w:space="0" w:color="auto"/>
      </w:divBdr>
    </w:div>
    <w:div w:id="1104034708">
      <w:bodyDiv w:val="1"/>
      <w:marLeft w:val="0"/>
      <w:marRight w:val="0"/>
      <w:marTop w:val="0"/>
      <w:marBottom w:val="0"/>
      <w:divBdr>
        <w:top w:val="none" w:sz="0" w:space="0" w:color="auto"/>
        <w:left w:val="none" w:sz="0" w:space="0" w:color="auto"/>
        <w:bottom w:val="none" w:sz="0" w:space="0" w:color="auto"/>
        <w:right w:val="none" w:sz="0" w:space="0" w:color="auto"/>
      </w:divBdr>
    </w:div>
    <w:div w:id="1233003432">
      <w:bodyDiv w:val="1"/>
      <w:marLeft w:val="0"/>
      <w:marRight w:val="0"/>
      <w:marTop w:val="0"/>
      <w:marBottom w:val="0"/>
      <w:divBdr>
        <w:top w:val="none" w:sz="0" w:space="0" w:color="auto"/>
        <w:left w:val="none" w:sz="0" w:space="0" w:color="auto"/>
        <w:bottom w:val="none" w:sz="0" w:space="0" w:color="auto"/>
        <w:right w:val="none" w:sz="0" w:space="0" w:color="auto"/>
      </w:divBdr>
    </w:div>
    <w:div w:id="1254510891">
      <w:bodyDiv w:val="1"/>
      <w:marLeft w:val="0"/>
      <w:marRight w:val="0"/>
      <w:marTop w:val="0"/>
      <w:marBottom w:val="0"/>
      <w:divBdr>
        <w:top w:val="none" w:sz="0" w:space="0" w:color="auto"/>
        <w:left w:val="none" w:sz="0" w:space="0" w:color="auto"/>
        <w:bottom w:val="none" w:sz="0" w:space="0" w:color="auto"/>
        <w:right w:val="none" w:sz="0" w:space="0" w:color="auto"/>
      </w:divBdr>
    </w:div>
    <w:div w:id="1288580952">
      <w:bodyDiv w:val="1"/>
      <w:marLeft w:val="0"/>
      <w:marRight w:val="0"/>
      <w:marTop w:val="0"/>
      <w:marBottom w:val="0"/>
      <w:divBdr>
        <w:top w:val="none" w:sz="0" w:space="0" w:color="auto"/>
        <w:left w:val="none" w:sz="0" w:space="0" w:color="auto"/>
        <w:bottom w:val="none" w:sz="0" w:space="0" w:color="auto"/>
        <w:right w:val="none" w:sz="0" w:space="0" w:color="auto"/>
      </w:divBdr>
    </w:div>
    <w:div w:id="1299797787">
      <w:bodyDiv w:val="1"/>
      <w:marLeft w:val="0"/>
      <w:marRight w:val="0"/>
      <w:marTop w:val="0"/>
      <w:marBottom w:val="0"/>
      <w:divBdr>
        <w:top w:val="none" w:sz="0" w:space="0" w:color="auto"/>
        <w:left w:val="none" w:sz="0" w:space="0" w:color="auto"/>
        <w:bottom w:val="none" w:sz="0" w:space="0" w:color="auto"/>
        <w:right w:val="none" w:sz="0" w:space="0" w:color="auto"/>
      </w:divBdr>
    </w:div>
    <w:div w:id="1327588561">
      <w:bodyDiv w:val="1"/>
      <w:marLeft w:val="0"/>
      <w:marRight w:val="0"/>
      <w:marTop w:val="0"/>
      <w:marBottom w:val="0"/>
      <w:divBdr>
        <w:top w:val="none" w:sz="0" w:space="0" w:color="auto"/>
        <w:left w:val="none" w:sz="0" w:space="0" w:color="auto"/>
        <w:bottom w:val="none" w:sz="0" w:space="0" w:color="auto"/>
        <w:right w:val="none" w:sz="0" w:space="0" w:color="auto"/>
      </w:divBdr>
    </w:div>
    <w:div w:id="1353461608">
      <w:bodyDiv w:val="1"/>
      <w:marLeft w:val="0"/>
      <w:marRight w:val="0"/>
      <w:marTop w:val="0"/>
      <w:marBottom w:val="0"/>
      <w:divBdr>
        <w:top w:val="none" w:sz="0" w:space="0" w:color="auto"/>
        <w:left w:val="none" w:sz="0" w:space="0" w:color="auto"/>
        <w:bottom w:val="none" w:sz="0" w:space="0" w:color="auto"/>
        <w:right w:val="none" w:sz="0" w:space="0" w:color="auto"/>
      </w:divBdr>
    </w:div>
    <w:div w:id="1455976268">
      <w:bodyDiv w:val="1"/>
      <w:marLeft w:val="0"/>
      <w:marRight w:val="0"/>
      <w:marTop w:val="0"/>
      <w:marBottom w:val="0"/>
      <w:divBdr>
        <w:top w:val="none" w:sz="0" w:space="0" w:color="auto"/>
        <w:left w:val="none" w:sz="0" w:space="0" w:color="auto"/>
        <w:bottom w:val="none" w:sz="0" w:space="0" w:color="auto"/>
        <w:right w:val="none" w:sz="0" w:space="0" w:color="auto"/>
      </w:divBdr>
      <w:divsChild>
        <w:div w:id="610359103">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1544512244">
      <w:bodyDiv w:val="1"/>
      <w:marLeft w:val="0"/>
      <w:marRight w:val="0"/>
      <w:marTop w:val="0"/>
      <w:marBottom w:val="0"/>
      <w:divBdr>
        <w:top w:val="none" w:sz="0" w:space="0" w:color="auto"/>
        <w:left w:val="none" w:sz="0" w:space="0" w:color="auto"/>
        <w:bottom w:val="none" w:sz="0" w:space="0" w:color="auto"/>
        <w:right w:val="none" w:sz="0" w:space="0" w:color="auto"/>
      </w:divBdr>
    </w:div>
    <w:div w:id="1630894397">
      <w:bodyDiv w:val="1"/>
      <w:marLeft w:val="0"/>
      <w:marRight w:val="0"/>
      <w:marTop w:val="0"/>
      <w:marBottom w:val="0"/>
      <w:divBdr>
        <w:top w:val="none" w:sz="0" w:space="0" w:color="auto"/>
        <w:left w:val="none" w:sz="0" w:space="0" w:color="auto"/>
        <w:bottom w:val="none" w:sz="0" w:space="0" w:color="auto"/>
        <w:right w:val="none" w:sz="0" w:space="0" w:color="auto"/>
      </w:divBdr>
    </w:div>
    <w:div w:id="1692757035">
      <w:bodyDiv w:val="1"/>
      <w:marLeft w:val="0"/>
      <w:marRight w:val="0"/>
      <w:marTop w:val="0"/>
      <w:marBottom w:val="0"/>
      <w:divBdr>
        <w:top w:val="none" w:sz="0" w:space="0" w:color="auto"/>
        <w:left w:val="none" w:sz="0" w:space="0" w:color="auto"/>
        <w:bottom w:val="none" w:sz="0" w:space="0" w:color="auto"/>
        <w:right w:val="none" w:sz="0" w:space="0" w:color="auto"/>
      </w:divBdr>
    </w:div>
    <w:div w:id="1707560824">
      <w:bodyDiv w:val="1"/>
      <w:marLeft w:val="0"/>
      <w:marRight w:val="0"/>
      <w:marTop w:val="0"/>
      <w:marBottom w:val="0"/>
      <w:divBdr>
        <w:top w:val="none" w:sz="0" w:space="0" w:color="auto"/>
        <w:left w:val="none" w:sz="0" w:space="0" w:color="auto"/>
        <w:bottom w:val="none" w:sz="0" w:space="0" w:color="auto"/>
        <w:right w:val="none" w:sz="0" w:space="0" w:color="auto"/>
      </w:divBdr>
    </w:div>
    <w:div w:id="1717007960">
      <w:bodyDiv w:val="1"/>
      <w:marLeft w:val="0"/>
      <w:marRight w:val="0"/>
      <w:marTop w:val="0"/>
      <w:marBottom w:val="0"/>
      <w:divBdr>
        <w:top w:val="none" w:sz="0" w:space="0" w:color="auto"/>
        <w:left w:val="none" w:sz="0" w:space="0" w:color="auto"/>
        <w:bottom w:val="none" w:sz="0" w:space="0" w:color="auto"/>
        <w:right w:val="none" w:sz="0" w:space="0" w:color="auto"/>
      </w:divBdr>
    </w:div>
    <w:div w:id="1822388132">
      <w:bodyDiv w:val="1"/>
      <w:marLeft w:val="0"/>
      <w:marRight w:val="0"/>
      <w:marTop w:val="0"/>
      <w:marBottom w:val="0"/>
      <w:divBdr>
        <w:top w:val="none" w:sz="0" w:space="0" w:color="auto"/>
        <w:left w:val="none" w:sz="0" w:space="0" w:color="auto"/>
        <w:bottom w:val="none" w:sz="0" w:space="0" w:color="auto"/>
        <w:right w:val="none" w:sz="0" w:space="0" w:color="auto"/>
      </w:divBdr>
    </w:div>
    <w:div w:id="1854568651">
      <w:bodyDiv w:val="1"/>
      <w:marLeft w:val="0"/>
      <w:marRight w:val="0"/>
      <w:marTop w:val="0"/>
      <w:marBottom w:val="0"/>
      <w:divBdr>
        <w:top w:val="none" w:sz="0" w:space="0" w:color="auto"/>
        <w:left w:val="none" w:sz="0" w:space="0" w:color="auto"/>
        <w:bottom w:val="none" w:sz="0" w:space="0" w:color="auto"/>
        <w:right w:val="none" w:sz="0" w:space="0" w:color="auto"/>
      </w:divBdr>
    </w:div>
    <w:div w:id="1908029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yperlink" Target="http://arxiv.org/abs/1706.05587" TargetMode="External"/><Relationship Id="rId26" Type="http://schemas.openxmlformats.org/officeDocument/2006/relationships/header" Target="header1.xml"/><Relationship Id="rId3" Type="http://schemas.openxmlformats.org/officeDocument/2006/relationships/customXml" Target="../customXml/item2.xml"/><Relationship Id="rId21" Type="http://schemas.openxmlformats.org/officeDocument/2006/relationships/package" Target="embeddings/Microsoft_Word_Document.docx"/><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image" Target="media/image7.png"/><Relationship Id="rId2" Type="http://schemas.openxmlformats.org/officeDocument/2006/relationships/customXml" Target="../customXml/item1.xml"/><Relationship Id="rId16" Type="http://schemas.openxmlformats.org/officeDocument/2006/relationships/hyperlink" Target="https://arxiv.org/abs/1411.4038" TargetMode="External"/><Relationship Id="rId20" Type="http://schemas.openxmlformats.org/officeDocument/2006/relationships/image" Target="media/image5.emf"/><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hyperlink" Target="https://ascend-professional-construction-dataset.obs.cn-north-4.myhuaweicloud.com/deep-learning/VOCtrainval_11-May-2012.tar" TargetMode="External"/><Relationship Id="rId5" Type="http://schemas.openxmlformats.org/officeDocument/2006/relationships/customXml" Target="../customXml/item4.xml"/><Relationship Id="rId15" Type="http://schemas.openxmlformats.org/officeDocument/2006/relationships/hyperlink" Target="https://arxiv.org/abs/1411.4038" TargetMode="External"/><Relationship Id="rId23" Type="http://schemas.openxmlformats.org/officeDocument/2006/relationships/hyperlink" Target="http://host.robots.ox.ac.uk:8080/pascal/VOC/voc2012/" TargetMode="Externa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wx1059066\Documents\&#33258;&#23450;&#20041;%20Office%20&#27169;&#26495;\03%20HCIX-XXXX&#23454;&#39564;&#25351;&#23548;&#25163;&#20876;&#27169;&#26495;V5.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FDB2BA9-C4A3-4343-B480-79F274B93F44}">
  <ds:schemaRefs>
    <ds:schemaRef ds:uri="http://schemas.openxmlformats.org/officeDocument/2006/bibliography"/>
  </ds:schemaRefs>
</ds:datastoreItem>
</file>

<file path=customXml/itemProps3.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03 HCIX-XXXX实验指导手册模板V5.0.docx</Template>
  <TotalTime>2</TotalTime>
  <Pages>29</Pages>
  <Words>6150</Words>
  <Characters>35057</Characters>
  <Application>Microsoft Office Word</Application>
  <DocSecurity>0</DocSecurity>
  <Lines>292</Lines>
  <Paragraphs>82</Paragraphs>
  <ScaleCrop>false</ScaleCrop>
  <Company>Huawei Technologies Co.,Ltd.</Company>
  <LinksUpToDate>false</LinksUpToDate>
  <CharactersWithSpaces>41125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w00280246</dc:creator>
  <cp:lastModifiedBy>林 佳</cp:lastModifiedBy>
  <cp:revision>3</cp:revision>
  <cp:lastPrinted>2016-11-21T02:33:00Z</cp:lastPrinted>
  <dcterms:created xsi:type="dcterms:W3CDTF">2024-07-01T14:01:00Z</dcterms:created>
  <dcterms:modified xsi:type="dcterms:W3CDTF">2024-07-01T14:03:00Z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(3)fj0oASLL8W7hy88zdApenR03UJGNv/Vtq3kJXf1BXrt1CMrSYiNZTyS1mLEz5Vr/duKVtXF4
lAOpAdu0RNZ3WbulKYgXr3vKob2w9/cDw/unOqF63FeOG5ywhQhrwMchLBCAl9frL6913/PT
17eL+fRGCNzbxBT2ET4Z8JaM6FiL7GnElJxaIZeyPBQnTcVYYLxR7sQ9Fd7JXOFFCLcw9bL5
AkODGTN04/EkrYdKpD</vt:lpwstr>
  </property>
  <property fmtid="{D5CDD505-2E9C-101B-9397-08002B2CF9AE}" pid="15" name="_2015_ms_pID_7253431">
    <vt:lpwstr>XdKIv+k5CRgf3Lobhp2SuFXgro5KsVmgPYokjtNcIb8mkvTdvdb/Ef
Ef+73vJ9eBBYaoAxTbnHVAtytsOY99qaQMgUqQNAsaxVviThAOvJ1rfFdBByiHRnFHTox1hB
NPWbYC349r/sOfB4K0sX3t9MRThPNZBma4a6DtQs63U7C/CMsM9DltcXPeBKg7pXzGapC/eR
9Y3P79loutX9x1aIr590YchiM4viVq4+nbGP</vt:lpwstr>
  </property>
  <property fmtid="{D5CDD505-2E9C-101B-9397-08002B2CF9AE}" pid="16" name="ContentTypeId">
    <vt:lpwstr>0x010100CC226774B8D87F4D92D9D1F6859ED44E</vt:lpwstr>
  </property>
  <property fmtid="{D5CDD505-2E9C-101B-9397-08002B2CF9AE}" pid="17" name="_2015_ms_pID_7253432">
    <vt:lpwstr>OHg2DdqQ4z6HC4vJUR3LUrQ=</vt:lpwstr>
  </property>
  <property fmtid="{D5CDD505-2E9C-101B-9397-08002B2CF9AE}" pid="18" name="KSOProductBuildVer">
    <vt:lpwstr>2052-11.1.0.10132</vt:lpwstr>
  </property>
  <property fmtid="{D5CDD505-2E9C-101B-9397-08002B2CF9AE}" pid="19" name="_readonly">
    <vt:lpwstr/>
  </property>
  <property fmtid="{D5CDD505-2E9C-101B-9397-08002B2CF9AE}" pid="20" name="_change">
    <vt:lpwstr/>
  </property>
  <property fmtid="{D5CDD505-2E9C-101B-9397-08002B2CF9AE}" pid="21" name="_full-control">
    <vt:lpwstr/>
  </property>
  <property fmtid="{D5CDD505-2E9C-101B-9397-08002B2CF9AE}" pid="22" name="sflag">
    <vt:lpwstr>1646297166</vt:lpwstr>
  </property>
</Properties>
</file>